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77A9A" w14:textId="77777777" w:rsidR="0005070F" w:rsidRPr="00AB7C44" w:rsidRDefault="0005070F" w:rsidP="0005070F">
      <w:pPr>
        <w:pStyle w:val="a5"/>
        <w:ind w:right="-1"/>
        <w:rPr>
          <w:color w:val="000000" w:themeColor="text1"/>
          <w:lang w:val="en-US"/>
        </w:rPr>
      </w:pPr>
      <w:bookmarkStart w:id="0" w:name="_Hlk136698296"/>
      <w:bookmarkStart w:id="1" w:name="_Toc386117270"/>
      <w:bookmarkStart w:id="2" w:name="_Toc386117477"/>
      <w:bookmarkEnd w:id="0"/>
      <w:r w:rsidRPr="00AB7C44">
        <w:rPr>
          <w:color w:val="000000" w:themeColor="text1"/>
          <w:lang w:val="en-US"/>
        </w:rPr>
        <w:t>Test Project</w:t>
      </w:r>
    </w:p>
    <w:p w14:paraId="6A873032" w14:textId="77777777" w:rsidR="0005070F" w:rsidRPr="00AB7C44" w:rsidRDefault="0005070F" w:rsidP="0005070F">
      <w:pPr>
        <w:pStyle w:val="af"/>
        <w:ind w:right="-1"/>
        <w:rPr>
          <w:i w:val="0"/>
          <w:color w:val="1F4E79" w:themeColor="accent1" w:themeShade="80"/>
          <w:lang w:val="en-US"/>
        </w:rPr>
      </w:pPr>
      <w:r w:rsidRPr="00AB7C44">
        <w:rPr>
          <w:color w:val="1F4E79" w:themeColor="accent1" w:themeShade="80"/>
          <w:lang w:val="en-US"/>
        </w:rPr>
        <w:t>&lt;</w:t>
      </w:r>
      <w:r w:rsidRPr="00AB7C44">
        <w:rPr>
          <w:rFonts w:ascii="맑은 고딕" w:eastAsia="맑은 고딕" w:hAnsi="맑은 고딕" w:cs="맑은 고딕" w:hint="eastAsia"/>
          <w:color w:val="1F4E79" w:themeColor="accent1" w:themeShade="80"/>
          <w:lang w:val="en-US" w:eastAsia="ko-KR"/>
        </w:rPr>
        <w:t>M</w:t>
      </w:r>
      <w:r w:rsidRPr="00AB7C44">
        <w:rPr>
          <w:rFonts w:ascii="맑은 고딕" w:eastAsia="맑은 고딕" w:hAnsi="맑은 고딕" w:cs="맑은 고딕"/>
          <w:color w:val="1F4E79" w:themeColor="accent1" w:themeShade="80"/>
          <w:lang w:val="en-US" w:eastAsia="ko-KR"/>
        </w:rPr>
        <w:t>obile Applications Development</w:t>
      </w:r>
      <w:r w:rsidRPr="00AB7C44">
        <w:rPr>
          <w:color w:val="1F4E79" w:themeColor="accent1" w:themeShade="80"/>
          <w:lang w:val="en-US"/>
        </w:rPr>
        <w:t>&gt;</w:t>
      </w:r>
    </w:p>
    <w:p w14:paraId="5F50EE97" w14:textId="77777777" w:rsidR="0005070F" w:rsidRPr="00AB7C44" w:rsidRDefault="0005070F" w:rsidP="0005070F">
      <w:pPr>
        <w:rPr>
          <w:color w:val="1F4E79" w:themeColor="accent1" w:themeShade="80"/>
          <w:lang w:eastAsia="ko-KR"/>
        </w:rPr>
      </w:pPr>
    </w:p>
    <w:p w14:paraId="3EDDFD6F" w14:textId="4433C74A" w:rsidR="0005070F" w:rsidRPr="00AB7C44" w:rsidRDefault="00BF4C5F" w:rsidP="0005070F">
      <w:pPr>
        <w:pStyle w:val="af"/>
        <w:ind w:right="-1"/>
        <w:rPr>
          <w:rFonts w:ascii="맑은 고딕" w:eastAsia="맑은 고딕" w:hAnsi="맑은 고딕" w:cs="맑은 고딕"/>
          <w:b/>
          <w:bCs/>
          <w:color w:val="000000" w:themeColor="text1"/>
          <w:sz w:val="40"/>
          <w:szCs w:val="40"/>
          <w:lang w:val="en-US" w:eastAsia="ko-KR"/>
        </w:rPr>
      </w:pPr>
      <w:r w:rsidRPr="00AB7C44">
        <w:rPr>
          <w:rFonts w:ascii="맑은 고딕" w:eastAsia="맑은 고딕" w:hAnsi="맑은 고딕" w:cs="맑은 고딕" w:hint="eastAsia"/>
          <w:b/>
          <w:bCs/>
          <w:color w:val="000000" w:themeColor="text1"/>
          <w:sz w:val="40"/>
          <w:szCs w:val="40"/>
          <w:lang w:val="en-US" w:eastAsia="ko-KR"/>
        </w:rPr>
        <w:t>C</w:t>
      </w:r>
      <w:r w:rsidR="00CB1E69" w:rsidRPr="00AB7C44">
        <w:rPr>
          <w:rFonts w:ascii="맑은 고딕" w:eastAsia="맑은 고딕" w:hAnsi="맑은 고딕" w:cs="맑은 고딕"/>
          <w:b/>
          <w:bCs/>
          <w:color w:val="000000" w:themeColor="text1"/>
          <w:sz w:val="40"/>
          <w:szCs w:val="40"/>
          <w:lang w:val="en-US" w:eastAsia="ko-KR"/>
        </w:rPr>
        <w:t>ompetition 202</w:t>
      </w:r>
      <w:r w:rsidR="00924476" w:rsidRPr="00AB7C44">
        <w:rPr>
          <w:rFonts w:ascii="맑은 고딕" w:eastAsia="맑은 고딕" w:hAnsi="맑은 고딕" w:cs="맑은 고딕" w:hint="eastAsia"/>
          <w:b/>
          <w:bCs/>
          <w:color w:val="000000" w:themeColor="text1"/>
          <w:sz w:val="40"/>
          <w:szCs w:val="40"/>
          <w:lang w:val="en-US" w:eastAsia="ko-KR"/>
        </w:rPr>
        <w:t>6</w:t>
      </w:r>
      <w:r w:rsidR="00CB1E69" w:rsidRPr="00AB7C44">
        <w:rPr>
          <w:rFonts w:ascii="맑은 고딕" w:eastAsia="맑은 고딕" w:hAnsi="맑은 고딕" w:cs="맑은 고딕"/>
          <w:b/>
          <w:bCs/>
          <w:color w:val="000000" w:themeColor="text1"/>
          <w:sz w:val="40"/>
          <w:szCs w:val="40"/>
          <w:lang w:val="en-US" w:eastAsia="ko-KR"/>
        </w:rPr>
        <w:t>(Guangzhou, China)</w:t>
      </w:r>
    </w:p>
    <w:p w14:paraId="029DE322" w14:textId="5F937869" w:rsidR="0084402C" w:rsidRPr="00AB7C44" w:rsidRDefault="09A9E086" w:rsidP="09A9E086">
      <w:pPr>
        <w:pStyle w:val="af"/>
        <w:ind w:right="-1"/>
        <w:rPr>
          <w:rFonts w:ascii="맑은 고딕" w:eastAsia="맑은 고딕" w:hAnsi="맑은 고딕" w:cs="맑은 고딕"/>
          <w:i w:val="0"/>
          <w:color w:val="1F4E79" w:themeColor="accent1" w:themeShade="80"/>
          <w:sz w:val="40"/>
          <w:szCs w:val="40"/>
          <w:lang w:val="en-US" w:eastAsia="ko-KR"/>
        </w:rPr>
      </w:pPr>
      <w:r w:rsidRPr="00AB7C44">
        <w:rPr>
          <w:rFonts w:ascii="맑은 고딕" w:eastAsia="맑은 고딕" w:hAnsi="맑은 고딕" w:cs="맑은 고딕"/>
          <w:i w:val="0"/>
          <w:color w:val="1F4E79" w:themeColor="accent1" w:themeShade="80"/>
          <w:sz w:val="40"/>
          <w:szCs w:val="40"/>
          <w:lang w:val="en-US" w:eastAsia="ko-KR"/>
        </w:rPr>
        <w:t xml:space="preserve">Module </w:t>
      </w:r>
      <w:r w:rsidR="000E67E2" w:rsidRPr="00AB7C44">
        <w:rPr>
          <w:rFonts w:ascii="맑은 고딕" w:eastAsia="맑은 고딕" w:hAnsi="맑은 고딕" w:cs="맑은 고딕" w:hint="eastAsia"/>
          <w:i w:val="0"/>
          <w:color w:val="1F4E79" w:themeColor="accent1" w:themeShade="80"/>
          <w:sz w:val="40"/>
          <w:szCs w:val="40"/>
          <w:lang w:val="en-US" w:eastAsia="ko-KR"/>
        </w:rPr>
        <w:t>KR</w:t>
      </w:r>
      <w:r w:rsidR="00647F2C" w:rsidRPr="00AB7C44">
        <w:rPr>
          <w:rFonts w:ascii="맑은 고딕" w:eastAsia="맑은 고딕" w:hAnsi="맑은 고딕" w:cs="맑은 고딕"/>
          <w:i w:val="0"/>
          <w:color w:val="1F4E79" w:themeColor="accent1" w:themeShade="80"/>
          <w:sz w:val="40"/>
          <w:szCs w:val="40"/>
          <w:lang w:val="en-US" w:eastAsia="ko-KR"/>
        </w:rPr>
        <w:br/>
      </w:r>
      <w:r w:rsidR="00647F2C" w:rsidRPr="00AB7C44">
        <w:rPr>
          <w:rFonts w:ascii="맑은 고딕" w:eastAsia="맑은 고딕" w:hAnsi="맑은 고딕" w:cs="맑은 고딕" w:hint="eastAsia"/>
          <w:i w:val="0"/>
          <w:color w:val="1F4E79" w:themeColor="accent1" w:themeShade="80"/>
          <w:sz w:val="28"/>
          <w:szCs w:val="28"/>
          <w:lang w:val="en-US" w:eastAsia="ko-KR"/>
        </w:rPr>
        <w:t>(2.5 hours)</w:t>
      </w:r>
    </w:p>
    <w:p w14:paraId="092AC37A" w14:textId="508C0A08" w:rsidR="0084402C" w:rsidRPr="00AB7C44" w:rsidRDefault="0084402C" w:rsidP="0084402C">
      <w:pPr>
        <w:rPr>
          <w:lang w:eastAsia="ko-KR"/>
        </w:rPr>
      </w:pPr>
    </w:p>
    <w:p w14:paraId="495C52F1" w14:textId="77777777" w:rsidR="007275E9" w:rsidRPr="00AB7C44" w:rsidRDefault="007275E9" w:rsidP="007275E9">
      <w:pPr>
        <w:rPr>
          <w:lang w:eastAsia="ko-KR"/>
        </w:rPr>
      </w:pPr>
    </w:p>
    <w:p w14:paraId="63D06A3C" w14:textId="77777777" w:rsidR="00453B91" w:rsidRPr="00AB7C44" w:rsidRDefault="00453B91" w:rsidP="00453B91">
      <w:pPr>
        <w:rPr>
          <w:lang w:eastAsia="ko-KR"/>
        </w:rPr>
      </w:pPr>
    </w:p>
    <w:p w14:paraId="068FA09B" w14:textId="77777777" w:rsidR="00453B91" w:rsidRPr="00AB7C44" w:rsidRDefault="00453B91" w:rsidP="00453B91">
      <w:pPr>
        <w:rPr>
          <w:lang w:eastAsia="ko-KR"/>
        </w:rPr>
      </w:pPr>
    </w:p>
    <w:p w14:paraId="5A22C285" w14:textId="77777777" w:rsidR="00453B91" w:rsidRPr="00AB7C44" w:rsidRDefault="00453B91" w:rsidP="00453B91">
      <w:pPr>
        <w:rPr>
          <w:lang w:eastAsia="ko-KR"/>
        </w:rPr>
      </w:pPr>
    </w:p>
    <w:p w14:paraId="03B66199" w14:textId="77777777" w:rsidR="00453B91" w:rsidRPr="00AB7C44" w:rsidRDefault="00453B91" w:rsidP="00453B91">
      <w:pPr>
        <w:rPr>
          <w:lang w:eastAsia="ko-KR"/>
        </w:rPr>
      </w:pPr>
    </w:p>
    <w:p w14:paraId="31313D0B" w14:textId="77777777" w:rsidR="00453B91" w:rsidRPr="00AB7C44" w:rsidRDefault="00453B91" w:rsidP="00453B91">
      <w:pPr>
        <w:rPr>
          <w:lang w:eastAsia="ko-KR"/>
        </w:rPr>
      </w:pPr>
    </w:p>
    <w:p w14:paraId="13FDD3DE" w14:textId="77777777" w:rsidR="00453B91" w:rsidRPr="00AB7C44" w:rsidRDefault="00453B91" w:rsidP="00453B91">
      <w:pPr>
        <w:rPr>
          <w:lang w:eastAsia="ko-KR"/>
        </w:rPr>
      </w:pPr>
    </w:p>
    <w:p w14:paraId="54020523" w14:textId="77777777" w:rsidR="00453B91" w:rsidRPr="00AB7C44" w:rsidRDefault="00453B91" w:rsidP="00453B91">
      <w:pPr>
        <w:rPr>
          <w:lang w:eastAsia="ko-KR"/>
        </w:rPr>
      </w:pPr>
    </w:p>
    <w:p w14:paraId="510421CE" w14:textId="77777777" w:rsidR="00453B91" w:rsidRPr="00AB7C44" w:rsidRDefault="00453B91" w:rsidP="00453B91">
      <w:pPr>
        <w:rPr>
          <w:lang w:eastAsia="ko-KR"/>
        </w:rPr>
      </w:pPr>
    </w:p>
    <w:p w14:paraId="3A61BD54" w14:textId="77777777" w:rsidR="00992296" w:rsidRPr="00AB7C44" w:rsidRDefault="00992296" w:rsidP="00453B91">
      <w:pPr>
        <w:rPr>
          <w:lang w:eastAsia="ko-KR"/>
        </w:rPr>
      </w:pPr>
    </w:p>
    <w:p w14:paraId="38F72F7F" w14:textId="77777777" w:rsidR="00992296" w:rsidRPr="00AB7C44" w:rsidRDefault="00992296" w:rsidP="00453B91">
      <w:pPr>
        <w:rPr>
          <w:lang w:eastAsia="ko-KR"/>
        </w:rPr>
      </w:pPr>
    </w:p>
    <w:p w14:paraId="763F572B" w14:textId="77777777" w:rsidR="00992296" w:rsidRPr="00AB7C44" w:rsidRDefault="00992296" w:rsidP="00453B91">
      <w:pPr>
        <w:rPr>
          <w:lang w:eastAsia="ko-KR"/>
        </w:rPr>
      </w:pPr>
    </w:p>
    <w:p w14:paraId="54BCF1A5" w14:textId="77777777" w:rsidR="00992296" w:rsidRPr="00AB7C44" w:rsidRDefault="00992296" w:rsidP="00453B91">
      <w:pPr>
        <w:rPr>
          <w:lang w:eastAsia="ko-KR"/>
        </w:rPr>
      </w:pPr>
    </w:p>
    <w:p w14:paraId="618A6316" w14:textId="77777777" w:rsidR="00992296" w:rsidRPr="00AB7C44" w:rsidRDefault="00992296" w:rsidP="00453B91">
      <w:pPr>
        <w:rPr>
          <w:lang w:eastAsia="ko-KR"/>
        </w:rPr>
      </w:pPr>
    </w:p>
    <w:p w14:paraId="73246A9A" w14:textId="77777777" w:rsidR="00992296" w:rsidRPr="00AB7C44" w:rsidRDefault="00992296" w:rsidP="00453B91">
      <w:pPr>
        <w:rPr>
          <w:lang w:eastAsia="ko-KR"/>
        </w:rPr>
      </w:pPr>
    </w:p>
    <w:p w14:paraId="2DD77167" w14:textId="77777777" w:rsidR="00992296" w:rsidRPr="00AB7C44" w:rsidRDefault="00992296" w:rsidP="00453B91">
      <w:pPr>
        <w:rPr>
          <w:lang w:eastAsia="ko-KR"/>
        </w:rPr>
      </w:pPr>
    </w:p>
    <w:p w14:paraId="024C5937" w14:textId="77777777" w:rsidR="00992296" w:rsidRPr="00AB7C44" w:rsidRDefault="00992296" w:rsidP="00453B91">
      <w:pPr>
        <w:rPr>
          <w:lang w:eastAsia="ko-KR"/>
        </w:rPr>
      </w:pPr>
    </w:p>
    <w:p w14:paraId="1DE5022D" w14:textId="77777777" w:rsidR="00992296" w:rsidRPr="00AB7C44" w:rsidRDefault="00992296" w:rsidP="00453B91">
      <w:pPr>
        <w:rPr>
          <w:lang w:eastAsia="ko-KR"/>
        </w:rPr>
      </w:pPr>
    </w:p>
    <w:p w14:paraId="5E53836D" w14:textId="77777777" w:rsidR="00992296" w:rsidRPr="00AB7C44" w:rsidRDefault="00992296" w:rsidP="00453B91">
      <w:pPr>
        <w:rPr>
          <w:lang w:eastAsia="ko-KR"/>
        </w:rPr>
      </w:pPr>
    </w:p>
    <w:p w14:paraId="410467B9" w14:textId="77777777" w:rsidR="00453B91" w:rsidRPr="00AB7C44" w:rsidRDefault="00453B91" w:rsidP="00453B91">
      <w:pPr>
        <w:rPr>
          <w:lang w:eastAsia="ko-KR"/>
        </w:rPr>
      </w:pPr>
    </w:p>
    <w:p w14:paraId="1BA6C998" w14:textId="77777777" w:rsidR="00AE528B" w:rsidRPr="00AB7C44" w:rsidRDefault="00AE528B" w:rsidP="00AE528B">
      <w:pPr>
        <w:rPr>
          <w:lang w:eastAsia="ko-KR"/>
        </w:rPr>
        <w:sectPr w:rsidR="00AE528B" w:rsidRPr="00AB7C44" w:rsidSect="00704894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134" w:right="1134" w:bottom="2268" w:left="1134" w:header="1134" w:footer="567" w:gutter="0"/>
          <w:cols w:space="708"/>
          <w:titlePg/>
          <w:docGrid w:linePitch="360"/>
        </w:sectPr>
      </w:pPr>
    </w:p>
    <w:p w14:paraId="68909186" w14:textId="77777777" w:rsidR="00D103CB" w:rsidRPr="00AB7C44" w:rsidRDefault="00D103CB" w:rsidP="00887C3D">
      <w:pPr>
        <w:pStyle w:val="11"/>
      </w:pPr>
      <w:bookmarkStart w:id="3" w:name="_Toc531262800"/>
      <w:bookmarkStart w:id="4" w:name="_Toc531262920"/>
      <w:bookmarkStart w:id="5" w:name="_Toc531263004"/>
      <w:bookmarkStart w:id="6" w:name="_Toc531263792"/>
      <w:bookmarkStart w:id="7" w:name="_Toc227597012"/>
      <w:r w:rsidRPr="00AB7C44">
        <w:lastRenderedPageBreak/>
        <w:t>Contents</w:t>
      </w:r>
      <w:bookmarkEnd w:id="3"/>
      <w:bookmarkEnd w:id="4"/>
      <w:bookmarkEnd w:id="5"/>
      <w:bookmarkEnd w:id="6"/>
      <w:bookmarkEnd w:id="7"/>
    </w:p>
    <w:p w14:paraId="1568ED16" w14:textId="333CF4C6" w:rsidR="00F62E6B" w:rsidRDefault="00D103CB">
      <w:pPr>
        <w:pStyle w:val="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4"/>
          <w:lang w:eastAsia="ko-KR"/>
          <w14:ligatures w14:val="standardContextual"/>
        </w:rPr>
      </w:pPr>
      <w:r w:rsidRPr="00AB7C44">
        <w:fldChar w:fldCharType="begin"/>
      </w:r>
      <w:r w:rsidRPr="00AB7C44">
        <w:instrText xml:space="preserve"> TOC \o "1-3" \h \z \u </w:instrText>
      </w:r>
      <w:r w:rsidRPr="00AB7C44">
        <w:fldChar w:fldCharType="separate"/>
      </w:r>
      <w:hyperlink w:anchor="_Toc227597012" w:history="1">
        <w:r w:rsidR="00F62E6B" w:rsidRPr="00181815">
          <w:rPr>
            <w:rStyle w:val="aa"/>
            <w:noProof/>
          </w:rPr>
          <w:t>Contents</w:t>
        </w:r>
        <w:r w:rsidR="00F62E6B">
          <w:rPr>
            <w:noProof/>
            <w:webHidden/>
          </w:rPr>
          <w:tab/>
        </w:r>
        <w:r w:rsidR="00F62E6B">
          <w:rPr>
            <w:noProof/>
            <w:webHidden/>
          </w:rPr>
          <w:fldChar w:fldCharType="begin"/>
        </w:r>
        <w:r w:rsidR="00F62E6B">
          <w:rPr>
            <w:noProof/>
            <w:webHidden/>
          </w:rPr>
          <w:instrText xml:space="preserve"> PAGEREF _Toc227597012 \h </w:instrText>
        </w:r>
        <w:r w:rsidR="00F62E6B">
          <w:rPr>
            <w:noProof/>
            <w:webHidden/>
          </w:rPr>
        </w:r>
        <w:r w:rsidR="00F62E6B">
          <w:rPr>
            <w:noProof/>
            <w:webHidden/>
          </w:rPr>
          <w:fldChar w:fldCharType="separate"/>
        </w:r>
        <w:r w:rsidR="00F62E6B">
          <w:rPr>
            <w:noProof/>
            <w:webHidden/>
          </w:rPr>
          <w:t>2</w:t>
        </w:r>
        <w:r w:rsidR="00F62E6B">
          <w:rPr>
            <w:noProof/>
            <w:webHidden/>
          </w:rPr>
          <w:fldChar w:fldCharType="end"/>
        </w:r>
      </w:hyperlink>
    </w:p>
    <w:p w14:paraId="755C3011" w14:textId="10B6381A" w:rsidR="00F62E6B" w:rsidRDefault="00F62E6B">
      <w:pPr>
        <w:pStyle w:val="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4"/>
          <w:lang w:eastAsia="ko-KR"/>
          <w14:ligatures w14:val="standardContextual"/>
        </w:rPr>
      </w:pPr>
      <w:hyperlink w:anchor="_Toc227597013" w:history="1">
        <w:r w:rsidRPr="00181815">
          <w:rPr>
            <w:rStyle w:val="aa"/>
            <w:noProof/>
            <w:lang w:eastAsia="ko-KR"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_Toc227597013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CACFC87" w14:textId="585BFAEF" w:rsidR="00F62E6B" w:rsidRDefault="00F62E6B">
      <w:pPr>
        <w:pStyle w:val="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4"/>
          <w:lang w:eastAsia="ko-KR"/>
          <w14:ligatures w14:val="standardContextual"/>
        </w:rPr>
      </w:pPr>
      <w:hyperlink w:anchor="_Toc227597014" w:history="1">
        <w:r w:rsidRPr="00181815">
          <w:rPr>
            <w:rStyle w:val="aa"/>
            <w:noProof/>
            <w:lang w:eastAsia="ko-KR"/>
          </w:rPr>
          <w:t>Description of project and tasks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_Toc227597014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60A6BA" w14:textId="06D8A965" w:rsidR="00F62E6B" w:rsidRDefault="00F62E6B">
      <w:pPr>
        <w:pStyle w:val="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27597015" w:history="1">
        <w:r w:rsidRPr="00181815">
          <w:rPr>
            <w:rStyle w:val="aa"/>
            <w:rFonts w:ascii="맑은 고딕" w:eastAsia="맑은 고딕" w:hAnsi="맑은 고딕"/>
            <w:noProof/>
            <w:lang w:eastAsia="ko-KR"/>
          </w:rPr>
          <w:t>1. General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_Toc227597015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DE905C2" w14:textId="0060031C" w:rsidR="00F62E6B" w:rsidRDefault="00F62E6B">
      <w:pPr>
        <w:pStyle w:val="30"/>
        <w:tabs>
          <w:tab w:val="right" w:leader="dot" w:pos="9628"/>
        </w:tabs>
        <w:rPr>
          <w:rFonts w:asciiTheme="minorHAnsi" w:eastAsiaTheme="minorEastAsia" w:hAnsiTheme="minorHAnsi"/>
          <w:i w:val="0"/>
          <w:noProof/>
          <w:kern w:val="2"/>
          <w:sz w:val="22"/>
          <w:szCs w:val="24"/>
          <w:lang w:eastAsia="ko-KR"/>
          <w14:ligatures w14:val="standardContextual"/>
        </w:rPr>
      </w:pPr>
      <w:hyperlink w:anchor="_Toc227597016" w:history="1">
        <w:r w:rsidRPr="00181815">
          <w:rPr>
            <w:rStyle w:val="aa"/>
            <w:rFonts w:ascii="맑은 고딕" w:eastAsia="맑은 고딕" w:hAnsi="맑은 고딕"/>
            <w:noProof/>
            <w:lang w:eastAsia="ko-KR"/>
          </w:rPr>
          <w:t>1.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_Toc227597016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8EDBAA" w14:textId="5C9B4115" w:rsidR="00F62E6B" w:rsidRDefault="00F62E6B">
      <w:pPr>
        <w:pStyle w:val="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27597017" w:history="1">
        <w:r w:rsidRPr="00181815">
          <w:rPr>
            <w:rStyle w:val="aa"/>
            <w:rFonts w:ascii="맑은 고딕" w:eastAsia="맑은 고딕" w:hAnsi="맑은 고딕"/>
            <w:noProof/>
            <w:lang w:eastAsia="ko-KR"/>
          </w:rPr>
          <w:t>2. Navigation Sidebar &amp; Common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_Toc227597017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8DC9B8" w14:textId="23553D26" w:rsidR="00F62E6B" w:rsidRDefault="00F62E6B">
      <w:pPr>
        <w:pStyle w:val="30"/>
        <w:tabs>
          <w:tab w:val="right" w:leader="dot" w:pos="9628"/>
        </w:tabs>
        <w:rPr>
          <w:rFonts w:asciiTheme="minorHAnsi" w:eastAsiaTheme="minorEastAsia" w:hAnsiTheme="minorHAnsi"/>
          <w:i w:val="0"/>
          <w:noProof/>
          <w:kern w:val="2"/>
          <w:sz w:val="22"/>
          <w:szCs w:val="24"/>
          <w:lang w:eastAsia="ko-KR"/>
          <w14:ligatures w14:val="standardContextual"/>
        </w:rPr>
      </w:pPr>
      <w:hyperlink w:anchor="_Toc227597018" w:history="1">
        <w:r w:rsidRPr="00181815">
          <w:rPr>
            <w:rStyle w:val="aa"/>
            <w:rFonts w:ascii="맑은 고딕" w:eastAsia="맑은 고딕" w:hAnsi="맑은 고딕"/>
            <w:noProof/>
            <w:lang w:eastAsia="ko-KR"/>
          </w:rPr>
          <w:t>1. Description: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_Toc227597018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808431" w14:textId="5BF0A3DC" w:rsidR="00F62E6B" w:rsidRDefault="00F62E6B">
      <w:pPr>
        <w:pStyle w:val="30"/>
        <w:tabs>
          <w:tab w:val="right" w:leader="dot" w:pos="9628"/>
        </w:tabs>
        <w:rPr>
          <w:rFonts w:asciiTheme="minorHAnsi" w:eastAsiaTheme="minorEastAsia" w:hAnsiTheme="minorHAnsi"/>
          <w:i w:val="0"/>
          <w:noProof/>
          <w:kern w:val="2"/>
          <w:sz w:val="22"/>
          <w:szCs w:val="24"/>
          <w:lang w:eastAsia="ko-KR"/>
          <w14:ligatures w14:val="standardContextual"/>
        </w:rPr>
      </w:pPr>
      <w:hyperlink w:anchor="_Toc227597019" w:history="1">
        <w:r w:rsidRPr="00181815">
          <w:rPr>
            <w:rStyle w:val="aa"/>
            <w:rFonts w:ascii="맑은 고딕" w:eastAsia="맑은 고딕" w:hAnsi="맑은 고딕"/>
            <w:noProof/>
            <w:lang w:eastAsia="ko-KR"/>
          </w:rPr>
          <w:t>2.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_Toc227597019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5C184E" w14:textId="3F5518E8" w:rsidR="00F62E6B" w:rsidRDefault="00F62E6B">
      <w:pPr>
        <w:pStyle w:val="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27597020" w:history="1">
        <w:r w:rsidRPr="00181815">
          <w:rPr>
            <w:rStyle w:val="aa"/>
            <w:rFonts w:ascii="맑은 고딕" w:eastAsia="맑은 고딕" w:hAnsi="맑은 고딕"/>
            <w:noProof/>
            <w:lang w:eastAsia="ko-KR"/>
          </w:rPr>
          <w:t>3. Dashboard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_Toc227597020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91D2D45" w14:textId="7FBBC78E" w:rsidR="00F62E6B" w:rsidRDefault="00F62E6B">
      <w:pPr>
        <w:pStyle w:val="30"/>
        <w:tabs>
          <w:tab w:val="right" w:leader="dot" w:pos="9628"/>
        </w:tabs>
        <w:rPr>
          <w:rFonts w:asciiTheme="minorHAnsi" w:eastAsiaTheme="minorEastAsia" w:hAnsiTheme="minorHAnsi"/>
          <w:i w:val="0"/>
          <w:noProof/>
          <w:kern w:val="2"/>
          <w:sz w:val="22"/>
          <w:szCs w:val="24"/>
          <w:lang w:eastAsia="ko-KR"/>
          <w14:ligatures w14:val="standardContextual"/>
        </w:rPr>
      </w:pPr>
      <w:hyperlink w:anchor="_Toc227597021" w:history="1">
        <w:r w:rsidRPr="00181815">
          <w:rPr>
            <w:rStyle w:val="aa"/>
            <w:rFonts w:ascii="맑은 고딕" w:eastAsia="맑은 고딕" w:hAnsi="맑은 고딕"/>
            <w:noProof/>
            <w:lang w:eastAsia="ko-KR"/>
          </w:rPr>
          <w:t>1. Page Description: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_Toc227597021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F5E8E1A" w14:textId="6F640514" w:rsidR="00F62E6B" w:rsidRDefault="00F62E6B">
      <w:pPr>
        <w:pStyle w:val="30"/>
        <w:tabs>
          <w:tab w:val="right" w:leader="dot" w:pos="9628"/>
        </w:tabs>
        <w:rPr>
          <w:rFonts w:asciiTheme="minorHAnsi" w:eastAsiaTheme="minorEastAsia" w:hAnsiTheme="minorHAnsi"/>
          <w:i w:val="0"/>
          <w:noProof/>
          <w:kern w:val="2"/>
          <w:sz w:val="22"/>
          <w:szCs w:val="24"/>
          <w:lang w:eastAsia="ko-KR"/>
          <w14:ligatures w14:val="standardContextual"/>
        </w:rPr>
      </w:pPr>
      <w:hyperlink w:anchor="_Toc227597022" w:history="1">
        <w:r w:rsidRPr="00181815">
          <w:rPr>
            <w:rStyle w:val="aa"/>
            <w:rFonts w:ascii="맑은 고딕" w:eastAsia="맑은 고딕" w:hAnsi="맑은 고딕"/>
            <w:noProof/>
            <w:lang w:eastAsia="ko-KR"/>
          </w:rPr>
          <w:t>2.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_Toc227597022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97E53B6" w14:textId="58323B11" w:rsidR="00F62E6B" w:rsidRDefault="00F62E6B">
      <w:pPr>
        <w:pStyle w:val="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27597023" w:history="1">
        <w:r w:rsidRPr="00181815">
          <w:rPr>
            <w:rStyle w:val="aa"/>
            <w:rFonts w:ascii="맑은 고딕" w:eastAsia="맑은 고딕" w:hAnsi="맑은 고딕"/>
            <w:noProof/>
            <w:lang w:eastAsia="ko-KR"/>
          </w:rPr>
          <w:t>4. Scene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E5E45E8" w14:textId="13BA4144" w:rsidR="00F62E6B" w:rsidRDefault="00F62E6B">
      <w:pPr>
        <w:pStyle w:val="30"/>
        <w:tabs>
          <w:tab w:val="right" w:leader="dot" w:pos="9628"/>
        </w:tabs>
        <w:rPr>
          <w:rFonts w:asciiTheme="minorHAnsi" w:eastAsiaTheme="minorEastAsia" w:hAnsiTheme="minorHAnsi"/>
          <w:i w:val="0"/>
          <w:noProof/>
          <w:kern w:val="2"/>
          <w:sz w:val="22"/>
          <w:szCs w:val="24"/>
          <w:lang w:eastAsia="ko-KR"/>
          <w14:ligatures w14:val="standardContextual"/>
        </w:rPr>
      </w:pPr>
      <w:hyperlink w:anchor="_Toc227597024" w:history="1">
        <w:r w:rsidRPr="00181815">
          <w:rPr>
            <w:rStyle w:val="aa"/>
            <w:rFonts w:ascii="맑은 고딕" w:eastAsia="맑은 고딕" w:hAnsi="맑은 고딕"/>
            <w:noProof/>
            <w:lang w:eastAsia="ko-KR"/>
          </w:rPr>
          <w:t>1. Page Description: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_Toc227597024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1ACB87C" w14:textId="5642D5B6" w:rsidR="00F62E6B" w:rsidRDefault="00F62E6B">
      <w:pPr>
        <w:pStyle w:val="30"/>
        <w:tabs>
          <w:tab w:val="right" w:leader="dot" w:pos="9628"/>
        </w:tabs>
        <w:rPr>
          <w:rFonts w:asciiTheme="minorHAnsi" w:eastAsiaTheme="minorEastAsia" w:hAnsiTheme="minorHAnsi"/>
          <w:i w:val="0"/>
          <w:noProof/>
          <w:kern w:val="2"/>
          <w:sz w:val="22"/>
          <w:szCs w:val="24"/>
          <w:lang w:eastAsia="ko-KR"/>
          <w14:ligatures w14:val="standardContextual"/>
        </w:rPr>
      </w:pPr>
      <w:hyperlink w:anchor="_Toc227597025" w:history="1">
        <w:r w:rsidRPr="00181815">
          <w:rPr>
            <w:rStyle w:val="aa"/>
            <w:rFonts w:ascii="맑은 고딕" w:eastAsia="맑은 고딕" w:hAnsi="맑은 고딕"/>
            <w:noProof/>
            <w:lang w:eastAsia="ko-KR"/>
          </w:rPr>
          <w:t>2.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_Toc227597025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A2E59C5" w14:textId="69A60DD9" w:rsidR="00F62E6B" w:rsidRDefault="00F62E6B">
      <w:pPr>
        <w:pStyle w:val="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27597026" w:history="1">
        <w:r w:rsidRPr="00181815">
          <w:rPr>
            <w:rStyle w:val="aa"/>
            <w:rFonts w:ascii="맑은 고딕" w:eastAsia="맑은 고딕" w:hAnsi="맑은 고딕"/>
            <w:noProof/>
            <w:lang w:eastAsia="ko-KR"/>
          </w:rPr>
          <w:t>5. Scene Detail Page(Basic info)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_Toc227597026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F36A38D" w14:textId="7632A046" w:rsidR="00F62E6B" w:rsidRDefault="00F62E6B">
      <w:pPr>
        <w:pStyle w:val="30"/>
        <w:tabs>
          <w:tab w:val="right" w:leader="dot" w:pos="9628"/>
        </w:tabs>
        <w:rPr>
          <w:rFonts w:asciiTheme="minorHAnsi" w:eastAsiaTheme="minorEastAsia" w:hAnsiTheme="minorHAnsi"/>
          <w:i w:val="0"/>
          <w:noProof/>
          <w:kern w:val="2"/>
          <w:sz w:val="22"/>
          <w:szCs w:val="24"/>
          <w:lang w:eastAsia="ko-KR"/>
          <w14:ligatures w14:val="standardContextual"/>
        </w:rPr>
      </w:pPr>
      <w:hyperlink w:anchor="_Toc227597027" w:history="1">
        <w:r w:rsidRPr="00181815">
          <w:rPr>
            <w:rStyle w:val="aa"/>
            <w:rFonts w:ascii="맑은 고딕" w:eastAsia="맑은 고딕" w:hAnsi="맑은 고딕"/>
            <w:noProof/>
            <w:lang w:eastAsia="ko-KR"/>
          </w:rPr>
          <w:t>1. Page Description: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_Toc227597027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E2D088E" w14:textId="791BCFA3" w:rsidR="00F62E6B" w:rsidRDefault="00F62E6B">
      <w:pPr>
        <w:pStyle w:val="30"/>
        <w:tabs>
          <w:tab w:val="right" w:leader="dot" w:pos="9628"/>
        </w:tabs>
        <w:rPr>
          <w:rFonts w:asciiTheme="minorHAnsi" w:eastAsiaTheme="minorEastAsia" w:hAnsiTheme="minorHAnsi"/>
          <w:i w:val="0"/>
          <w:noProof/>
          <w:kern w:val="2"/>
          <w:sz w:val="22"/>
          <w:szCs w:val="24"/>
          <w:lang w:eastAsia="ko-KR"/>
          <w14:ligatures w14:val="standardContextual"/>
        </w:rPr>
      </w:pPr>
      <w:hyperlink w:anchor="_Toc227597028" w:history="1">
        <w:r w:rsidRPr="00181815">
          <w:rPr>
            <w:rStyle w:val="aa"/>
            <w:rFonts w:ascii="맑은 고딕" w:eastAsia="맑은 고딕" w:hAnsi="맑은 고딕"/>
            <w:noProof/>
            <w:lang w:eastAsia="ko-KR"/>
          </w:rPr>
          <w:t>2.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_Toc227597028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0ADE921" w14:textId="122AC19F" w:rsidR="00F62E6B" w:rsidRDefault="00F62E6B">
      <w:pPr>
        <w:pStyle w:val="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27597029" w:history="1">
        <w:r w:rsidRPr="00181815">
          <w:rPr>
            <w:rStyle w:val="aa"/>
            <w:rFonts w:ascii="맑은 고딕" w:eastAsia="맑은 고딕" w:hAnsi="맑은 고딕"/>
            <w:noProof/>
            <w:lang w:eastAsia="ko-KR"/>
          </w:rPr>
          <w:t>6. Scene Detail Page(Resources)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_Toc227597029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AD58402" w14:textId="3A647C70" w:rsidR="00F62E6B" w:rsidRDefault="00F62E6B">
      <w:pPr>
        <w:pStyle w:val="30"/>
        <w:tabs>
          <w:tab w:val="right" w:leader="dot" w:pos="9628"/>
        </w:tabs>
        <w:rPr>
          <w:rFonts w:asciiTheme="minorHAnsi" w:eastAsiaTheme="minorEastAsia" w:hAnsiTheme="minorHAnsi"/>
          <w:i w:val="0"/>
          <w:noProof/>
          <w:kern w:val="2"/>
          <w:sz w:val="22"/>
          <w:szCs w:val="24"/>
          <w:lang w:eastAsia="ko-KR"/>
          <w14:ligatures w14:val="standardContextual"/>
        </w:rPr>
      </w:pPr>
      <w:hyperlink w:anchor="_Toc227597030" w:history="1">
        <w:r w:rsidRPr="00181815">
          <w:rPr>
            <w:rStyle w:val="aa"/>
            <w:rFonts w:ascii="맑은 고딕" w:eastAsia="맑은 고딕" w:hAnsi="맑은 고딕"/>
            <w:noProof/>
            <w:lang w:eastAsia="ko-KR"/>
          </w:rPr>
          <w:t>1. Page Description: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_Toc227597030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C3625A8" w14:textId="69030FF6" w:rsidR="00F62E6B" w:rsidRDefault="00F62E6B">
      <w:pPr>
        <w:pStyle w:val="30"/>
        <w:tabs>
          <w:tab w:val="right" w:leader="dot" w:pos="9628"/>
        </w:tabs>
        <w:rPr>
          <w:rFonts w:asciiTheme="minorHAnsi" w:eastAsiaTheme="minorEastAsia" w:hAnsiTheme="minorHAnsi"/>
          <w:i w:val="0"/>
          <w:noProof/>
          <w:kern w:val="2"/>
          <w:sz w:val="22"/>
          <w:szCs w:val="24"/>
          <w:lang w:eastAsia="ko-KR"/>
          <w14:ligatures w14:val="standardContextual"/>
        </w:rPr>
      </w:pPr>
      <w:hyperlink w:anchor="_Toc227597031" w:history="1">
        <w:r w:rsidRPr="00181815">
          <w:rPr>
            <w:rStyle w:val="aa"/>
            <w:rFonts w:ascii="맑은 고딕" w:eastAsia="맑은 고딕" w:hAnsi="맑은 고딕"/>
            <w:noProof/>
            <w:lang w:eastAsia="ko-KR"/>
          </w:rPr>
          <w:t>2.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_Toc227597031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44F6B35" w14:textId="462689A3" w:rsidR="00F62E6B" w:rsidRDefault="00F62E6B">
      <w:pPr>
        <w:pStyle w:val="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27597032" w:history="1">
        <w:r w:rsidRPr="00181815">
          <w:rPr>
            <w:rStyle w:val="aa"/>
            <w:rFonts w:ascii="맑은 고딕" w:eastAsia="맑은 고딕" w:hAnsi="맑은 고딕"/>
            <w:noProof/>
            <w:lang w:eastAsia="ko-KR"/>
          </w:rPr>
          <w:t>7. Scene Detail Page(Checklist)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_Toc227597032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5D0AD8B" w14:textId="4064916B" w:rsidR="00F62E6B" w:rsidRDefault="00F62E6B">
      <w:pPr>
        <w:pStyle w:val="30"/>
        <w:tabs>
          <w:tab w:val="right" w:leader="dot" w:pos="9628"/>
        </w:tabs>
        <w:rPr>
          <w:rFonts w:asciiTheme="minorHAnsi" w:eastAsiaTheme="minorEastAsia" w:hAnsiTheme="minorHAnsi"/>
          <w:i w:val="0"/>
          <w:noProof/>
          <w:kern w:val="2"/>
          <w:sz w:val="22"/>
          <w:szCs w:val="24"/>
          <w:lang w:eastAsia="ko-KR"/>
          <w14:ligatures w14:val="standardContextual"/>
        </w:rPr>
      </w:pPr>
      <w:hyperlink w:anchor="_Toc227597033" w:history="1">
        <w:r w:rsidRPr="00181815">
          <w:rPr>
            <w:rStyle w:val="aa"/>
            <w:rFonts w:ascii="맑은 고딕" w:eastAsia="맑은 고딕" w:hAnsi="맑은 고딕"/>
            <w:noProof/>
            <w:lang w:eastAsia="ko-KR"/>
          </w:rPr>
          <w:t>1. Page Description: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_Toc227597033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19E6671" w14:textId="3CB91955" w:rsidR="00F62E6B" w:rsidRDefault="00F62E6B">
      <w:pPr>
        <w:pStyle w:val="30"/>
        <w:tabs>
          <w:tab w:val="right" w:leader="dot" w:pos="9628"/>
        </w:tabs>
        <w:rPr>
          <w:rFonts w:asciiTheme="minorHAnsi" w:eastAsiaTheme="minorEastAsia" w:hAnsiTheme="minorHAnsi"/>
          <w:i w:val="0"/>
          <w:noProof/>
          <w:kern w:val="2"/>
          <w:sz w:val="22"/>
          <w:szCs w:val="24"/>
          <w:lang w:eastAsia="ko-KR"/>
          <w14:ligatures w14:val="standardContextual"/>
        </w:rPr>
      </w:pPr>
      <w:hyperlink w:anchor="_Toc227597034" w:history="1">
        <w:r w:rsidRPr="00181815">
          <w:rPr>
            <w:rStyle w:val="aa"/>
            <w:rFonts w:ascii="맑은 고딕" w:eastAsia="맑은 고딕" w:hAnsi="맑은 고딕"/>
            <w:noProof/>
            <w:lang w:eastAsia="ko-KR"/>
          </w:rPr>
          <w:t>2.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_Toc227597034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4CCD8B1" w14:textId="38906566" w:rsidR="00F62E6B" w:rsidRDefault="00F62E6B">
      <w:pPr>
        <w:pStyle w:val="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27597035" w:history="1">
        <w:r w:rsidRPr="00181815">
          <w:rPr>
            <w:rStyle w:val="aa"/>
            <w:rFonts w:eastAsia="맑은 고딕"/>
            <w:noProof/>
            <w:lang w:eastAsia="ko-KR"/>
          </w:rPr>
          <w:t>8</w:t>
        </w:r>
        <w:r w:rsidRPr="00181815">
          <w:rPr>
            <w:rStyle w:val="aa"/>
            <w:rFonts w:ascii="맑은 고딕" w:eastAsia="맑은 고딕" w:hAnsi="맑은 고딕"/>
            <w:noProof/>
            <w:lang w:eastAsia="ko-KR"/>
          </w:rPr>
          <w:t>. Schedule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_Toc227597035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1A1B765" w14:textId="01274113" w:rsidR="00F62E6B" w:rsidRDefault="00F62E6B">
      <w:pPr>
        <w:pStyle w:val="30"/>
        <w:tabs>
          <w:tab w:val="right" w:leader="dot" w:pos="9628"/>
        </w:tabs>
        <w:rPr>
          <w:rFonts w:asciiTheme="minorHAnsi" w:eastAsiaTheme="minorEastAsia" w:hAnsiTheme="minorHAnsi"/>
          <w:i w:val="0"/>
          <w:noProof/>
          <w:kern w:val="2"/>
          <w:sz w:val="22"/>
          <w:szCs w:val="24"/>
          <w:lang w:eastAsia="ko-KR"/>
          <w14:ligatures w14:val="standardContextual"/>
        </w:rPr>
      </w:pPr>
      <w:hyperlink w:anchor="_Toc227597036" w:history="1">
        <w:r w:rsidRPr="00181815">
          <w:rPr>
            <w:rStyle w:val="aa"/>
            <w:rFonts w:ascii="맑은 고딕" w:eastAsia="맑은 고딕" w:hAnsi="맑은 고딕"/>
            <w:noProof/>
            <w:lang w:eastAsia="ko-KR"/>
          </w:rPr>
          <w:t>1. Page Description: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_Toc227597036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4058745" w14:textId="1E8694DD" w:rsidR="00F62E6B" w:rsidRDefault="00F62E6B">
      <w:pPr>
        <w:pStyle w:val="30"/>
        <w:tabs>
          <w:tab w:val="right" w:leader="dot" w:pos="9628"/>
        </w:tabs>
        <w:rPr>
          <w:rFonts w:asciiTheme="minorHAnsi" w:eastAsiaTheme="minorEastAsia" w:hAnsiTheme="minorHAnsi"/>
          <w:i w:val="0"/>
          <w:noProof/>
          <w:kern w:val="2"/>
          <w:sz w:val="22"/>
          <w:szCs w:val="24"/>
          <w:lang w:eastAsia="ko-KR"/>
          <w14:ligatures w14:val="standardContextual"/>
        </w:rPr>
      </w:pPr>
      <w:hyperlink w:anchor="_Toc227597037" w:history="1">
        <w:r w:rsidRPr="00181815">
          <w:rPr>
            <w:rStyle w:val="aa"/>
            <w:rFonts w:ascii="맑은 고딕" w:eastAsia="맑은 고딕" w:hAnsi="맑은 고딕"/>
            <w:noProof/>
            <w:lang w:eastAsia="ko-KR"/>
          </w:rPr>
          <w:t>2.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_Toc227597037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32312EC" w14:textId="0AB9DDDD" w:rsidR="00F62E6B" w:rsidRDefault="00F62E6B">
      <w:pPr>
        <w:pStyle w:val="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27597038" w:history="1">
        <w:r w:rsidRPr="00181815">
          <w:rPr>
            <w:rStyle w:val="aa"/>
            <w:rFonts w:ascii="맑은 고딕" w:eastAsia="맑은 고딕" w:hAnsi="맑은 고딕"/>
            <w:noProof/>
            <w:lang w:eastAsia="ko-KR"/>
          </w:rPr>
          <w:t>9. Props Page (Resources)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_Toc227597038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399ABB1" w14:textId="4F5117FC" w:rsidR="00F62E6B" w:rsidRDefault="00F62E6B">
      <w:pPr>
        <w:pStyle w:val="30"/>
        <w:tabs>
          <w:tab w:val="right" w:leader="dot" w:pos="9628"/>
        </w:tabs>
        <w:rPr>
          <w:rFonts w:asciiTheme="minorHAnsi" w:eastAsiaTheme="minorEastAsia" w:hAnsiTheme="minorHAnsi"/>
          <w:i w:val="0"/>
          <w:noProof/>
          <w:kern w:val="2"/>
          <w:sz w:val="22"/>
          <w:szCs w:val="24"/>
          <w:lang w:eastAsia="ko-KR"/>
          <w14:ligatures w14:val="standardContextual"/>
        </w:rPr>
      </w:pPr>
      <w:hyperlink w:anchor="_Toc227597039" w:history="1">
        <w:r w:rsidRPr="00181815">
          <w:rPr>
            <w:rStyle w:val="aa"/>
            <w:rFonts w:ascii="맑은 고딕" w:eastAsia="맑은 고딕" w:hAnsi="맑은 고딕"/>
            <w:noProof/>
            <w:lang w:eastAsia="ko-KR"/>
          </w:rPr>
          <w:t>1. Page Description: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_Toc227597039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95C9BD7" w14:textId="4EC31081" w:rsidR="00F62E6B" w:rsidRDefault="00F62E6B">
      <w:pPr>
        <w:pStyle w:val="30"/>
        <w:tabs>
          <w:tab w:val="right" w:leader="dot" w:pos="9628"/>
        </w:tabs>
        <w:rPr>
          <w:rFonts w:asciiTheme="minorHAnsi" w:eastAsiaTheme="minorEastAsia" w:hAnsiTheme="minorHAnsi"/>
          <w:i w:val="0"/>
          <w:noProof/>
          <w:kern w:val="2"/>
          <w:sz w:val="22"/>
          <w:szCs w:val="24"/>
          <w:lang w:eastAsia="ko-KR"/>
          <w14:ligatures w14:val="standardContextual"/>
        </w:rPr>
      </w:pPr>
      <w:hyperlink w:anchor="_Toc227597040" w:history="1">
        <w:r w:rsidRPr="00181815">
          <w:rPr>
            <w:rStyle w:val="aa"/>
            <w:rFonts w:ascii="맑은 고딕" w:eastAsia="맑은 고딕" w:hAnsi="맑은 고딕"/>
            <w:noProof/>
            <w:lang w:eastAsia="ko-KR"/>
          </w:rPr>
          <w:t>2.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_Toc227597040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0D34839" w14:textId="0910F522" w:rsidR="00F62E6B" w:rsidRDefault="00F62E6B">
      <w:pPr>
        <w:pStyle w:val="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27597041" w:history="1">
        <w:r w:rsidRPr="00181815">
          <w:rPr>
            <w:rStyle w:val="aa"/>
            <w:rFonts w:ascii="맑은 고딕" w:eastAsia="맑은 고딕" w:hAnsi="맑은 고딕"/>
            <w:noProof/>
            <w:lang w:eastAsia="ko-KR"/>
          </w:rPr>
          <w:t>10. Cast Page (Resources)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_Toc227597041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4866044" w14:textId="01BA80EB" w:rsidR="00F62E6B" w:rsidRDefault="00F62E6B">
      <w:pPr>
        <w:pStyle w:val="30"/>
        <w:tabs>
          <w:tab w:val="right" w:leader="dot" w:pos="9628"/>
        </w:tabs>
        <w:rPr>
          <w:rFonts w:asciiTheme="minorHAnsi" w:eastAsiaTheme="minorEastAsia" w:hAnsiTheme="minorHAnsi"/>
          <w:i w:val="0"/>
          <w:noProof/>
          <w:kern w:val="2"/>
          <w:sz w:val="22"/>
          <w:szCs w:val="24"/>
          <w:lang w:eastAsia="ko-KR"/>
          <w14:ligatures w14:val="standardContextual"/>
        </w:rPr>
      </w:pPr>
      <w:hyperlink w:anchor="_Toc227597042" w:history="1">
        <w:r w:rsidRPr="00181815">
          <w:rPr>
            <w:rStyle w:val="aa"/>
            <w:rFonts w:ascii="맑은 고딕" w:eastAsia="맑은 고딕" w:hAnsi="맑은 고딕"/>
            <w:noProof/>
            <w:lang w:eastAsia="ko-KR"/>
          </w:rPr>
          <w:t>1. Page Description: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_Toc227597042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227D4F8" w14:textId="23206571" w:rsidR="00F62E6B" w:rsidRDefault="00F62E6B">
      <w:pPr>
        <w:pStyle w:val="30"/>
        <w:tabs>
          <w:tab w:val="right" w:leader="dot" w:pos="9628"/>
        </w:tabs>
        <w:rPr>
          <w:rFonts w:asciiTheme="minorHAnsi" w:eastAsiaTheme="minorEastAsia" w:hAnsiTheme="minorHAnsi"/>
          <w:i w:val="0"/>
          <w:noProof/>
          <w:kern w:val="2"/>
          <w:sz w:val="22"/>
          <w:szCs w:val="24"/>
          <w:lang w:eastAsia="ko-KR"/>
          <w14:ligatures w14:val="standardContextual"/>
        </w:rPr>
      </w:pPr>
      <w:hyperlink w:anchor="_Toc227597043" w:history="1">
        <w:r w:rsidRPr="00181815">
          <w:rPr>
            <w:rStyle w:val="aa"/>
            <w:rFonts w:ascii="맑은 고딕" w:eastAsia="맑은 고딕" w:hAnsi="맑은 고딕"/>
            <w:noProof/>
            <w:lang w:eastAsia="ko-KR"/>
          </w:rPr>
          <w:t>2.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_Toc227597043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D21CD6A" w14:textId="36D9DDBB" w:rsidR="00F62E6B" w:rsidRDefault="00F62E6B">
      <w:pPr>
        <w:pStyle w:val="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27597044" w:history="1">
        <w:r w:rsidRPr="00181815">
          <w:rPr>
            <w:rStyle w:val="aa"/>
            <w:rFonts w:ascii="맑은 고딕" w:eastAsia="맑은 고딕" w:hAnsi="맑은 고딕"/>
            <w:noProof/>
            <w:lang w:eastAsia="ko-KR"/>
          </w:rPr>
          <w:t>11. Extras Page (Resources)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_Toc227597044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4D23281" w14:textId="54C297B5" w:rsidR="00F62E6B" w:rsidRDefault="00F62E6B">
      <w:pPr>
        <w:pStyle w:val="30"/>
        <w:tabs>
          <w:tab w:val="right" w:leader="dot" w:pos="9628"/>
        </w:tabs>
        <w:rPr>
          <w:rFonts w:asciiTheme="minorHAnsi" w:eastAsiaTheme="minorEastAsia" w:hAnsiTheme="minorHAnsi"/>
          <w:i w:val="0"/>
          <w:noProof/>
          <w:kern w:val="2"/>
          <w:sz w:val="22"/>
          <w:szCs w:val="24"/>
          <w:lang w:eastAsia="ko-KR"/>
          <w14:ligatures w14:val="standardContextual"/>
        </w:rPr>
      </w:pPr>
      <w:hyperlink w:anchor="_Toc227597045" w:history="1">
        <w:r w:rsidRPr="00181815">
          <w:rPr>
            <w:rStyle w:val="aa"/>
            <w:rFonts w:ascii="맑은 고딕" w:eastAsia="맑은 고딕" w:hAnsi="맑은 고딕"/>
            <w:noProof/>
            <w:lang w:eastAsia="ko-KR"/>
          </w:rPr>
          <w:t>1. Page Description: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_Toc227597045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EE844EC" w14:textId="470ADB14" w:rsidR="00F62E6B" w:rsidRDefault="00F62E6B">
      <w:pPr>
        <w:pStyle w:val="30"/>
        <w:tabs>
          <w:tab w:val="right" w:leader="dot" w:pos="9628"/>
        </w:tabs>
        <w:rPr>
          <w:rFonts w:asciiTheme="minorHAnsi" w:eastAsiaTheme="minorEastAsia" w:hAnsiTheme="minorHAnsi"/>
          <w:i w:val="0"/>
          <w:noProof/>
          <w:kern w:val="2"/>
          <w:sz w:val="22"/>
          <w:szCs w:val="24"/>
          <w:lang w:eastAsia="ko-KR"/>
          <w14:ligatures w14:val="standardContextual"/>
        </w:rPr>
      </w:pPr>
      <w:hyperlink w:anchor="_Toc227597046" w:history="1">
        <w:r w:rsidRPr="00181815">
          <w:rPr>
            <w:rStyle w:val="aa"/>
            <w:rFonts w:ascii="맑은 고딕" w:eastAsia="맑은 고딕" w:hAnsi="맑은 고딕"/>
            <w:noProof/>
            <w:lang w:eastAsia="ko-KR"/>
          </w:rPr>
          <w:t>2.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_Toc227597046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FA8E535" w14:textId="7D068567" w:rsidR="00F62E6B" w:rsidRDefault="00F62E6B">
      <w:pPr>
        <w:pStyle w:val="20"/>
        <w:rPr>
          <w:rFonts w:asciiTheme="minorHAnsi" w:eastAsiaTheme="minorEastAsia" w:hAnsiTheme="minorHAnsi"/>
          <w:noProof/>
          <w:kern w:val="2"/>
          <w:sz w:val="22"/>
          <w:szCs w:val="24"/>
          <w:lang w:eastAsia="ko-KR"/>
          <w14:ligatures w14:val="standardContextual"/>
        </w:rPr>
      </w:pPr>
      <w:hyperlink w:anchor="_Toc227597047" w:history="1">
        <w:r w:rsidRPr="00181815">
          <w:rPr>
            <w:rStyle w:val="aa"/>
            <w:rFonts w:ascii="맑은 고딕" w:eastAsia="맑은 고딕" w:hAnsi="맑은 고딕"/>
            <w:noProof/>
            <w:lang w:eastAsia="ko-KR"/>
          </w:rPr>
          <w:t>12. Locations Page (Resources)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_Toc227597047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D6DE311" w14:textId="64420E7D" w:rsidR="00F62E6B" w:rsidRDefault="00F62E6B">
      <w:pPr>
        <w:pStyle w:val="30"/>
        <w:tabs>
          <w:tab w:val="right" w:leader="dot" w:pos="9628"/>
        </w:tabs>
        <w:rPr>
          <w:rFonts w:asciiTheme="minorHAnsi" w:eastAsiaTheme="minorEastAsia" w:hAnsiTheme="minorHAnsi"/>
          <w:i w:val="0"/>
          <w:noProof/>
          <w:kern w:val="2"/>
          <w:sz w:val="22"/>
          <w:szCs w:val="24"/>
          <w:lang w:eastAsia="ko-KR"/>
          <w14:ligatures w14:val="standardContextual"/>
        </w:rPr>
      </w:pPr>
      <w:hyperlink w:anchor="_Toc227597048" w:history="1">
        <w:r w:rsidRPr="00181815">
          <w:rPr>
            <w:rStyle w:val="aa"/>
            <w:rFonts w:ascii="맑은 고딕" w:eastAsia="맑은 고딕" w:hAnsi="맑은 고딕"/>
            <w:noProof/>
            <w:lang w:eastAsia="ko-KR"/>
          </w:rPr>
          <w:t>1. Page Description: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_Toc227597048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ACE195" w14:textId="142B4490" w:rsidR="00F62E6B" w:rsidRDefault="00F62E6B">
      <w:pPr>
        <w:pStyle w:val="30"/>
        <w:tabs>
          <w:tab w:val="right" w:leader="dot" w:pos="9628"/>
        </w:tabs>
        <w:rPr>
          <w:rFonts w:asciiTheme="minorHAnsi" w:eastAsiaTheme="minorEastAsia" w:hAnsiTheme="minorHAnsi"/>
          <w:i w:val="0"/>
          <w:noProof/>
          <w:kern w:val="2"/>
          <w:sz w:val="22"/>
          <w:szCs w:val="24"/>
          <w:lang w:eastAsia="ko-KR"/>
          <w14:ligatures w14:val="standardContextual"/>
        </w:rPr>
      </w:pPr>
      <w:hyperlink w:anchor="_Toc227597049" w:history="1">
        <w:r w:rsidRPr="00181815">
          <w:rPr>
            <w:rStyle w:val="aa"/>
            <w:rFonts w:ascii="맑은 고딕" w:eastAsia="맑은 고딕" w:hAnsi="맑은 고딕"/>
            <w:noProof/>
            <w:lang w:eastAsia="ko-KR"/>
          </w:rPr>
          <w:t>2.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_Toc227597049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2570C3C" w14:textId="1174B920" w:rsidR="00F62E6B" w:rsidRDefault="00F62E6B">
      <w:pPr>
        <w:pStyle w:val="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4"/>
          <w:lang w:eastAsia="ko-KR"/>
          <w14:ligatures w14:val="standardContextual"/>
        </w:rPr>
      </w:pPr>
      <w:hyperlink w:anchor="_Toc227597050" w:history="1">
        <w:r w:rsidRPr="00181815">
          <w:rPr>
            <w:rStyle w:val="aa"/>
            <w:noProof/>
            <w:lang w:eastAsia="ko-KR"/>
          </w:rPr>
          <w:t>Instructions to the Competitor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_Toc227597050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9353775" w14:textId="407D446C" w:rsidR="00887C3D" w:rsidRPr="00AB7C44" w:rsidRDefault="00D103CB" w:rsidP="00D103CB">
      <w:r w:rsidRPr="00AB7C44">
        <w:fldChar w:fldCharType="end"/>
      </w:r>
    </w:p>
    <w:p w14:paraId="499D4F1B" w14:textId="77777777" w:rsidR="00887C3D" w:rsidRPr="00AB7C44" w:rsidRDefault="00887C3D" w:rsidP="00887C3D">
      <w:r w:rsidRPr="00AB7C44">
        <w:br w:type="page"/>
      </w:r>
    </w:p>
    <w:p w14:paraId="55032096" w14:textId="77777777" w:rsidR="00001509" w:rsidRPr="00AB7C44" w:rsidRDefault="00453B91" w:rsidP="00001509">
      <w:pPr>
        <w:pStyle w:val="11"/>
        <w:rPr>
          <w:rFonts w:eastAsia="맑은 고딕"/>
          <w:lang w:eastAsia="ko-KR"/>
        </w:rPr>
      </w:pPr>
      <w:bookmarkStart w:id="8" w:name="_Toc386117271"/>
      <w:bookmarkStart w:id="9" w:name="_Toc386117478"/>
      <w:bookmarkStart w:id="10" w:name="_Toc227597013"/>
      <w:r w:rsidRPr="00AB7C44">
        <w:rPr>
          <w:lang w:eastAsia="ko-KR"/>
        </w:rPr>
        <w:lastRenderedPageBreak/>
        <w:t>Introduction</w:t>
      </w:r>
      <w:bookmarkEnd w:id="10"/>
      <w:r w:rsidRPr="00AB7C44">
        <w:rPr>
          <w:lang w:eastAsia="ko-KR"/>
        </w:rPr>
        <w:t xml:space="preserve"> </w:t>
      </w:r>
    </w:p>
    <w:p w14:paraId="74677EAE" w14:textId="77777777" w:rsidR="008301BF" w:rsidRPr="00AB7C44" w:rsidRDefault="008301BF" w:rsidP="008301BF">
      <w:pPr>
        <w:rPr>
          <w:rFonts w:ascii="맑은 고딕" w:eastAsia="맑은 고딕" w:hAnsi="맑은 고딕"/>
          <w:lang w:eastAsia="ko-KR"/>
        </w:rPr>
      </w:pPr>
      <w:proofErr w:type="spellStart"/>
      <w:r w:rsidRPr="00AB7C44">
        <w:rPr>
          <w:rFonts w:ascii="맑은 고딕" w:eastAsia="맑은 고딕" w:hAnsi="맑은 고딕"/>
          <w:lang w:eastAsia="ko-KR"/>
        </w:rPr>
        <w:t>SceneReady</w:t>
      </w:r>
      <w:proofErr w:type="spellEnd"/>
      <w:r w:rsidRPr="00AB7C44">
        <w:rPr>
          <w:rFonts w:ascii="맑은 고딕" w:eastAsia="맑은 고딕" w:hAnsi="맑은 고딕"/>
          <w:lang w:eastAsia="ko-KR"/>
        </w:rPr>
        <w:t xml:space="preserve"> is a tablet-based application designed to support short film production by managing scenes, shooting schedules, resources, and checklist-based preparation status.</w:t>
      </w:r>
    </w:p>
    <w:p w14:paraId="4173DF1C" w14:textId="77777777" w:rsidR="008301BF" w:rsidRPr="00AB7C44" w:rsidRDefault="008301BF" w:rsidP="008301BF">
      <w:pPr>
        <w:rPr>
          <w:rFonts w:ascii="맑은 고딕" w:eastAsia="맑은 고딕" w:hAnsi="맑은 고딕"/>
          <w:lang w:eastAsia="ko-KR"/>
        </w:rPr>
      </w:pPr>
      <w:r w:rsidRPr="00AB7C44">
        <w:rPr>
          <w:rFonts w:ascii="맑은 고딕" w:eastAsia="맑은 고딕" w:hAnsi="맑은 고딕"/>
          <w:lang w:eastAsia="ko-KR"/>
        </w:rPr>
        <w:t>It enables production teams to efficiently organize and track preparation tasks within a limited time frame, providing features such as scene-based management, schedule tracking, resource monitoring, and checklist-driven progress control.</w:t>
      </w:r>
    </w:p>
    <w:p w14:paraId="464DD2A9" w14:textId="77777777" w:rsidR="008301BF" w:rsidRPr="00AB7C44" w:rsidRDefault="008301BF" w:rsidP="008301BF">
      <w:pPr>
        <w:rPr>
          <w:rFonts w:ascii="맑은 고딕" w:eastAsia="맑은 고딕" w:hAnsi="맑은 고딕"/>
          <w:lang w:eastAsia="ko-KR"/>
        </w:rPr>
      </w:pPr>
      <w:r w:rsidRPr="00AB7C44">
        <w:rPr>
          <w:rFonts w:ascii="맑은 고딕" w:eastAsia="맑은 고딕" w:hAnsi="맑은 고딕"/>
          <w:lang w:eastAsia="ko-KR"/>
        </w:rPr>
        <w:t>The application includes scene listing and detailed views, schedule-based workflow management, resource tracking, checklist progress handling, and storyboard reference functionality.</w:t>
      </w:r>
    </w:p>
    <w:p w14:paraId="67605C6E" w14:textId="7DE87CB4" w:rsidR="006249A6" w:rsidRPr="00AB7C44" w:rsidRDefault="008301BF" w:rsidP="008301BF">
      <w:pPr>
        <w:rPr>
          <w:rFonts w:ascii="맑은 고딕" w:eastAsia="맑은 고딕" w:hAnsi="맑은 고딕"/>
          <w:lang w:eastAsia="ko-KR"/>
        </w:rPr>
      </w:pPr>
      <w:r w:rsidRPr="00AB7C44">
        <w:rPr>
          <w:rFonts w:ascii="맑은 고딕" w:eastAsia="맑은 고딕" w:hAnsi="맑은 고딕"/>
          <w:lang w:eastAsia="ko-KR"/>
        </w:rPr>
        <w:t>For this task, competitors must implement the core functionalities of the short film production management system based on the provided data files and interface design.</w:t>
      </w:r>
    </w:p>
    <w:p w14:paraId="539A05DB" w14:textId="7405FEBE" w:rsidR="00453B91" w:rsidRPr="00AB7C44" w:rsidRDefault="00453B91" w:rsidP="00001509">
      <w:pPr>
        <w:pStyle w:val="11"/>
        <w:rPr>
          <w:lang w:eastAsia="ko-KR"/>
        </w:rPr>
      </w:pPr>
      <w:bookmarkStart w:id="11" w:name="_Toc227597014"/>
      <w:r w:rsidRPr="00AB7C44">
        <w:rPr>
          <w:lang w:eastAsia="ko-KR"/>
        </w:rPr>
        <w:t>Description of project and tasks</w:t>
      </w:r>
      <w:bookmarkEnd w:id="11"/>
    </w:p>
    <w:p w14:paraId="736C5974" w14:textId="47687A05" w:rsidR="00FF53B0" w:rsidRPr="00AB7C44" w:rsidRDefault="00FF53B0" w:rsidP="00FF53B0">
      <w:pPr>
        <w:rPr>
          <w:rFonts w:ascii="맑은 고딕" w:eastAsia="맑은 고딕" w:hAnsi="맑은 고딕"/>
          <w:lang w:eastAsia="ko-KR"/>
        </w:rPr>
      </w:pPr>
      <w:r w:rsidRPr="00AB7C44">
        <w:rPr>
          <w:rFonts w:ascii="맑은 고딕" w:eastAsia="맑은 고딕" w:hAnsi="맑은 고딕"/>
          <w:lang w:eastAsia="ko-KR"/>
        </w:rPr>
        <w:t xml:space="preserve">Competitors must use the provided </w:t>
      </w:r>
      <w:r w:rsidR="000A1285" w:rsidRPr="00AB7C44">
        <w:rPr>
          <w:rFonts w:ascii="맑은 고딕" w:eastAsia="맑은 고딕" w:hAnsi="맑은 고딕" w:hint="eastAsia"/>
          <w:lang w:eastAsia="ko-KR"/>
        </w:rPr>
        <w:t>wireframes</w:t>
      </w:r>
      <w:r w:rsidR="006E743C" w:rsidRPr="00AB7C44">
        <w:rPr>
          <w:rFonts w:ascii="맑은 고딕" w:eastAsia="맑은 고딕" w:hAnsi="맑은 고딕" w:hint="eastAsia"/>
          <w:lang w:eastAsia="ko-KR"/>
        </w:rPr>
        <w:t xml:space="preserve"> and</w:t>
      </w:r>
      <w:r w:rsidRPr="00AB7C44">
        <w:rPr>
          <w:rFonts w:ascii="맑은 고딕" w:eastAsia="맑은 고딕" w:hAnsi="맑은 고딕"/>
          <w:lang w:eastAsia="ko-KR"/>
        </w:rPr>
        <w:t xml:space="preserve"> files to implement all requirements specified in the task.</w:t>
      </w:r>
    </w:p>
    <w:p w14:paraId="190896A1" w14:textId="77777777" w:rsidR="00AA415B" w:rsidRPr="00AB7C44" w:rsidRDefault="00AA415B" w:rsidP="00FF53B0">
      <w:pPr>
        <w:rPr>
          <w:rFonts w:ascii="맑은 고딕" w:eastAsia="맑은 고딕" w:hAnsi="맑은 고딕"/>
          <w:lang w:eastAsia="ko-KR"/>
        </w:rPr>
      </w:pPr>
      <w:r w:rsidRPr="00AB7C44">
        <w:rPr>
          <w:rFonts w:ascii="맑은 고딕" w:eastAsia="맑은 고딕" w:hAnsi="맑은 고딕"/>
          <w:lang w:eastAsia="ko-KR"/>
        </w:rPr>
        <w:t>The task consists of a single module, and competitors must complete and submit the entire application within the allocated time.</w:t>
      </w:r>
    </w:p>
    <w:p w14:paraId="26A20095" w14:textId="75AD6BAC" w:rsidR="00F775A7" w:rsidRPr="00AB7C44" w:rsidRDefault="00FF53B0" w:rsidP="00FF53B0">
      <w:pPr>
        <w:rPr>
          <w:rFonts w:ascii="맑은 고딕" w:eastAsia="맑은 고딕" w:hAnsi="맑은 고딕"/>
          <w:lang w:eastAsia="ko-KR"/>
        </w:rPr>
      </w:pPr>
      <w:r w:rsidRPr="00AB7C44">
        <w:rPr>
          <w:rFonts w:ascii="맑은 고딕" w:eastAsia="맑은 고딕" w:hAnsi="맑은 고딕"/>
          <w:lang w:eastAsia="ko-KR"/>
        </w:rPr>
        <w:t>Once the submission time for a module has passed, submitted files cannot be modified.</w:t>
      </w:r>
      <w:bookmarkStart w:id="12" w:name="_Toc101803580"/>
    </w:p>
    <w:p w14:paraId="21E5C29F" w14:textId="19CEE4BA" w:rsidR="00A063EE" w:rsidRPr="00AB7C44" w:rsidRDefault="00A063EE">
      <w:pPr>
        <w:spacing w:after="160"/>
        <w:rPr>
          <w:rFonts w:ascii="맑은 고딕" w:eastAsia="맑은 고딕" w:hAnsi="맑은 고딕"/>
          <w:lang w:eastAsia="ko-KR"/>
        </w:rPr>
      </w:pPr>
      <w:r w:rsidRPr="00AB7C44">
        <w:rPr>
          <w:rFonts w:ascii="맑은 고딕" w:eastAsia="맑은 고딕" w:hAnsi="맑은 고딕"/>
          <w:lang w:eastAsia="ko-KR"/>
        </w:rPr>
        <w:br w:type="page"/>
      </w:r>
    </w:p>
    <w:p w14:paraId="2EFBE1EB" w14:textId="4B4914DC" w:rsidR="00626F52" w:rsidRPr="00AB7C44" w:rsidRDefault="00626F52" w:rsidP="00E74380">
      <w:pPr>
        <w:spacing w:after="160"/>
        <w:jc w:val="center"/>
        <w:rPr>
          <w:rFonts w:ascii="맑은 고딕" w:eastAsia="맑은 고딕" w:hAnsi="맑은 고딕"/>
          <w:lang w:eastAsia="ko-KR"/>
        </w:rPr>
      </w:pPr>
      <w:r w:rsidRPr="00AB7C44">
        <w:rPr>
          <w:noProof/>
        </w:rPr>
        <w:lastRenderedPageBreak/>
        <w:drawing>
          <wp:inline distT="0" distB="0" distL="0" distR="0" wp14:anchorId="19C89DC6" wp14:editId="46028A1E">
            <wp:extent cx="2925531" cy="1440000"/>
            <wp:effectExtent l="19050" t="19050" r="27305" b="27305"/>
            <wp:docPr id="9386675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5531" cy="144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640A24" w:rsidRPr="00AB7C44">
        <w:rPr>
          <w:noProof/>
        </w:rPr>
        <w:drawing>
          <wp:inline distT="0" distB="0" distL="0" distR="0" wp14:anchorId="40C6F52A" wp14:editId="6C15BFE3">
            <wp:extent cx="2925531" cy="1440000"/>
            <wp:effectExtent l="19050" t="19050" r="27305" b="27305"/>
            <wp:docPr id="77430805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5531" cy="144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5598D0" w14:textId="77777777" w:rsidR="004A2005" w:rsidRPr="00AB7C44" w:rsidRDefault="00640A24" w:rsidP="00E74380">
      <w:pPr>
        <w:spacing w:after="160"/>
        <w:jc w:val="center"/>
        <w:rPr>
          <w:rFonts w:ascii="맑은 고딕" w:eastAsia="맑은 고딕" w:hAnsi="맑은 고딕"/>
          <w:lang w:eastAsia="ko-KR"/>
        </w:rPr>
      </w:pPr>
      <w:r w:rsidRPr="00AB7C44">
        <w:rPr>
          <w:noProof/>
        </w:rPr>
        <w:drawing>
          <wp:inline distT="0" distB="0" distL="0" distR="0" wp14:anchorId="369132AE" wp14:editId="4107C54F">
            <wp:extent cx="2925531" cy="1440000"/>
            <wp:effectExtent l="19050" t="19050" r="27305" b="27305"/>
            <wp:docPr id="214876330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5531" cy="144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4A2005" w:rsidRPr="00AB7C44">
        <w:rPr>
          <w:noProof/>
        </w:rPr>
        <w:drawing>
          <wp:inline distT="0" distB="0" distL="0" distR="0" wp14:anchorId="0165B42E" wp14:editId="37FBDBCC">
            <wp:extent cx="2925531" cy="1440000"/>
            <wp:effectExtent l="19050" t="19050" r="27305" b="27305"/>
            <wp:docPr id="79184121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5531" cy="144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6F49615" w14:textId="542BF4A7" w:rsidR="00640A24" w:rsidRPr="00AB7C44" w:rsidRDefault="004A2005" w:rsidP="00E74380">
      <w:pPr>
        <w:spacing w:after="160"/>
        <w:jc w:val="center"/>
        <w:rPr>
          <w:rFonts w:ascii="맑은 고딕" w:eastAsia="맑은 고딕" w:hAnsi="맑은 고딕"/>
          <w:lang w:eastAsia="ko-KR"/>
        </w:rPr>
      </w:pPr>
      <w:r w:rsidRPr="00AB7C44">
        <w:rPr>
          <w:noProof/>
        </w:rPr>
        <w:drawing>
          <wp:inline distT="0" distB="0" distL="0" distR="0" wp14:anchorId="16D10053" wp14:editId="7E5EE646">
            <wp:extent cx="2925531" cy="1440000"/>
            <wp:effectExtent l="19050" t="19050" r="27305" b="27305"/>
            <wp:docPr id="615728323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5531" cy="144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640A24" w:rsidRPr="00AB7C44">
        <w:rPr>
          <w:noProof/>
        </w:rPr>
        <w:drawing>
          <wp:inline distT="0" distB="0" distL="0" distR="0" wp14:anchorId="6A973160" wp14:editId="59BA4843">
            <wp:extent cx="2925531" cy="1440000"/>
            <wp:effectExtent l="19050" t="19050" r="27305" b="27305"/>
            <wp:docPr id="161432196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5531" cy="144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6363869" w14:textId="77777777" w:rsidR="0086425C" w:rsidRPr="00AB7C44" w:rsidRDefault="00360923" w:rsidP="00E74380">
      <w:pPr>
        <w:spacing w:after="160"/>
        <w:jc w:val="center"/>
      </w:pPr>
      <w:r w:rsidRPr="00AB7C44">
        <w:rPr>
          <w:noProof/>
        </w:rPr>
        <w:drawing>
          <wp:inline distT="0" distB="0" distL="0" distR="0" wp14:anchorId="7C39C756" wp14:editId="69CD221A">
            <wp:extent cx="2925531" cy="1440000"/>
            <wp:effectExtent l="19050" t="19050" r="27305" b="27305"/>
            <wp:docPr id="1398511604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5531" cy="144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86425C" w:rsidRPr="00AB7C44">
        <w:t xml:space="preserve"> </w:t>
      </w:r>
      <w:r w:rsidR="0086425C" w:rsidRPr="00AB7C44">
        <w:rPr>
          <w:noProof/>
        </w:rPr>
        <w:drawing>
          <wp:inline distT="0" distB="0" distL="0" distR="0" wp14:anchorId="659FE04E" wp14:editId="4FB6D416">
            <wp:extent cx="2925531" cy="1440000"/>
            <wp:effectExtent l="19050" t="19050" r="27305" b="27305"/>
            <wp:docPr id="536719061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5531" cy="144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86425C" w:rsidRPr="00AB7C44">
        <w:t xml:space="preserve"> </w:t>
      </w:r>
    </w:p>
    <w:p w14:paraId="6B276F7D" w14:textId="33F341F6" w:rsidR="00360923" w:rsidRPr="00AB7C44" w:rsidRDefault="0086425C" w:rsidP="00E74380">
      <w:pPr>
        <w:spacing w:after="160"/>
        <w:jc w:val="center"/>
        <w:rPr>
          <w:rFonts w:ascii="맑은 고딕" w:eastAsia="맑은 고딕" w:hAnsi="맑은 고딕"/>
          <w:lang w:eastAsia="ko-KR"/>
        </w:rPr>
      </w:pPr>
      <w:r w:rsidRPr="00AB7C44">
        <w:rPr>
          <w:noProof/>
        </w:rPr>
        <w:drawing>
          <wp:inline distT="0" distB="0" distL="0" distR="0" wp14:anchorId="7C0E0EFE" wp14:editId="5C50682E">
            <wp:extent cx="2925531" cy="1440000"/>
            <wp:effectExtent l="19050" t="19050" r="27305" b="27305"/>
            <wp:docPr id="1709301342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5531" cy="144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AB7C44">
        <w:t xml:space="preserve"> </w:t>
      </w:r>
      <w:r w:rsidRPr="00AB7C44">
        <w:rPr>
          <w:noProof/>
        </w:rPr>
        <w:drawing>
          <wp:inline distT="0" distB="0" distL="0" distR="0" wp14:anchorId="0E083DC7" wp14:editId="4AE75646">
            <wp:extent cx="2925531" cy="1440000"/>
            <wp:effectExtent l="19050" t="19050" r="27305" b="27305"/>
            <wp:docPr id="355112524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5531" cy="144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86855B3" w14:textId="038C4FD7" w:rsidR="001D3A00" w:rsidRPr="00AB7C44" w:rsidRDefault="2C4C8026" w:rsidP="00E74380">
      <w:pPr>
        <w:spacing w:after="160"/>
        <w:jc w:val="center"/>
        <w:rPr>
          <w:rFonts w:ascii="맑은 고딕" w:eastAsia="맑은 고딕" w:hAnsi="맑은 고딕"/>
          <w:lang w:eastAsia="ko-KR"/>
        </w:rPr>
      </w:pPr>
      <w:r w:rsidRPr="00AB7C44">
        <w:rPr>
          <w:rFonts w:ascii="맑은 고딕" w:eastAsia="맑은 고딕" w:hAnsi="맑은 고딕"/>
          <w:lang w:eastAsia="ko-KR"/>
        </w:rPr>
        <w:t>&lt;</w:t>
      </w:r>
      <w:r w:rsidR="006E756F" w:rsidRPr="00AB7C44">
        <w:rPr>
          <w:rFonts w:ascii="맑은 고딕" w:eastAsia="맑은 고딕" w:hAnsi="맑은 고딕" w:hint="eastAsia"/>
          <w:lang w:eastAsia="ko-KR"/>
        </w:rPr>
        <w:t>Wireframes</w:t>
      </w:r>
      <w:r w:rsidRPr="00AB7C44">
        <w:rPr>
          <w:rFonts w:ascii="맑은 고딕" w:eastAsia="맑은 고딕" w:hAnsi="맑은 고딕"/>
          <w:lang w:eastAsia="ko-KR"/>
        </w:rPr>
        <w:t>&gt;</w:t>
      </w:r>
      <w:r w:rsidR="001D3A00" w:rsidRPr="00AB7C44">
        <w:rPr>
          <w:rFonts w:ascii="맑은 고딕" w:eastAsia="맑은 고딕" w:hAnsi="맑은 고딕"/>
          <w:lang w:eastAsia="ko-KR"/>
        </w:rPr>
        <w:br w:type="page"/>
      </w:r>
    </w:p>
    <w:p w14:paraId="040030DB" w14:textId="4E2ED5A3" w:rsidR="00FE5B40" w:rsidRPr="00AB7C44" w:rsidRDefault="00FE5B40" w:rsidP="00FE5B40">
      <w:pPr>
        <w:pStyle w:val="23"/>
        <w:rPr>
          <w:rFonts w:ascii="맑은 고딕" w:eastAsia="맑은 고딕" w:hAnsi="맑은 고딕"/>
          <w:lang w:eastAsia="ko-KR"/>
        </w:rPr>
      </w:pPr>
      <w:bookmarkStart w:id="13" w:name="_Toc227597015"/>
      <w:r w:rsidRPr="00AB7C44">
        <w:rPr>
          <w:rFonts w:ascii="맑은 고딕" w:eastAsia="맑은 고딕" w:hAnsi="맑은 고딕"/>
          <w:lang w:eastAsia="ko-KR"/>
        </w:rPr>
        <w:lastRenderedPageBreak/>
        <w:t xml:space="preserve">1. </w:t>
      </w:r>
      <w:r w:rsidR="00141F3D" w:rsidRPr="00AB7C44">
        <w:rPr>
          <w:rFonts w:ascii="맑은 고딕" w:eastAsia="맑은 고딕" w:hAnsi="맑은 고딕"/>
          <w:lang w:eastAsia="ko-KR"/>
        </w:rPr>
        <w:t>General Requirements</w:t>
      </w:r>
      <w:bookmarkEnd w:id="13"/>
    </w:p>
    <w:p w14:paraId="165F06DF" w14:textId="205DB646" w:rsidR="00FE5B40" w:rsidRPr="00AB7C44" w:rsidRDefault="00FE5B40" w:rsidP="00FE5B40">
      <w:pPr>
        <w:pStyle w:val="32"/>
        <w:ind w:leftChars="100" w:left="200"/>
        <w:rPr>
          <w:rFonts w:ascii="맑은 고딕" w:eastAsia="맑은 고딕" w:hAnsi="맑은 고딕"/>
          <w:lang w:eastAsia="ko-KR"/>
        </w:rPr>
      </w:pPr>
      <w:bookmarkStart w:id="14" w:name="_Toc227597016"/>
      <w:r w:rsidRPr="00AB7C44">
        <w:rPr>
          <w:rFonts w:ascii="맑은 고딕" w:eastAsia="맑은 고딕" w:hAnsi="맑은 고딕"/>
          <w:lang w:eastAsia="ko-KR"/>
        </w:rPr>
        <w:t>1.</w:t>
      </w:r>
      <w:r w:rsidR="00BE01BA" w:rsidRPr="00AB7C44">
        <w:rPr>
          <w:rFonts w:ascii="맑은 고딕" w:eastAsia="맑은 고딕" w:hAnsi="맑은 고딕"/>
          <w:lang w:eastAsia="ko-KR"/>
        </w:rPr>
        <w:t xml:space="preserve"> </w:t>
      </w:r>
      <w:r w:rsidR="00141F3D" w:rsidRPr="00AB7C44">
        <w:rPr>
          <w:rFonts w:ascii="맑은 고딕" w:eastAsia="맑은 고딕" w:hAnsi="맑은 고딕"/>
          <w:lang w:eastAsia="ko-KR"/>
        </w:rPr>
        <w:t>Description</w:t>
      </w:r>
      <w:bookmarkEnd w:id="14"/>
    </w:p>
    <w:p w14:paraId="1BA42CA7" w14:textId="77777777" w:rsidR="0079107E" w:rsidRPr="00AB7C44" w:rsidRDefault="0079107E" w:rsidP="0079107E">
      <w:pPr>
        <w:pStyle w:val="ae"/>
        <w:numPr>
          <w:ilvl w:val="1"/>
          <w:numId w:val="7"/>
        </w:numPr>
        <w:spacing w:after="0"/>
        <w:rPr>
          <w:rFonts w:ascii="맑은 고딕" w:eastAsia="맑은 고딕" w:hAnsi="맑은 고딕"/>
          <w:lang w:eastAsia="ko-KR"/>
        </w:rPr>
      </w:pPr>
      <w:r w:rsidRPr="00AB7C44">
        <w:rPr>
          <w:rFonts w:ascii="맑은 고딕" w:eastAsia="맑은 고딕" w:hAnsi="맑은 고딕"/>
          <w:lang w:eastAsia="ko-KR"/>
        </w:rPr>
        <w:t>Competitors are not allowed to use any external libraries other than the default ones provided.</w:t>
      </w:r>
    </w:p>
    <w:p w14:paraId="0451D697" w14:textId="77777777" w:rsidR="0079107E" w:rsidRPr="00AB7C44" w:rsidRDefault="0079107E" w:rsidP="0079107E">
      <w:pPr>
        <w:pStyle w:val="ae"/>
        <w:numPr>
          <w:ilvl w:val="1"/>
          <w:numId w:val="7"/>
        </w:numPr>
        <w:spacing w:after="0"/>
        <w:rPr>
          <w:rFonts w:ascii="맑은 고딕" w:eastAsia="맑은 고딕" w:hAnsi="맑은 고딕"/>
          <w:lang w:eastAsia="ko-KR"/>
        </w:rPr>
      </w:pPr>
      <w:r w:rsidRPr="00AB7C44">
        <w:rPr>
          <w:rFonts w:ascii="맑은 고딕" w:eastAsia="맑은 고딕" w:hAnsi="맑은 고딕"/>
          <w:lang w:eastAsia="ko-KR"/>
        </w:rPr>
        <w:t xml:space="preserve">Competitors must refer to the provided wireframe and data </w:t>
      </w:r>
      <w:proofErr w:type="gramStart"/>
      <w:r w:rsidRPr="00AB7C44">
        <w:rPr>
          <w:rFonts w:ascii="맑은 고딕" w:eastAsia="맑은 고딕" w:hAnsi="맑은 고딕"/>
          <w:lang w:eastAsia="ko-KR"/>
        </w:rPr>
        <w:t>files, and</w:t>
      </w:r>
      <w:proofErr w:type="gramEnd"/>
      <w:r w:rsidRPr="00AB7C44">
        <w:rPr>
          <w:rFonts w:ascii="맑은 고딕" w:eastAsia="맑은 고딕" w:hAnsi="맑은 고딕"/>
          <w:lang w:eastAsia="ko-KR"/>
        </w:rPr>
        <w:t xml:space="preserve"> implement all required functionalities accordingly.</w:t>
      </w:r>
    </w:p>
    <w:p w14:paraId="52A2231D" w14:textId="77777777" w:rsidR="0079107E" w:rsidRPr="00AB7C44" w:rsidRDefault="0079107E" w:rsidP="0079107E">
      <w:pPr>
        <w:pStyle w:val="ae"/>
        <w:numPr>
          <w:ilvl w:val="1"/>
          <w:numId w:val="7"/>
        </w:numPr>
        <w:spacing w:after="0"/>
        <w:rPr>
          <w:rFonts w:ascii="맑은 고딕" w:eastAsia="맑은 고딕" w:hAnsi="맑은 고딕"/>
          <w:lang w:eastAsia="ko-KR"/>
        </w:rPr>
      </w:pPr>
      <w:r w:rsidRPr="00AB7C44">
        <w:rPr>
          <w:rFonts w:ascii="맑은 고딕" w:eastAsia="맑은 고딕" w:hAnsi="맑은 고딕"/>
          <w:lang w:eastAsia="ko-KR"/>
        </w:rPr>
        <w:t xml:space="preserve">Margins, layouts, </w:t>
      </w:r>
      <w:proofErr w:type="spellStart"/>
      <w:r w:rsidRPr="00AB7C44">
        <w:rPr>
          <w:rFonts w:ascii="맑은 고딕" w:eastAsia="맑은 고딕" w:hAnsi="맑은 고딕"/>
          <w:lang w:eastAsia="ko-KR"/>
        </w:rPr>
        <w:t>colours</w:t>
      </w:r>
      <w:proofErr w:type="spellEnd"/>
      <w:r w:rsidRPr="00AB7C44">
        <w:rPr>
          <w:rFonts w:ascii="맑은 고딕" w:eastAsia="맑은 고딕" w:hAnsi="맑은 고딕"/>
          <w:lang w:eastAsia="ko-KR"/>
        </w:rPr>
        <w:t xml:space="preserve">, fonts, and text do not have to be 100% identical to the </w:t>
      </w:r>
      <w:proofErr w:type="gramStart"/>
      <w:r w:rsidRPr="00AB7C44">
        <w:rPr>
          <w:rFonts w:ascii="맑은 고딕" w:eastAsia="맑은 고딕" w:hAnsi="맑은 고딕"/>
          <w:lang w:eastAsia="ko-KR"/>
        </w:rPr>
        <w:t>wireframe, but</w:t>
      </w:r>
      <w:proofErr w:type="gramEnd"/>
      <w:r w:rsidRPr="00AB7C44">
        <w:rPr>
          <w:rFonts w:ascii="맑은 고딕" w:eastAsia="맑은 고딕" w:hAnsi="맑은 고딕"/>
          <w:lang w:eastAsia="ko-KR"/>
        </w:rPr>
        <w:t xml:space="preserve"> should be implemented as similarly as possible.</w:t>
      </w:r>
    </w:p>
    <w:p w14:paraId="3129FB95" w14:textId="25CB7F16" w:rsidR="0079107E" w:rsidRPr="00AB7C44" w:rsidRDefault="0079107E" w:rsidP="0079107E">
      <w:pPr>
        <w:pStyle w:val="ae"/>
        <w:numPr>
          <w:ilvl w:val="1"/>
          <w:numId w:val="7"/>
        </w:numPr>
        <w:spacing w:after="0"/>
        <w:rPr>
          <w:rFonts w:ascii="맑은 고딕" w:eastAsia="맑은 고딕" w:hAnsi="맑은 고딕"/>
          <w:lang w:eastAsia="ko-KR"/>
        </w:rPr>
      </w:pPr>
      <w:r w:rsidRPr="00AB7C44">
        <w:rPr>
          <w:rFonts w:ascii="맑은 고딕" w:eastAsia="맑은 고딕" w:hAnsi="맑은 고딕"/>
          <w:lang w:eastAsia="ko-KR"/>
        </w:rPr>
        <w:t xml:space="preserve">This task does not require any external API or server communication. All functionalities must be implemented using the </w:t>
      </w:r>
      <w:proofErr w:type="gramStart"/>
      <w:r w:rsidRPr="00AB7C44">
        <w:rPr>
          <w:rFonts w:ascii="맑은 고딕" w:eastAsia="맑은 고딕" w:hAnsi="맑은 고딕"/>
          <w:lang w:eastAsia="ko-KR"/>
        </w:rPr>
        <w:t xml:space="preserve">provided </w:t>
      </w:r>
      <w:proofErr w:type="spellStart"/>
      <w:r w:rsidRPr="00AB7C44">
        <w:rPr>
          <w:rFonts w:ascii="맑은 고딕" w:eastAsia="맑은 고딕" w:hAnsi="맑은 고딕"/>
          <w:lang w:eastAsia="ko-KR"/>
        </w:rPr>
        <w:t>JSON</w:t>
      </w:r>
      <w:r w:rsidR="00D62EED" w:rsidRPr="00D62EED">
        <w:rPr>
          <w:rFonts w:ascii="맑은 고딕" w:eastAsia="맑은 고딕" w:hAnsi="맑은 고딕"/>
          <w:lang w:eastAsia="ko-KR"/>
        </w:rPr>
        <w:t>completed</w:t>
      </w:r>
      <w:proofErr w:type="spellEnd"/>
      <w:r w:rsidRPr="00AB7C44">
        <w:rPr>
          <w:rFonts w:ascii="맑은 고딕" w:eastAsia="맑은 고딕" w:hAnsi="맑은 고딕"/>
          <w:lang w:eastAsia="ko-KR"/>
        </w:rPr>
        <w:t xml:space="preserve"> data</w:t>
      </w:r>
      <w:proofErr w:type="gramEnd"/>
      <w:r w:rsidRPr="00AB7C44">
        <w:rPr>
          <w:rFonts w:ascii="맑은 고딕" w:eastAsia="맑은 고딕" w:hAnsi="맑은 고딕"/>
          <w:lang w:eastAsia="ko-KR"/>
        </w:rPr>
        <w:t>.</w:t>
      </w:r>
    </w:p>
    <w:p w14:paraId="32A55A1F" w14:textId="77777777" w:rsidR="0079107E" w:rsidRPr="00AB7C44" w:rsidRDefault="0079107E" w:rsidP="0079107E">
      <w:pPr>
        <w:pStyle w:val="ae"/>
        <w:numPr>
          <w:ilvl w:val="1"/>
          <w:numId w:val="7"/>
        </w:numPr>
        <w:spacing w:after="0"/>
        <w:rPr>
          <w:rFonts w:ascii="맑은 고딕" w:eastAsia="맑은 고딕" w:hAnsi="맑은 고딕"/>
          <w:lang w:eastAsia="ko-KR"/>
        </w:rPr>
      </w:pPr>
      <w:r w:rsidRPr="00AB7C44">
        <w:rPr>
          <w:rFonts w:ascii="맑은 고딕" w:eastAsia="맑은 고딕" w:hAnsi="맑은 고딕"/>
          <w:lang w:eastAsia="ko-KR"/>
        </w:rPr>
        <w:t>If there are undefined or missing elements in the wireframe, competitors must implement them following standard mobile application UI/UX principles.</w:t>
      </w:r>
    </w:p>
    <w:p w14:paraId="0C7F2CAF" w14:textId="77777777" w:rsidR="0079107E" w:rsidRPr="00AB7C44" w:rsidRDefault="0079107E" w:rsidP="0079107E">
      <w:pPr>
        <w:pStyle w:val="ae"/>
        <w:numPr>
          <w:ilvl w:val="1"/>
          <w:numId w:val="7"/>
        </w:numPr>
        <w:spacing w:after="0"/>
        <w:rPr>
          <w:rFonts w:ascii="맑은 고딕" w:eastAsia="맑은 고딕" w:hAnsi="맑은 고딕"/>
          <w:lang w:eastAsia="ko-KR"/>
        </w:rPr>
      </w:pPr>
      <w:r w:rsidRPr="00AB7C44">
        <w:rPr>
          <w:rFonts w:ascii="맑은 고딕" w:eastAsia="맑은 고딕" w:hAnsi="맑은 고딕"/>
          <w:lang w:eastAsia="ko-KR"/>
        </w:rPr>
        <w:t>Competitors may use all files included in the "media-files" folder.</w:t>
      </w:r>
    </w:p>
    <w:p w14:paraId="05E1EBC0" w14:textId="77777777" w:rsidR="0079107E" w:rsidRPr="00AB7C44" w:rsidRDefault="0079107E" w:rsidP="0079107E">
      <w:pPr>
        <w:pStyle w:val="ae"/>
        <w:numPr>
          <w:ilvl w:val="1"/>
          <w:numId w:val="7"/>
        </w:numPr>
        <w:spacing w:after="0"/>
        <w:rPr>
          <w:rFonts w:ascii="맑은 고딕" w:eastAsia="맑은 고딕" w:hAnsi="맑은 고딕"/>
          <w:lang w:eastAsia="ko-KR"/>
        </w:rPr>
      </w:pPr>
      <w:r w:rsidRPr="00AB7C44">
        <w:rPr>
          <w:rFonts w:ascii="맑은 고딕" w:eastAsia="맑은 고딕" w:hAnsi="맑은 고딕"/>
          <w:lang w:eastAsia="ko-KR"/>
        </w:rPr>
        <w:t>Friendly and user-centered messages should be used for error handling, guidance, and validation.</w:t>
      </w:r>
    </w:p>
    <w:p w14:paraId="37731128" w14:textId="473D832F" w:rsidR="00041C68" w:rsidRPr="00AB7C44" w:rsidRDefault="0079107E" w:rsidP="00041C68">
      <w:pPr>
        <w:pStyle w:val="ae"/>
        <w:numPr>
          <w:ilvl w:val="1"/>
          <w:numId w:val="7"/>
        </w:numPr>
        <w:spacing w:after="0"/>
        <w:rPr>
          <w:rFonts w:ascii="맑은 고딕" w:eastAsia="맑은 고딕" w:hAnsi="맑은 고딕"/>
          <w:lang w:eastAsia="ko-KR"/>
        </w:rPr>
      </w:pPr>
      <w:r w:rsidRPr="00AB7C44">
        <w:rPr>
          <w:rFonts w:ascii="맑은 고딕" w:eastAsia="맑은 고딕" w:hAnsi="맑은 고딕"/>
          <w:lang w:eastAsia="ko-KR"/>
        </w:rPr>
        <w:t>The final APK</w:t>
      </w:r>
      <w:r w:rsidR="009652F0" w:rsidRPr="00AB7C44">
        <w:rPr>
          <w:rFonts w:ascii="맑은 고딕" w:eastAsia="맑은 고딕" w:hAnsi="맑은 고딕" w:hint="eastAsia"/>
          <w:lang w:eastAsia="ko-KR"/>
        </w:rPr>
        <w:t xml:space="preserve">, </w:t>
      </w:r>
      <w:proofErr w:type="gramStart"/>
      <w:r w:rsidR="009652F0" w:rsidRPr="00AB7C44">
        <w:rPr>
          <w:rFonts w:ascii="맑은 고딕" w:eastAsia="맑은 고딕" w:hAnsi="맑은 고딕" w:hint="eastAsia"/>
          <w:lang w:eastAsia="ko-KR"/>
        </w:rPr>
        <w:t>APP</w:t>
      </w:r>
      <w:proofErr w:type="gramEnd"/>
      <w:r w:rsidRPr="00AB7C44">
        <w:rPr>
          <w:rFonts w:ascii="맑은 고딕" w:eastAsia="맑은 고딕" w:hAnsi="맑은 고딕"/>
          <w:lang w:eastAsia="ko-KR"/>
        </w:rPr>
        <w:t xml:space="preserve"> will be evaluated on the provided Tablet AVD</w:t>
      </w:r>
      <w:r w:rsidR="001B46E6" w:rsidRPr="00AB7C44">
        <w:rPr>
          <w:rFonts w:ascii="맑은 고딕" w:eastAsia="맑은 고딕" w:hAnsi="맑은 고딕" w:hint="eastAsia"/>
          <w:lang w:eastAsia="ko-KR"/>
        </w:rPr>
        <w:t>(S</w:t>
      </w:r>
      <w:r w:rsidR="001B46E6" w:rsidRPr="00AB7C44">
        <w:rPr>
          <w:rFonts w:ascii="맑은 고딕" w:eastAsia="맑은 고딕" w:hAnsi="맑은 고딕"/>
          <w:lang w:eastAsia="ko-KR"/>
        </w:rPr>
        <w:t>imulator</w:t>
      </w:r>
      <w:r w:rsidR="001B46E6" w:rsidRPr="00AB7C44">
        <w:rPr>
          <w:rFonts w:ascii="맑은 고딕" w:eastAsia="맑은 고딕" w:hAnsi="맑은 고딕" w:hint="eastAsia"/>
          <w:lang w:eastAsia="ko-KR"/>
        </w:rPr>
        <w:t>)</w:t>
      </w:r>
      <w:r w:rsidRPr="00AB7C44">
        <w:rPr>
          <w:rFonts w:ascii="맑은 고딕" w:eastAsia="맑은 고딕" w:hAnsi="맑은 고딕"/>
          <w:lang w:eastAsia="ko-KR"/>
        </w:rPr>
        <w:t xml:space="preserve"> and must function correctly in that environment.</w:t>
      </w:r>
    </w:p>
    <w:p w14:paraId="16CB7B8B" w14:textId="77777777" w:rsidR="00E95588" w:rsidRPr="00AB7C44" w:rsidRDefault="0079107E" w:rsidP="00E95588">
      <w:pPr>
        <w:pStyle w:val="ae"/>
        <w:numPr>
          <w:ilvl w:val="1"/>
          <w:numId w:val="7"/>
        </w:numPr>
        <w:spacing w:after="0"/>
        <w:rPr>
          <w:rFonts w:ascii="맑은 고딕" w:eastAsia="맑은 고딕" w:hAnsi="맑은 고딕"/>
          <w:lang w:eastAsia="ko-KR"/>
        </w:rPr>
      </w:pPr>
      <w:r w:rsidRPr="00AB7C44">
        <w:rPr>
          <w:rFonts w:ascii="맑은 고딕" w:eastAsia="맑은 고딕" w:hAnsi="맑은 고딕"/>
          <w:lang w:eastAsia="ko-KR"/>
        </w:rPr>
        <w:t>No user account or authentication mechanism is required for this task.</w:t>
      </w:r>
    </w:p>
    <w:p w14:paraId="48A04BE4" w14:textId="52EADA74" w:rsidR="00E95588" w:rsidRPr="00AB7C44" w:rsidRDefault="00E95588" w:rsidP="00E95588">
      <w:pPr>
        <w:pStyle w:val="ae"/>
        <w:numPr>
          <w:ilvl w:val="1"/>
          <w:numId w:val="7"/>
        </w:numPr>
        <w:spacing w:after="0"/>
        <w:rPr>
          <w:rFonts w:ascii="맑은 고딕" w:eastAsia="맑은 고딕" w:hAnsi="맑은 고딕"/>
          <w:u w:val="single"/>
          <w:lang w:eastAsia="ko-KR"/>
        </w:rPr>
      </w:pPr>
      <w:r w:rsidRPr="00AB7C44">
        <w:rPr>
          <w:rFonts w:ascii="맑은 고딕" w:eastAsia="맑은 고딕" w:hAnsi="맑은 고딕"/>
          <w:u w:val="single"/>
          <w:lang w:eastAsia="ko-KR"/>
        </w:rPr>
        <w:t>If there are any discrepancies between the provided Test Project (TP) and the video (mp4), the Test Project (TP) must be followed.</w:t>
      </w:r>
    </w:p>
    <w:bookmarkEnd w:id="12"/>
    <w:p w14:paraId="6CDFEF9A" w14:textId="77777777" w:rsidR="00C53BC6" w:rsidRPr="00AB7C44" w:rsidRDefault="00C53BC6">
      <w:pPr>
        <w:spacing w:after="160"/>
        <w:rPr>
          <w:rFonts w:ascii="맑은 고딕" w:eastAsia="맑은 고딕" w:hAnsi="맑은 고딕" w:cstheme="majorBidi"/>
          <w:b/>
          <w:color w:val="003764"/>
          <w:sz w:val="32"/>
          <w:szCs w:val="26"/>
          <w:lang w:eastAsia="ko-KR"/>
        </w:rPr>
      </w:pPr>
      <w:r w:rsidRPr="00AB7C44">
        <w:rPr>
          <w:rFonts w:ascii="맑은 고딕" w:eastAsia="맑은 고딕" w:hAnsi="맑은 고딕"/>
          <w:lang w:eastAsia="ko-KR"/>
        </w:rPr>
        <w:br w:type="page"/>
      </w:r>
    </w:p>
    <w:p w14:paraId="6B6DD2B0" w14:textId="3C78B52A" w:rsidR="006121DD" w:rsidRPr="00AB7C44" w:rsidRDefault="006121DD" w:rsidP="006121DD">
      <w:pPr>
        <w:pStyle w:val="23"/>
        <w:rPr>
          <w:rFonts w:ascii="맑은 고딕" w:eastAsia="맑은 고딕" w:hAnsi="맑은 고딕"/>
          <w:lang w:eastAsia="ko-KR"/>
        </w:rPr>
      </w:pPr>
      <w:bookmarkStart w:id="15" w:name="_Toc227597017"/>
      <w:r w:rsidRPr="00AB7C44">
        <w:rPr>
          <w:rFonts w:ascii="맑은 고딕" w:eastAsia="맑은 고딕" w:hAnsi="맑은 고딕" w:hint="eastAsia"/>
          <w:lang w:eastAsia="ko-KR"/>
        </w:rPr>
        <w:lastRenderedPageBreak/>
        <w:t>2</w:t>
      </w:r>
      <w:r w:rsidRPr="00AB7C44">
        <w:rPr>
          <w:rFonts w:ascii="맑은 고딕" w:eastAsia="맑은 고딕" w:hAnsi="맑은 고딕"/>
          <w:lang w:eastAsia="ko-KR"/>
        </w:rPr>
        <w:t>.</w:t>
      </w:r>
      <w:r w:rsidR="009A47D5" w:rsidRPr="00AB7C44">
        <w:rPr>
          <w:rFonts w:ascii="맑은 고딕" w:eastAsia="맑은 고딕" w:hAnsi="맑은 고딕"/>
          <w:lang w:eastAsia="ko-KR"/>
        </w:rPr>
        <w:t xml:space="preserve"> </w:t>
      </w:r>
      <w:r w:rsidR="00F10D44" w:rsidRPr="00AB7C44">
        <w:rPr>
          <w:rFonts w:ascii="맑은 고딕" w:eastAsia="맑은 고딕" w:hAnsi="맑은 고딕" w:hint="eastAsia"/>
          <w:lang w:eastAsia="ko-KR"/>
        </w:rPr>
        <w:t>Navigation</w:t>
      </w:r>
      <w:r w:rsidR="00E02F28" w:rsidRPr="00AB7C44">
        <w:rPr>
          <w:rFonts w:ascii="맑은 고딕" w:eastAsia="맑은 고딕" w:hAnsi="맑은 고딕" w:hint="eastAsia"/>
          <w:lang w:eastAsia="ko-KR"/>
        </w:rPr>
        <w:t xml:space="preserve"> Sidebar</w:t>
      </w:r>
      <w:r w:rsidR="007E00DB" w:rsidRPr="00AB7C44">
        <w:rPr>
          <w:rFonts w:ascii="맑은 고딕" w:eastAsia="맑은 고딕" w:hAnsi="맑은 고딕" w:hint="eastAsia"/>
          <w:lang w:eastAsia="ko-KR"/>
        </w:rPr>
        <w:t xml:space="preserve"> &amp; Common</w:t>
      </w:r>
      <w:bookmarkEnd w:id="15"/>
    </w:p>
    <w:p w14:paraId="6F38A737" w14:textId="34820630" w:rsidR="006121DD" w:rsidRPr="00AB7C44" w:rsidRDefault="006121DD" w:rsidP="006121DD">
      <w:pPr>
        <w:pStyle w:val="32"/>
        <w:ind w:leftChars="100" w:left="200"/>
        <w:rPr>
          <w:rFonts w:ascii="맑은 고딕" w:eastAsia="맑은 고딕" w:hAnsi="맑은 고딕"/>
          <w:lang w:eastAsia="ko-KR"/>
        </w:rPr>
      </w:pPr>
      <w:bookmarkStart w:id="16" w:name="_Toc227597018"/>
      <w:r w:rsidRPr="00AB7C44">
        <w:rPr>
          <w:rFonts w:ascii="맑은 고딕" w:eastAsia="맑은 고딕" w:hAnsi="맑은 고딕"/>
          <w:lang w:eastAsia="ko-KR"/>
        </w:rPr>
        <w:t xml:space="preserve">1. </w:t>
      </w:r>
      <w:r w:rsidR="00FD4340" w:rsidRPr="00AB7C44">
        <w:rPr>
          <w:rFonts w:ascii="맑은 고딕" w:eastAsia="맑은 고딕" w:hAnsi="맑은 고딕"/>
          <w:lang w:eastAsia="ko-KR"/>
        </w:rPr>
        <w:t>Description</w:t>
      </w:r>
      <w:r w:rsidRPr="00AB7C44">
        <w:rPr>
          <w:rFonts w:ascii="맑은 고딕" w:eastAsia="맑은 고딕" w:hAnsi="맑은 고딕"/>
          <w:lang w:eastAsia="ko-KR"/>
        </w:rPr>
        <w:t>:</w:t>
      </w:r>
      <w:bookmarkEnd w:id="16"/>
      <w:r w:rsidRPr="00AB7C44">
        <w:rPr>
          <w:rFonts w:ascii="맑은 고딕" w:eastAsia="맑은 고딕" w:hAnsi="맑은 고딕"/>
          <w:lang w:eastAsia="ko-KR"/>
        </w:rPr>
        <w:t xml:space="preserve"> </w:t>
      </w:r>
    </w:p>
    <w:p w14:paraId="1CF694EC" w14:textId="5CF7034F" w:rsidR="000B0E9C" w:rsidRDefault="000B0E9C" w:rsidP="000B0E9C">
      <w:pPr>
        <w:pStyle w:val="ae"/>
        <w:numPr>
          <w:ilvl w:val="1"/>
          <w:numId w:val="10"/>
        </w:numPr>
        <w:rPr>
          <w:rFonts w:ascii="맑은 고딕" w:eastAsia="맑은 고딕" w:hAnsi="맑은 고딕"/>
          <w:lang w:eastAsia="ko-KR"/>
        </w:rPr>
      </w:pPr>
      <w:r w:rsidRPr="00AB7C44">
        <w:t xml:space="preserve"> </w:t>
      </w:r>
      <w:r w:rsidR="00021F72" w:rsidRPr="00AB7C44">
        <w:rPr>
          <w:rFonts w:ascii="맑은 고딕" w:eastAsia="맑은 고딕" w:hAnsi="맑은 고딕"/>
          <w:lang w:eastAsia="ko-KR"/>
        </w:rPr>
        <w:t>When the app starts, the Dashboard page is visible.</w:t>
      </w:r>
    </w:p>
    <w:p w14:paraId="6E702A18" w14:textId="4277B7FE" w:rsidR="006A6A0B" w:rsidRPr="00AB7C44" w:rsidRDefault="006A6A0B" w:rsidP="000B0E9C">
      <w:pPr>
        <w:pStyle w:val="ae"/>
        <w:numPr>
          <w:ilvl w:val="1"/>
          <w:numId w:val="10"/>
        </w:numPr>
        <w:rPr>
          <w:rFonts w:ascii="맑은 고딕" w:eastAsia="맑은 고딕" w:hAnsi="맑은 고딕"/>
          <w:lang w:eastAsia="ko-KR"/>
        </w:rPr>
      </w:pPr>
      <w:r w:rsidRPr="006A6A0B">
        <w:rPr>
          <w:rFonts w:ascii="맑은 고딕" w:eastAsia="맑은 고딕" w:hAnsi="맑은 고딕"/>
          <w:lang w:eastAsia="ko-KR"/>
        </w:rPr>
        <w:t>Reports, Projects, and Team pages are not required to be implemented.</w:t>
      </w:r>
    </w:p>
    <w:p w14:paraId="5C542C75" w14:textId="75A4EB0F" w:rsidR="006121DD" w:rsidRPr="00AB7C44" w:rsidRDefault="006121DD" w:rsidP="00D85501">
      <w:pPr>
        <w:pStyle w:val="32"/>
        <w:ind w:leftChars="100" w:left="200"/>
        <w:rPr>
          <w:rFonts w:ascii="맑은 고딕" w:eastAsia="맑은 고딕" w:hAnsi="맑은 고딕"/>
          <w:lang w:eastAsia="ko-KR"/>
        </w:rPr>
      </w:pPr>
      <w:bookmarkStart w:id="17" w:name="_Toc227597019"/>
      <w:r w:rsidRPr="00AB7C44">
        <w:rPr>
          <w:rFonts w:ascii="맑은 고딕" w:eastAsia="맑은 고딕" w:hAnsi="맑은 고딕"/>
          <w:lang w:eastAsia="ko-KR"/>
        </w:rPr>
        <w:t xml:space="preserve">2. </w:t>
      </w:r>
      <w:r w:rsidR="000D69ED" w:rsidRPr="00AB7C44">
        <w:rPr>
          <w:rFonts w:ascii="맑은 고딕" w:eastAsia="맑은 고딕" w:hAnsi="맑은 고딕" w:hint="eastAsia"/>
          <w:lang w:eastAsia="ko-KR"/>
        </w:rPr>
        <w:t>Requirements</w:t>
      </w:r>
      <w:bookmarkEnd w:id="17"/>
      <w:r w:rsidRPr="00AB7C44">
        <w:rPr>
          <w:rFonts w:ascii="맑은 고딕" w:eastAsia="맑은 고딕" w:hAnsi="맑은 고딕"/>
          <w:lang w:eastAsia="ko-KR"/>
        </w:rPr>
        <w:t xml:space="preserve"> </w:t>
      </w:r>
    </w:p>
    <w:tbl>
      <w:tblPr>
        <w:tblStyle w:val="WSI-Table1"/>
        <w:tblW w:w="0" w:type="auto"/>
        <w:tblLook w:val="04A0" w:firstRow="1" w:lastRow="0" w:firstColumn="1" w:lastColumn="0" w:noHBand="0" w:noVBand="1"/>
      </w:tblPr>
      <w:tblGrid>
        <w:gridCol w:w="6227"/>
        <w:gridCol w:w="3388"/>
      </w:tblGrid>
      <w:tr w:rsidR="007B7DA6" w:rsidRPr="00AB7C44" w14:paraId="3BC09D02" w14:textId="77777777" w:rsidTr="003732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227" w:type="dxa"/>
          </w:tcPr>
          <w:p w14:paraId="23F39895" w14:textId="77777777" w:rsidR="007B7DA6" w:rsidRPr="00AB7C44" w:rsidRDefault="007B7DA6" w:rsidP="00373279">
            <w:pPr>
              <w:spacing w:after="80"/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 w:hint="eastAsia"/>
                <w:lang w:eastAsia="ko-KR"/>
              </w:rPr>
              <w:t>elements</w:t>
            </w:r>
          </w:p>
        </w:tc>
        <w:tc>
          <w:tcPr>
            <w:tcW w:w="3388" w:type="dxa"/>
            <w:vMerge w:val="restart"/>
            <w:shd w:val="clear" w:color="auto" w:fill="auto"/>
          </w:tcPr>
          <w:p w14:paraId="7C8CAC72" w14:textId="71A02290" w:rsidR="007B7DA6" w:rsidRPr="00AB7C44" w:rsidRDefault="00C1694F" w:rsidP="007B7DA6">
            <w:pPr>
              <w:jc w:val="center"/>
              <w:rPr>
                <w:rFonts w:ascii="맑은 고딕" w:eastAsia="맑은 고딕" w:hAnsi="맑은 고딕"/>
                <w:b w:val="0"/>
                <w:caps w:val="0"/>
                <w:lang w:eastAsia="ko-KR"/>
              </w:rPr>
            </w:pPr>
            <w:r w:rsidRPr="00AB7C44">
              <w:rPr>
                <w:rFonts w:ascii="맑은 고딕" w:eastAsia="맑은 고딕" w:hAnsi="맑은 고딕"/>
                <w:noProof/>
                <w:lang w:eastAsia="ko-KR"/>
              </w:rPr>
              <w:drawing>
                <wp:inline distT="0" distB="0" distL="0" distR="0" wp14:anchorId="275AF5A3" wp14:editId="07E2EC49">
                  <wp:extent cx="1666875" cy="6400800"/>
                  <wp:effectExtent l="19050" t="19050" r="28575" b="19050"/>
                  <wp:docPr id="171138739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387391" name=""/>
                          <pic:cNvPicPr/>
                        </pic:nvPicPr>
                        <pic:blipFill rotWithShape="1">
                          <a:blip r:embed="rId22"/>
                          <a:srcRect t="585" r="3809" b="1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0042" cy="6604961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ysClr val="window" lastClr="FFFFFF">
                                <a:lumMod val="85000"/>
                              </a:sysClr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7DA6" w:rsidRPr="00AB7C44" w14:paraId="4017576A" w14:textId="77777777" w:rsidTr="00373279">
        <w:tc>
          <w:tcPr>
            <w:tcW w:w="6227" w:type="dxa"/>
          </w:tcPr>
          <w:p w14:paraId="35304FD5" w14:textId="1E102417" w:rsidR="00EF685E" w:rsidRPr="00AB7C44" w:rsidRDefault="00EF685E" w:rsidP="00EF685E">
            <w:pPr>
              <w:pStyle w:val="ae"/>
              <w:numPr>
                <w:ilvl w:val="0"/>
                <w:numId w:val="41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Symbol &amp; Text: "</w:t>
            </w:r>
            <w:proofErr w:type="spellStart"/>
            <w:r w:rsidRPr="00AB7C44">
              <w:rPr>
                <w:rFonts w:ascii="맑은 고딕" w:eastAsia="맑은 고딕" w:hAnsi="맑은 고딕"/>
                <w:lang w:eastAsia="ko-KR"/>
              </w:rPr>
              <w:t>SceneReady</w:t>
            </w:r>
            <w:proofErr w:type="spellEnd"/>
            <w:r w:rsidRPr="00AB7C44">
              <w:rPr>
                <w:rFonts w:ascii="맑은 고딕" w:eastAsia="맑은 고딕" w:hAnsi="맑은 고딕"/>
                <w:lang w:eastAsia="ko-KR"/>
              </w:rPr>
              <w:t>"</w:t>
            </w:r>
          </w:p>
          <w:p w14:paraId="197377EC" w14:textId="36027062" w:rsidR="00EF685E" w:rsidRPr="00AB7C44" w:rsidRDefault="00EF685E" w:rsidP="00EF685E">
            <w:pPr>
              <w:pStyle w:val="ae"/>
              <w:numPr>
                <w:ilvl w:val="0"/>
                <w:numId w:val="41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Menu item: "Dashboard”</w:t>
            </w:r>
            <w:r w:rsidR="00A947D9" w:rsidRPr="00AB7C44">
              <w:rPr>
                <w:rFonts w:ascii="맑은 고딕" w:eastAsia="맑은 고딕" w:hAnsi="맑은 고딕" w:hint="eastAsia"/>
                <w:lang w:eastAsia="ko-KR"/>
              </w:rPr>
              <w:t xml:space="preserve"> &amp; icon</w:t>
            </w:r>
          </w:p>
          <w:p w14:paraId="7DCC4E88" w14:textId="015B8CB6" w:rsidR="00EF685E" w:rsidRPr="00AB7C44" w:rsidRDefault="00EF685E" w:rsidP="00EF685E">
            <w:pPr>
              <w:pStyle w:val="ae"/>
              <w:numPr>
                <w:ilvl w:val="0"/>
                <w:numId w:val="41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Menu item: "Scenes”</w:t>
            </w:r>
            <w:r w:rsidR="00A947D9" w:rsidRPr="00AB7C44">
              <w:rPr>
                <w:rFonts w:ascii="맑은 고딕" w:eastAsia="맑은 고딕" w:hAnsi="맑은 고딕" w:hint="eastAsia"/>
                <w:lang w:eastAsia="ko-KR"/>
              </w:rPr>
              <w:t xml:space="preserve"> &amp; icon</w:t>
            </w:r>
          </w:p>
          <w:p w14:paraId="21EDA148" w14:textId="6CAD16B2" w:rsidR="00EF685E" w:rsidRPr="00AB7C44" w:rsidRDefault="00EF685E" w:rsidP="00EF685E">
            <w:pPr>
              <w:pStyle w:val="ae"/>
              <w:numPr>
                <w:ilvl w:val="0"/>
                <w:numId w:val="41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Menu item: "Schedule”</w:t>
            </w:r>
            <w:r w:rsidR="00A947D9" w:rsidRPr="00AB7C44">
              <w:rPr>
                <w:rFonts w:ascii="맑은 고딕" w:eastAsia="맑은 고딕" w:hAnsi="맑은 고딕" w:hint="eastAsia"/>
                <w:lang w:eastAsia="ko-KR"/>
              </w:rPr>
              <w:t xml:space="preserve"> &amp; icon</w:t>
            </w:r>
          </w:p>
          <w:p w14:paraId="345113F5" w14:textId="1B77DBCC" w:rsidR="00EF685E" w:rsidRPr="00AB7C44" w:rsidRDefault="00EF685E" w:rsidP="00EF685E">
            <w:pPr>
              <w:pStyle w:val="ae"/>
              <w:numPr>
                <w:ilvl w:val="0"/>
                <w:numId w:val="41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Menu item: "Reports”</w:t>
            </w:r>
            <w:r w:rsidR="00A947D9" w:rsidRPr="00AB7C44">
              <w:rPr>
                <w:rFonts w:ascii="맑은 고딕" w:eastAsia="맑은 고딕" w:hAnsi="맑은 고딕" w:hint="eastAsia"/>
                <w:lang w:eastAsia="ko-KR"/>
              </w:rPr>
              <w:t xml:space="preserve"> &amp; icon</w:t>
            </w:r>
          </w:p>
          <w:p w14:paraId="25777ED0" w14:textId="345041C1" w:rsidR="00EF685E" w:rsidRPr="00AB7C44" w:rsidRDefault="00EF685E" w:rsidP="00EF685E">
            <w:pPr>
              <w:pStyle w:val="ae"/>
              <w:numPr>
                <w:ilvl w:val="0"/>
                <w:numId w:val="41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Menu item: "Projects”</w:t>
            </w:r>
            <w:r w:rsidR="00A947D9" w:rsidRPr="00AB7C44">
              <w:rPr>
                <w:rFonts w:ascii="맑은 고딕" w:eastAsia="맑은 고딕" w:hAnsi="맑은 고딕" w:hint="eastAsia"/>
                <w:lang w:eastAsia="ko-KR"/>
              </w:rPr>
              <w:t xml:space="preserve"> &amp; icon</w:t>
            </w:r>
          </w:p>
          <w:p w14:paraId="25D8954D" w14:textId="272A5DFC" w:rsidR="00EF685E" w:rsidRPr="00AB7C44" w:rsidRDefault="00EF685E" w:rsidP="00EF685E">
            <w:pPr>
              <w:pStyle w:val="ae"/>
              <w:numPr>
                <w:ilvl w:val="0"/>
                <w:numId w:val="41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Menu item: "Team”</w:t>
            </w:r>
            <w:r w:rsidR="00A947D9" w:rsidRPr="00AB7C44">
              <w:rPr>
                <w:rFonts w:ascii="맑은 고딕" w:eastAsia="맑은 고딕" w:hAnsi="맑은 고딕" w:hint="eastAsia"/>
                <w:lang w:eastAsia="ko-KR"/>
              </w:rPr>
              <w:t xml:space="preserve"> &amp; icon</w:t>
            </w:r>
          </w:p>
          <w:p w14:paraId="00E475D5" w14:textId="77777777" w:rsidR="00EF685E" w:rsidRPr="00AB7C44" w:rsidRDefault="00EF685E" w:rsidP="00EF685E">
            <w:pPr>
              <w:pStyle w:val="ae"/>
              <w:numPr>
                <w:ilvl w:val="0"/>
                <w:numId w:val="41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Section label text: "RESOURCES”</w:t>
            </w:r>
          </w:p>
          <w:p w14:paraId="57890B19" w14:textId="6EBCCB0C" w:rsidR="00EF685E" w:rsidRPr="00AB7C44" w:rsidRDefault="00EF685E" w:rsidP="00EF685E">
            <w:pPr>
              <w:pStyle w:val="ae"/>
              <w:numPr>
                <w:ilvl w:val="0"/>
                <w:numId w:val="41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Menu item: "Props”</w:t>
            </w:r>
            <w:r w:rsidR="00A947D9" w:rsidRPr="00AB7C44">
              <w:rPr>
                <w:rFonts w:ascii="맑은 고딕" w:eastAsia="맑은 고딕" w:hAnsi="맑은 고딕" w:hint="eastAsia"/>
                <w:lang w:eastAsia="ko-KR"/>
              </w:rPr>
              <w:t xml:space="preserve"> &amp; icon</w:t>
            </w:r>
          </w:p>
          <w:p w14:paraId="3F7BAA0E" w14:textId="20936EE7" w:rsidR="00EF685E" w:rsidRPr="00AB7C44" w:rsidRDefault="00EF685E" w:rsidP="00EF685E">
            <w:pPr>
              <w:pStyle w:val="ae"/>
              <w:numPr>
                <w:ilvl w:val="0"/>
                <w:numId w:val="41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Menu item: "Cast”</w:t>
            </w:r>
            <w:r w:rsidR="00A947D9" w:rsidRPr="00AB7C44">
              <w:rPr>
                <w:rFonts w:ascii="맑은 고딕" w:eastAsia="맑은 고딕" w:hAnsi="맑은 고딕" w:hint="eastAsia"/>
                <w:lang w:eastAsia="ko-KR"/>
              </w:rPr>
              <w:t xml:space="preserve"> &amp; icon</w:t>
            </w:r>
          </w:p>
          <w:p w14:paraId="0637B694" w14:textId="531F0659" w:rsidR="00EF685E" w:rsidRPr="00AB7C44" w:rsidRDefault="00EF685E" w:rsidP="00EF685E">
            <w:pPr>
              <w:pStyle w:val="ae"/>
              <w:numPr>
                <w:ilvl w:val="0"/>
                <w:numId w:val="41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Menu item: "Extras”</w:t>
            </w:r>
            <w:r w:rsidR="00A947D9" w:rsidRPr="00AB7C44">
              <w:rPr>
                <w:rFonts w:ascii="맑은 고딕" w:eastAsia="맑은 고딕" w:hAnsi="맑은 고딕" w:hint="eastAsia"/>
                <w:lang w:eastAsia="ko-KR"/>
              </w:rPr>
              <w:t xml:space="preserve"> &amp; icon</w:t>
            </w:r>
          </w:p>
          <w:p w14:paraId="7004AD8C" w14:textId="3D2230BC" w:rsidR="00EF685E" w:rsidRPr="00AB7C44" w:rsidRDefault="00EF685E" w:rsidP="00BC0BF9">
            <w:pPr>
              <w:pStyle w:val="ae"/>
              <w:numPr>
                <w:ilvl w:val="0"/>
                <w:numId w:val="41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Menu item: "Locations”</w:t>
            </w:r>
            <w:r w:rsidR="00A947D9" w:rsidRPr="00AB7C44">
              <w:rPr>
                <w:rFonts w:ascii="맑은 고딕" w:eastAsia="맑은 고딕" w:hAnsi="맑은 고딕" w:hint="eastAsia"/>
                <w:lang w:eastAsia="ko-KR"/>
              </w:rPr>
              <w:t xml:space="preserve"> &amp; icon</w:t>
            </w:r>
          </w:p>
          <w:p w14:paraId="7E82D0B0" w14:textId="77777777" w:rsidR="00EF685E" w:rsidRPr="00AB7C44" w:rsidRDefault="00EF685E" w:rsidP="00BC0BF9">
            <w:p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[Bottom Utility Area]</w:t>
            </w:r>
          </w:p>
          <w:p w14:paraId="7B8CE173" w14:textId="77777777" w:rsidR="00EF685E" w:rsidRPr="00AB7C44" w:rsidRDefault="00EF685E" w:rsidP="00EF685E">
            <w:pPr>
              <w:pStyle w:val="ae"/>
              <w:numPr>
                <w:ilvl w:val="0"/>
                <w:numId w:val="41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Notification icon button</w:t>
            </w:r>
          </w:p>
          <w:p w14:paraId="66B2002C" w14:textId="77777777" w:rsidR="00EF685E" w:rsidRPr="00AB7C44" w:rsidRDefault="00EF685E" w:rsidP="00EF685E">
            <w:pPr>
              <w:pStyle w:val="ae"/>
              <w:numPr>
                <w:ilvl w:val="0"/>
                <w:numId w:val="41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Notification badge (number indicator)</w:t>
            </w:r>
          </w:p>
          <w:p w14:paraId="55BD7A84" w14:textId="77777777" w:rsidR="00EF685E" w:rsidRPr="00AB7C44" w:rsidRDefault="00EF685E" w:rsidP="00EF685E">
            <w:pPr>
              <w:pStyle w:val="ae"/>
              <w:numPr>
                <w:ilvl w:val="0"/>
                <w:numId w:val="41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User/Profile icon button</w:t>
            </w:r>
          </w:p>
          <w:p w14:paraId="6111EE52" w14:textId="77777777" w:rsidR="00EF685E" w:rsidRPr="00AB7C44" w:rsidRDefault="00EF685E" w:rsidP="00EF685E">
            <w:pPr>
              <w:pStyle w:val="ae"/>
              <w:numPr>
                <w:ilvl w:val="0"/>
                <w:numId w:val="41"/>
              </w:numPr>
              <w:rPr>
                <w:rFonts w:ascii="맑은 고딕" w:eastAsia="맑은 고딕" w:hAnsi="맑은 고딕"/>
                <w:lang w:eastAsia="ko-KR"/>
              </w:rPr>
            </w:pPr>
            <w:proofErr w:type="gramStart"/>
            <w:r w:rsidRPr="00AB7C44">
              <w:rPr>
                <w:rFonts w:ascii="맑은 고딕" w:eastAsia="맑은 고딕" w:hAnsi="맑은 고딕"/>
                <w:lang w:eastAsia="ko-KR"/>
              </w:rPr>
              <w:t>Help</w:t>
            </w:r>
            <w:proofErr w:type="gramEnd"/>
            <w:r w:rsidRPr="00AB7C44">
              <w:rPr>
                <w:rFonts w:ascii="맑은 고딕" w:eastAsia="맑은 고딕" w:hAnsi="맑은 고딕"/>
                <w:lang w:eastAsia="ko-KR"/>
              </w:rPr>
              <w:t xml:space="preserve"> icon button</w:t>
            </w:r>
          </w:p>
          <w:p w14:paraId="3C30B097" w14:textId="07F0ADDD" w:rsidR="007B7DA6" w:rsidRPr="00AB7C44" w:rsidRDefault="00EF685E" w:rsidP="00EF685E">
            <w:pPr>
              <w:pStyle w:val="ae"/>
              <w:numPr>
                <w:ilvl w:val="0"/>
                <w:numId w:val="41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Settings icon button</w:t>
            </w:r>
          </w:p>
        </w:tc>
        <w:tc>
          <w:tcPr>
            <w:tcW w:w="3388" w:type="dxa"/>
            <w:vMerge/>
            <w:shd w:val="clear" w:color="auto" w:fill="auto"/>
          </w:tcPr>
          <w:p w14:paraId="32F36FDE" w14:textId="77777777" w:rsidR="007B7DA6" w:rsidRPr="00AB7C44" w:rsidRDefault="007B7DA6" w:rsidP="00373279">
            <w:pPr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7B7DA6" w:rsidRPr="00AB7C44" w14:paraId="5196147A" w14:textId="77777777" w:rsidTr="00373279">
        <w:tc>
          <w:tcPr>
            <w:tcW w:w="6227" w:type="dxa"/>
            <w:shd w:val="clear" w:color="auto" w:fill="003B5C"/>
          </w:tcPr>
          <w:p w14:paraId="5A814716" w14:textId="77777777" w:rsidR="007B7DA6" w:rsidRPr="00AB7C44" w:rsidRDefault="007B7DA6" w:rsidP="00373279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 w:rsidRPr="00AB7C44">
              <w:rPr>
                <w:rFonts w:ascii="맑은 고딕" w:eastAsia="맑은 고딕" w:hAnsi="맑은 고딕"/>
                <w:b/>
                <w:bCs/>
                <w:color w:val="FFFFFF" w:themeColor="background1"/>
                <w:lang w:eastAsia="ko-KR"/>
              </w:rPr>
              <w:t>REQUIREMENTS</w:t>
            </w:r>
          </w:p>
        </w:tc>
        <w:tc>
          <w:tcPr>
            <w:tcW w:w="3388" w:type="dxa"/>
            <w:vMerge/>
            <w:shd w:val="clear" w:color="auto" w:fill="auto"/>
          </w:tcPr>
          <w:p w14:paraId="2C90FF12" w14:textId="77777777" w:rsidR="007B7DA6" w:rsidRPr="00AB7C44" w:rsidRDefault="007B7DA6" w:rsidP="00373279">
            <w:pPr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7B7DA6" w:rsidRPr="00AB7C44" w14:paraId="5456223F" w14:textId="77777777" w:rsidTr="00373279">
        <w:tc>
          <w:tcPr>
            <w:tcW w:w="6227" w:type="dxa"/>
          </w:tcPr>
          <w:p w14:paraId="7D0B0FC6" w14:textId="64E17A1B" w:rsidR="004945D7" w:rsidRPr="00AB7C44" w:rsidRDefault="004945D7" w:rsidP="00667F45">
            <w:pPr>
              <w:pStyle w:val="ae"/>
              <w:numPr>
                <w:ilvl w:val="0"/>
                <w:numId w:val="42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When the app starts, the Dashboard page is visible.</w:t>
            </w:r>
          </w:p>
          <w:p w14:paraId="0AB5123C" w14:textId="0C8FA073" w:rsidR="00667F45" w:rsidRPr="00AB7C44" w:rsidRDefault="00667F45" w:rsidP="00667F45">
            <w:pPr>
              <w:pStyle w:val="ae"/>
              <w:numPr>
                <w:ilvl w:val="0"/>
                <w:numId w:val="42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 xml:space="preserve">When a menu item is clicked, navigate to the corresponding </w:t>
            </w:r>
            <w:r w:rsidR="00F357F1" w:rsidRPr="00AB7C44">
              <w:rPr>
                <w:rFonts w:ascii="맑은 고딕" w:eastAsia="맑은 고딕" w:hAnsi="맑은 고딕" w:hint="eastAsia"/>
                <w:lang w:eastAsia="ko-KR"/>
              </w:rPr>
              <w:t>page</w:t>
            </w:r>
            <w:r w:rsidRPr="00AB7C44">
              <w:rPr>
                <w:rFonts w:ascii="맑은 고딕" w:eastAsia="맑은 고딕" w:hAnsi="맑은 고딕"/>
                <w:lang w:eastAsia="ko-KR"/>
              </w:rPr>
              <w:t xml:space="preserve">. </w:t>
            </w:r>
            <w:r w:rsidR="00F529AA" w:rsidRPr="00AB7C44">
              <w:rPr>
                <w:rFonts w:ascii="맑은 고딕" w:eastAsia="맑은 고딕" w:hAnsi="맑은 고딕" w:hint="eastAsia"/>
                <w:lang w:eastAsia="ko-KR"/>
              </w:rPr>
              <w:t>(Dashboard, Scen</w:t>
            </w:r>
            <w:r w:rsidR="00666579" w:rsidRPr="00AB7C44">
              <w:rPr>
                <w:rFonts w:ascii="맑은 고딕" w:eastAsia="맑은 고딕" w:hAnsi="맑은 고딕" w:hint="eastAsia"/>
                <w:lang w:eastAsia="ko-KR"/>
              </w:rPr>
              <w:t>es, Schedule, RESOURCES)</w:t>
            </w:r>
          </w:p>
          <w:p w14:paraId="059C7C58" w14:textId="2755870D" w:rsidR="00F357F1" w:rsidRPr="00AB7C44" w:rsidRDefault="00667F45" w:rsidP="00F357F1">
            <w:pPr>
              <w:pStyle w:val="ae"/>
              <w:numPr>
                <w:ilvl w:val="0"/>
                <w:numId w:val="42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 xml:space="preserve">The selected </w:t>
            </w:r>
            <w:proofErr w:type="gramStart"/>
            <w:r w:rsidRPr="00AB7C44">
              <w:rPr>
                <w:rFonts w:ascii="맑은 고딕" w:eastAsia="맑은 고딕" w:hAnsi="맑은 고딕"/>
                <w:lang w:eastAsia="ko-KR"/>
              </w:rPr>
              <w:t>menu item</w:t>
            </w:r>
            <w:proofErr w:type="gramEnd"/>
            <w:r w:rsidRPr="00AB7C44">
              <w:rPr>
                <w:rFonts w:ascii="맑은 고딕" w:eastAsia="맑은 고딕" w:hAnsi="맑은 고딕"/>
                <w:lang w:eastAsia="ko-KR"/>
              </w:rPr>
              <w:t xml:space="preserve"> must be visually highlighted. </w:t>
            </w:r>
          </w:p>
          <w:p w14:paraId="5F5190F4" w14:textId="41DCC640" w:rsidR="007B7DA6" w:rsidRPr="00AB7C44" w:rsidRDefault="003E3194" w:rsidP="007B7DA6">
            <w:pPr>
              <w:numPr>
                <w:ilvl w:val="0"/>
                <w:numId w:val="42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 xml:space="preserve">The navigation sidebar must </w:t>
            </w:r>
            <w:proofErr w:type="gramStart"/>
            <w:r w:rsidRPr="00AB7C44">
              <w:rPr>
                <w:rFonts w:ascii="맑은 고딕" w:eastAsia="맑은 고딕" w:hAnsi="맑은 고딕"/>
                <w:lang w:eastAsia="ko-KR"/>
              </w:rPr>
              <w:t>remain fixed and visible at all times</w:t>
            </w:r>
            <w:proofErr w:type="gramEnd"/>
            <w:r w:rsidRPr="00AB7C44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  <w:tc>
          <w:tcPr>
            <w:tcW w:w="3388" w:type="dxa"/>
            <w:vMerge/>
            <w:shd w:val="clear" w:color="auto" w:fill="auto"/>
          </w:tcPr>
          <w:p w14:paraId="5732D65A" w14:textId="77777777" w:rsidR="007B7DA6" w:rsidRPr="00AB7C44" w:rsidRDefault="007B7DA6" w:rsidP="00373279">
            <w:pPr>
              <w:rPr>
                <w:rFonts w:ascii="맑은 고딕" w:eastAsia="맑은 고딕" w:hAnsi="맑은 고딕"/>
                <w:lang w:eastAsia="ko-KR"/>
              </w:rPr>
            </w:pPr>
          </w:p>
        </w:tc>
      </w:tr>
    </w:tbl>
    <w:p w14:paraId="7B24C07E" w14:textId="341140F7" w:rsidR="0086131C" w:rsidRPr="00AB7C44" w:rsidRDefault="0086131C" w:rsidP="0086131C">
      <w:pPr>
        <w:pStyle w:val="23"/>
        <w:rPr>
          <w:rFonts w:ascii="맑은 고딕" w:eastAsia="맑은 고딕" w:hAnsi="맑은 고딕"/>
          <w:lang w:eastAsia="ko-KR"/>
        </w:rPr>
      </w:pPr>
      <w:bookmarkStart w:id="18" w:name="_Toc227597020"/>
      <w:r w:rsidRPr="00AB7C44">
        <w:rPr>
          <w:rFonts w:ascii="맑은 고딕" w:eastAsia="맑은 고딕" w:hAnsi="맑은 고딕"/>
          <w:lang w:eastAsia="ko-KR"/>
        </w:rPr>
        <w:lastRenderedPageBreak/>
        <w:t xml:space="preserve">3. </w:t>
      </w:r>
      <w:r w:rsidR="00CE3528" w:rsidRPr="00AB7C44">
        <w:rPr>
          <w:rFonts w:ascii="맑은 고딕" w:eastAsia="맑은 고딕" w:hAnsi="맑은 고딕" w:hint="eastAsia"/>
          <w:lang w:eastAsia="ko-KR"/>
        </w:rPr>
        <w:t>Dashboard</w:t>
      </w:r>
      <w:r w:rsidR="00390936" w:rsidRPr="00AB7C44">
        <w:rPr>
          <w:rFonts w:ascii="맑은 고딕" w:eastAsia="맑은 고딕" w:hAnsi="맑은 고딕" w:hint="eastAsia"/>
          <w:lang w:eastAsia="ko-KR"/>
        </w:rPr>
        <w:t xml:space="preserve"> </w:t>
      </w:r>
      <w:r w:rsidR="00E30059" w:rsidRPr="00AB7C44">
        <w:rPr>
          <w:rFonts w:ascii="맑은 고딕" w:eastAsia="맑은 고딕" w:hAnsi="맑은 고딕" w:hint="eastAsia"/>
          <w:lang w:eastAsia="ko-KR"/>
        </w:rPr>
        <w:t>Page</w:t>
      </w:r>
      <w:bookmarkEnd w:id="18"/>
    </w:p>
    <w:p w14:paraId="4BF9AA84" w14:textId="2788C339" w:rsidR="0086131C" w:rsidRPr="00AB7C44" w:rsidRDefault="0086131C" w:rsidP="0086131C">
      <w:pPr>
        <w:pStyle w:val="32"/>
        <w:ind w:leftChars="100" w:left="200"/>
        <w:rPr>
          <w:rFonts w:ascii="맑은 고딕" w:eastAsia="맑은 고딕" w:hAnsi="맑은 고딕"/>
          <w:lang w:eastAsia="ko-KR"/>
        </w:rPr>
      </w:pPr>
      <w:bookmarkStart w:id="19" w:name="_Toc227597021"/>
      <w:r w:rsidRPr="00AB7C44">
        <w:rPr>
          <w:rFonts w:ascii="맑은 고딕" w:eastAsia="맑은 고딕" w:hAnsi="맑은 고딕"/>
          <w:lang w:eastAsia="ko-KR"/>
        </w:rPr>
        <w:t xml:space="preserve">1. </w:t>
      </w:r>
      <w:r w:rsidR="00E64369" w:rsidRPr="00AB7C44">
        <w:rPr>
          <w:rFonts w:ascii="맑은 고딕" w:eastAsia="맑은 고딕" w:hAnsi="맑은 고딕" w:hint="eastAsia"/>
          <w:lang w:eastAsia="ko-KR"/>
        </w:rPr>
        <w:t>Page Description</w:t>
      </w:r>
      <w:r w:rsidRPr="00AB7C44">
        <w:rPr>
          <w:rFonts w:ascii="맑은 고딕" w:eastAsia="맑은 고딕" w:hAnsi="맑은 고딕"/>
          <w:lang w:eastAsia="ko-KR"/>
        </w:rPr>
        <w:t>:</w:t>
      </w:r>
      <w:bookmarkEnd w:id="19"/>
      <w:r w:rsidRPr="00AB7C44">
        <w:rPr>
          <w:rFonts w:ascii="맑은 고딕" w:eastAsia="맑은 고딕" w:hAnsi="맑은 고딕"/>
          <w:lang w:eastAsia="ko-KR"/>
        </w:rPr>
        <w:t xml:space="preserve"> </w:t>
      </w:r>
    </w:p>
    <w:p w14:paraId="4C506BCF" w14:textId="77777777" w:rsidR="00304CB3" w:rsidRPr="00AB7C44" w:rsidRDefault="00304CB3" w:rsidP="00304CB3">
      <w:pPr>
        <w:pStyle w:val="ae"/>
        <w:numPr>
          <w:ilvl w:val="1"/>
          <w:numId w:val="38"/>
        </w:numPr>
        <w:rPr>
          <w:rFonts w:ascii="맑은 고딕" w:eastAsia="맑은 고딕" w:hAnsi="맑은 고딕"/>
          <w:lang w:eastAsia="ko-KR"/>
        </w:rPr>
      </w:pPr>
      <w:r w:rsidRPr="00AB7C44">
        <w:rPr>
          <w:rFonts w:ascii="맑은 고딕" w:eastAsia="맑은 고딕" w:hAnsi="맑은 고딕"/>
          <w:lang w:eastAsia="ko-KR"/>
        </w:rPr>
        <w:t>It consists of the Project Overview area, Schedule area, and Alerts area.</w:t>
      </w:r>
    </w:p>
    <w:p w14:paraId="4207BA95" w14:textId="36C728B3" w:rsidR="00F81D03" w:rsidRPr="00AB7C44" w:rsidRDefault="00304CB3" w:rsidP="000D7A68">
      <w:pPr>
        <w:pStyle w:val="ae"/>
        <w:numPr>
          <w:ilvl w:val="1"/>
          <w:numId w:val="38"/>
        </w:numPr>
        <w:rPr>
          <w:rFonts w:ascii="맑은 고딕" w:eastAsia="맑은 고딕" w:hAnsi="맑은 고딕"/>
          <w:lang w:eastAsia="ko-KR"/>
        </w:rPr>
      </w:pPr>
      <w:r w:rsidRPr="00AB7C44">
        <w:rPr>
          <w:rFonts w:ascii="맑은 고딕" w:eastAsia="맑은 고딕" w:hAnsi="맑은 고딕"/>
          <w:lang w:eastAsia="ko-KR"/>
        </w:rPr>
        <w:t>The Dashboard provides a summary of scene progress, today’s schedule, and pending issues.</w:t>
      </w:r>
    </w:p>
    <w:p w14:paraId="6154CE2C" w14:textId="4A934371" w:rsidR="0086131C" w:rsidRPr="00AB7C44" w:rsidRDefault="0086131C" w:rsidP="0086131C">
      <w:pPr>
        <w:pStyle w:val="32"/>
        <w:ind w:leftChars="100" w:left="200"/>
        <w:rPr>
          <w:rFonts w:ascii="맑은 고딕" w:eastAsia="맑은 고딕" w:hAnsi="맑은 고딕"/>
          <w:lang w:eastAsia="ko-KR"/>
        </w:rPr>
      </w:pPr>
      <w:bookmarkStart w:id="20" w:name="_Toc227597022"/>
      <w:r w:rsidRPr="00AB7C44">
        <w:rPr>
          <w:rFonts w:ascii="맑은 고딕" w:eastAsia="맑은 고딕" w:hAnsi="맑은 고딕"/>
          <w:lang w:eastAsia="ko-KR"/>
        </w:rPr>
        <w:t xml:space="preserve">2. </w:t>
      </w:r>
      <w:r w:rsidR="000D69ED" w:rsidRPr="00AB7C44">
        <w:rPr>
          <w:rFonts w:ascii="맑은 고딕" w:eastAsia="맑은 고딕" w:hAnsi="맑은 고딕" w:hint="eastAsia"/>
          <w:lang w:eastAsia="ko-KR"/>
        </w:rPr>
        <w:t>Requirements</w:t>
      </w:r>
      <w:bookmarkEnd w:id="20"/>
      <w:r w:rsidRPr="00AB7C44">
        <w:rPr>
          <w:rFonts w:ascii="맑은 고딕" w:eastAsia="맑은 고딕" w:hAnsi="맑은 고딕"/>
          <w:lang w:eastAsia="ko-KR"/>
        </w:rPr>
        <w:t xml:space="preserve"> </w:t>
      </w:r>
    </w:p>
    <w:tbl>
      <w:tblPr>
        <w:tblStyle w:val="WSI-Table1"/>
        <w:tblW w:w="0" w:type="auto"/>
        <w:tblLook w:val="04A0" w:firstRow="1" w:lastRow="0" w:firstColumn="1" w:lastColumn="0" w:noHBand="0" w:noVBand="1"/>
      </w:tblPr>
      <w:tblGrid>
        <w:gridCol w:w="3818"/>
        <w:gridCol w:w="5797"/>
      </w:tblGrid>
      <w:tr w:rsidR="007A27A8" w:rsidRPr="00AB7C44" w14:paraId="2E027A46" w14:textId="77777777" w:rsidTr="003732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615" w:type="dxa"/>
            <w:gridSpan w:val="2"/>
            <w:shd w:val="clear" w:color="auto" w:fill="auto"/>
          </w:tcPr>
          <w:p w14:paraId="252F98B7" w14:textId="3411BEB7" w:rsidR="007A27A8" w:rsidRPr="00AB7C44" w:rsidRDefault="00DA2FBC" w:rsidP="00373279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noProof/>
              </w:rPr>
              <w:drawing>
                <wp:inline distT="0" distB="0" distL="0" distR="0" wp14:anchorId="27CE3F49" wp14:editId="2574C7F4">
                  <wp:extent cx="5777925" cy="2844000"/>
                  <wp:effectExtent l="19050" t="19050" r="13335" b="13970"/>
                  <wp:docPr id="135431567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7925" cy="2844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0FD3" w:rsidRPr="00AB7C44" w14:paraId="7266D840" w14:textId="77777777" w:rsidTr="00DA2FBC">
        <w:tc>
          <w:tcPr>
            <w:tcW w:w="3818" w:type="dxa"/>
            <w:tcBorders>
              <w:right w:val="single" w:sz="4" w:space="0" w:color="FFFFFF" w:themeColor="background1"/>
            </w:tcBorders>
            <w:shd w:val="clear" w:color="auto" w:fill="003B5C"/>
          </w:tcPr>
          <w:p w14:paraId="3019A872" w14:textId="16515119" w:rsidR="007A27A8" w:rsidRPr="00AB7C44" w:rsidRDefault="00072AFE" w:rsidP="00373279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 w:themeColor="background1"/>
                <w:lang w:eastAsia="ko-KR"/>
              </w:rPr>
              <w:t>ELEMENTS</w:t>
            </w:r>
          </w:p>
        </w:tc>
        <w:tc>
          <w:tcPr>
            <w:tcW w:w="5797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</w:tcBorders>
            <w:shd w:val="clear" w:color="auto" w:fill="003B5C"/>
          </w:tcPr>
          <w:p w14:paraId="635FEF29" w14:textId="77777777" w:rsidR="007A27A8" w:rsidRPr="00AB7C44" w:rsidRDefault="007A27A8" w:rsidP="00373279">
            <w:p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b/>
                <w:bCs/>
                <w:color w:val="FFFFFF" w:themeColor="background1"/>
                <w:lang w:eastAsia="ko-KR"/>
              </w:rPr>
              <w:t>REQUIREMENTS</w:t>
            </w:r>
          </w:p>
        </w:tc>
      </w:tr>
      <w:tr w:rsidR="007A27A8" w:rsidRPr="00AB7C44" w14:paraId="03649735" w14:textId="77777777" w:rsidTr="00DA2FBC">
        <w:tc>
          <w:tcPr>
            <w:tcW w:w="3818" w:type="dxa"/>
          </w:tcPr>
          <w:p w14:paraId="4FF0C9E7" w14:textId="77777777" w:rsidR="00890A26" w:rsidRPr="00AB7C44" w:rsidRDefault="00890A26" w:rsidP="00890A26">
            <w:p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[Project Overview Area]</w:t>
            </w:r>
          </w:p>
          <w:p w14:paraId="637E957B" w14:textId="77777777" w:rsidR="00890A26" w:rsidRPr="00AB7C44" w:rsidRDefault="00890A26" w:rsidP="00890A26">
            <w:pPr>
              <w:pStyle w:val="ae"/>
              <w:numPr>
                <w:ilvl w:val="0"/>
                <w:numId w:val="16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Title text: “Project Overview”</w:t>
            </w:r>
          </w:p>
          <w:p w14:paraId="0A398579" w14:textId="77777777" w:rsidR="00890A26" w:rsidRPr="00AB7C44" w:rsidRDefault="00890A26" w:rsidP="00890A26">
            <w:pPr>
              <w:pStyle w:val="ae"/>
              <w:numPr>
                <w:ilvl w:val="0"/>
                <w:numId w:val="16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 xml:space="preserve">Card: “Total Scenes” text &amp; value </w:t>
            </w:r>
          </w:p>
          <w:p w14:paraId="5BC23B1D" w14:textId="77777777" w:rsidR="00890A26" w:rsidRPr="00AB7C44" w:rsidRDefault="00890A26" w:rsidP="00890A26">
            <w:pPr>
              <w:pStyle w:val="ae"/>
              <w:numPr>
                <w:ilvl w:val="0"/>
                <w:numId w:val="16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Card: “Completed” text &amp; value</w:t>
            </w:r>
          </w:p>
          <w:p w14:paraId="45629E4D" w14:textId="77777777" w:rsidR="00890A26" w:rsidRPr="00AB7C44" w:rsidRDefault="00890A26" w:rsidP="00890A26">
            <w:pPr>
              <w:pStyle w:val="ae"/>
              <w:numPr>
                <w:ilvl w:val="0"/>
                <w:numId w:val="16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Card: “In Progress” text &amp; value</w:t>
            </w:r>
          </w:p>
          <w:p w14:paraId="735FD6D9" w14:textId="77777777" w:rsidR="00890A26" w:rsidRPr="00AB7C44" w:rsidRDefault="00890A26" w:rsidP="00890A26">
            <w:pPr>
              <w:pStyle w:val="ae"/>
              <w:numPr>
                <w:ilvl w:val="0"/>
                <w:numId w:val="16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Card: “Missing Items” text &amp; value</w:t>
            </w:r>
          </w:p>
          <w:p w14:paraId="3EC22BBB" w14:textId="77777777" w:rsidR="00890A26" w:rsidRPr="00AB7C44" w:rsidRDefault="00890A26" w:rsidP="00890A26">
            <w:p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[Schedule Area]</w:t>
            </w:r>
          </w:p>
          <w:p w14:paraId="3A148A2A" w14:textId="77777777" w:rsidR="00890A26" w:rsidRPr="00AB7C44" w:rsidRDefault="00890A26" w:rsidP="00890A26">
            <w:pPr>
              <w:pStyle w:val="ae"/>
              <w:numPr>
                <w:ilvl w:val="0"/>
                <w:numId w:val="16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Title text: “Schedule”</w:t>
            </w:r>
          </w:p>
          <w:p w14:paraId="41052FF2" w14:textId="77777777" w:rsidR="00890A26" w:rsidRPr="00AB7C44" w:rsidRDefault="00890A26" w:rsidP="00890A26">
            <w:pPr>
              <w:pStyle w:val="ae"/>
              <w:numPr>
                <w:ilvl w:val="0"/>
                <w:numId w:val="16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Date selector button</w:t>
            </w:r>
          </w:p>
          <w:p w14:paraId="7F0D23B6" w14:textId="77777777" w:rsidR="00890A26" w:rsidRPr="00AB7C44" w:rsidRDefault="00890A26" w:rsidP="00890A26">
            <w:pPr>
              <w:pStyle w:val="ae"/>
              <w:numPr>
                <w:ilvl w:val="0"/>
                <w:numId w:val="16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 xml:space="preserve">Each schedule item </w:t>
            </w:r>
            <w:proofErr w:type="gramStart"/>
            <w:r w:rsidRPr="00AB7C44">
              <w:rPr>
                <w:rFonts w:ascii="맑은 고딕" w:eastAsia="맑은 고딕" w:hAnsi="맑은 고딕"/>
                <w:lang w:eastAsia="ko-KR"/>
              </w:rPr>
              <w:t>include</w:t>
            </w:r>
            <w:proofErr w:type="gramEnd"/>
            <w:r w:rsidRPr="00AB7C44">
              <w:rPr>
                <w:rFonts w:ascii="맑은 고딕" w:eastAsia="맑은 고딕" w:hAnsi="맑은 고딕"/>
                <w:lang w:eastAsia="ko-KR"/>
              </w:rPr>
              <w:t>:</w:t>
            </w:r>
          </w:p>
          <w:p w14:paraId="3620044A" w14:textId="77777777" w:rsidR="00890A26" w:rsidRPr="00AB7C44" w:rsidRDefault="00890A26" w:rsidP="00890A26">
            <w:pPr>
              <w:pStyle w:val="ae"/>
              <w:numPr>
                <w:ilvl w:val="0"/>
                <w:numId w:val="16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Time text</w:t>
            </w:r>
          </w:p>
          <w:p w14:paraId="05515870" w14:textId="77777777" w:rsidR="00890A26" w:rsidRPr="00AB7C44" w:rsidRDefault="00890A26" w:rsidP="00890A26">
            <w:pPr>
              <w:pStyle w:val="ae"/>
              <w:numPr>
                <w:ilvl w:val="0"/>
                <w:numId w:val="16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Scene code text</w:t>
            </w:r>
          </w:p>
          <w:p w14:paraId="1CBA7417" w14:textId="77777777" w:rsidR="00890A26" w:rsidRPr="00AB7C44" w:rsidRDefault="00890A26" w:rsidP="00890A26">
            <w:pPr>
              <w:pStyle w:val="ae"/>
              <w:numPr>
                <w:ilvl w:val="0"/>
                <w:numId w:val="16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Location text</w:t>
            </w:r>
          </w:p>
          <w:p w14:paraId="3804610F" w14:textId="77777777" w:rsidR="00890A26" w:rsidRPr="00AB7C44" w:rsidRDefault="00890A26" w:rsidP="00890A26">
            <w:pPr>
              <w:pStyle w:val="ae"/>
              <w:numPr>
                <w:ilvl w:val="0"/>
                <w:numId w:val="16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lastRenderedPageBreak/>
              <w:t>Status label</w:t>
            </w:r>
          </w:p>
          <w:p w14:paraId="1B0C59F6" w14:textId="77777777" w:rsidR="00890A26" w:rsidRPr="00AB7C44" w:rsidRDefault="00890A26" w:rsidP="00890A26">
            <w:p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[Alerts Area]</w:t>
            </w:r>
          </w:p>
          <w:p w14:paraId="43E40038" w14:textId="77777777" w:rsidR="00890A26" w:rsidRPr="00AB7C44" w:rsidRDefault="00890A26" w:rsidP="00890A26">
            <w:pPr>
              <w:pStyle w:val="ae"/>
              <w:numPr>
                <w:ilvl w:val="0"/>
                <w:numId w:val="16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Title text: “Alerts”</w:t>
            </w:r>
          </w:p>
          <w:p w14:paraId="1CE9339F" w14:textId="77777777" w:rsidR="00890A26" w:rsidRPr="00AB7C44" w:rsidRDefault="00890A26" w:rsidP="00890A26">
            <w:pPr>
              <w:pStyle w:val="ae"/>
              <w:numPr>
                <w:ilvl w:val="0"/>
                <w:numId w:val="16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 xml:space="preserve">Each alert item </w:t>
            </w:r>
            <w:proofErr w:type="gramStart"/>
            <w:r w:rsidRPr="00AB7C44">
              <w:rPr>
                <w:rFonts w:ascii="맑은 고딕" w:eastAsia="맑은 고딕" w:hAnsi="맑은 고딕"/>
                <w:lang w:eastAsia="ko-KR"/>
              </w:rPr>
              <w:t>include</w:t>
            </w:r>
            <w:proofErr w:type="gramEnd"/>
            <w:r w:rsidRPr="00AB7C44">
              <w:rPr>
                <w:rFonts w:ascii="맑은 고딕" w:eastAsia="맑은 고딕" w:hAnsi="맑은 고딕"/>
                <w:lang w:eastAsia="ko-KR"/>
              </w:rPr>
              <w:t>:</w:t>
            </w:r>
          </w:p>
          <w:p w14:paraId="396E14FB" w14:textId="77777777" w:rsidR="00890A26" w:rsidRPr="00AB7C44" w:rsidRDefault="00890A26" w:rsidP="00890A26">
            <w:pPr>
              <w:pStyle w:val="ae"/>
              <w:numPr>
                <w:ilvl w:val="0"/>
                <w:numId w:val="16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Scene code text</w:t>
            </w:r>
          </w:p>
          <w:p w14:paraId="4F27C031" w14:textId="77777777" w:rsidR="00890A26" w:rsidRPr="00AB7C44" w:rsidRDefault="00890A26" w:rsidP="00890A26">
            <w:pPr>
              <w:pStyle w:val="ae"/>
              <w:numPr>
                <w:ilvl w:val="0"/>
                <w:numId w:val="16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Issue count text</w:t>
            </w:r>
          </w:p>
          <w:p w14:paraId="1EADA702" w14:textId="6CEE3443" w:rsidR="007A27A8" w:rsidRPr="00AB7C44" w:rsidRDefault="00890A26" w:rsidP="00890A26">
            <w:pPr>
              <w:pStyle w:val="ae"/>
              <w:numPr>
                <w:ilvl w:val="0"/>
                <w:numId w:val="16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Issue list text</w:t>
            </w:r>
            <w:r w:rsidR="007A27A8" w:rsidRPr="00AB7C44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  <w:tc>
          <w:tcPr>
            <w:tcW w:w="5797" w:type="dxa"/>
            <w:tcBorders>
              <w:top w:val="single" w:sz="4" w:space="0" w:color="auto"/>
            </w:tcBorders>
            <w:shd w:val="clear" w:color="auto" w:fill="auto"/>
          </w:tcPr>
          <w:p w14:paraId="353023C1" w14:textId="77777777" w:rsidR="005C0271" w:rsidRPr="00AB7C44" w:rsidRDefault="005C0271" w:rsidP="005529FC">
            <w:p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lastRenderedPageBreak/>
              <w:t>[Project Overview Area]</w:t>
            </w:r>
          </w:p>
          <w:p w14:paraId="12D87F21" w14:textId="77777777" w:rsidR="005C0271" w:rsidRPr="00AB7C44" w:rsidRDefault="005C0271" w:rsidP="005C0271">
            <w:pPr>
              <w:pStyle w:val="ae"/>
              <w:numPr>
                <w:ilvl w:val="0"/>
                <w:numId w:val="45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The Project Overview Area is implemented based on the provided JSON data.</w:t>
            </w:r>
          </w:p>
          <w:p w14:paraId="1691CA91" w14:textId="77777777" w:rsidR="005C0271" w:rsidRPr="00AB7C44" w:rsidRDefault="005C0271" w:rsidP="005529FC">
            <w:p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[Schedule Area]</w:t>
            </w:r>
          </w:p>
          <w:p w14:paraId="7214CB47" w14:textId="77777777" w:rsidR="005C0271" w:rsidRPr="00AB7C44" w:rsidRDefault="005C0271" w:rsidP="005C0271">
            <w:pPr>
              <w:pStyle w:val="ae"/>
              <w:numPr>
                <w:ilvl w:val="0"/>
                <w:numId w:val="45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The Schedule Area is implemented based on the provided JSON data.</w:t>
            </w:r>
          </w:p>
          <w:p w14:paraId="22C76240" w14:textId="77777777" w:rsidR="005C0271" w:rsidRPr="00AB7C44" w:rsidRDefault="005C0271" w:rsidP="005C0271">
            <w:pPr>
              <w:pStyle w:val="ae"/>
              <w:numPr>
                <w:ilvl w:val="0"/>
                <w:numId w:val="45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 xml:space="preserve">Users can </w:t>
            </w:r>
            <w:proofErr w:type="gramStart"/>
            <w:r w:rsidRPr="00AB7C44">
              <w:rPr>
                <w:rFonts w:ascii="맑은 고딕" w:eastAsia="맑은 고딕" w:hAnsi="맑은 고딕"/>
                <w:lang w:eastAsia="ko-KR"/>
              </w:rPr>
              <w:t>navigate to</w:t>
            </w:r>
            <w:proofErr w:type="gramEnd"/>
            <w:r w:rsidRPr="00AB7C44">
              <w:rPr>
                <w:rFonts w:ascii="맑은 고딕" w:eastAsia="맑은 고딕" w:hAnsi="맑은 고딕"/>
                <w:lang w:eastAsia="ko-KR"/>
              </w:rPr>
              <w:t xml:space="preserve"> the previous or next day by clicking the navigation buttons.</w:t>
            </w:r>
          </w:p>
          <w:p w14:paraId="5610E3AD" w14:textId="77777777" w:rsidR="005C0271" w:rsidRPr="00AB7C44" w:rsidRDefault="005C0271" w:rsidP="005C0271">
            <w:pPr>
              <w:pStyle w:val="ae"/>
              <w:numPr>
                <w:ilvl w:val="0"/>
                <w:numId w:val="45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When the date selector buttons are clicked, a date selection list must be displayed.</w:t>
            </w:r>
          </w:p>
          <w:p w14:paraId="60FB470D" w14:textId="77777777" w:rsidR="005C0271" w:rsidRPr="00AB7C44" w:rsidRDefault="005C0271" w:rsidP="005C0271">
            <w:pPr>
              <w:pStyle w:val="ae"/>
              <w:numPr>
                <w:ilvl w:val="0"/>
                <w:numId w:val="45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 xml:space="preserve">When a date is selected, the schedule list must </w:t>
            </w:r>
            <w:proofErr w:type="gramStart"/>
            <w:r w:rsidRPr="00AB7C44">
              <w:rPr>
                <w:rFonts w:ascii="맑은 고딕" w:eastAsia="맑은 고딕" w:hAnsi="맑은 고딕"/>
                <w:lang w:eastAsia="ko-KR"/>
              </w:rPr>
              <w:t>update</w:t>
            </w:r>
            <w:proofErr w:type="gramEnd"/>
            <w:r w:rsidRPr="00AB7C44">
              <w:rPr>
                <w:rFonts w:ascii="맑은 고딕" w:eastAsia="맑은 고딕" w:hAnsi="맑은 고딕"/>
                <w:lang w:eastAsia="ko-KR"/>
              </w:rPr>
              <w:t xml:space="preserve"> accordingly.</w:t>
            </w:r>
          </w:p>
          <w:p w14:paraId="22E1AA72" w14:textId="77777777" w:rsidR="005C0271" w:rsidRPr="00AB7C44" w:rsidRDefault="005C0271" w:rsidP="005C0271">
            <w:pPr>
              <w:pStyle w:val="ae"/>
              <w:numPr>
                <w:ilvl w:val="0"/>
                <w:numId w:val="45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lastRenderedPageBreak/>
              <w:t>The schedule list must be displayed in chronological order based on time.</w:t>
            </w:r>
          </w:p>
          <w:p w14:paraId="4654A065" w14:textId="0DF41FF2" w:rsidR="005C0271" w:rsidRPr="00AB7C44" w:rsidRDefault="005C0271" w:rsidP="005C0271">
            <w:pPr>
              <w:pStyle w:val="ae"/>
              <w:numPr>
                <w:ilvl w:val="0"/>
                <w:numId w:val="45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 xml:space="preserve">When a schedule item is clicked, it must navigate to the corresponding </w:t>
            </w:r>
            <w:r w:rsidR="00736434">
              <w:rPr>
                <w:rFonts w:ascii="맑은 고딕" w:eastAsia="맑은 고딕" w:hAnsi="맑은 고딕" w:hint="eastAsia"/>
                <w:lang w:eastAsia="ko-KR"/>
              </w:rPr>
              <w:t>Scene</w:t>
            </w:r>
            <w:r w:rsidRPr="00AB7C44">
              <w:rPr>
                <w:rFonts w:ascii="맑은 고딕" w:eastAsia="맑은 고딕" w:hAnsi="맑은 고딕"/>
                <w:lang w:eastAsia="ko-KR"/>
              </w:rPr>
              <w:t xml:space="preserve"> Detail page.</w:t>
            </w:r>
          </w:p>
          <w:p w14:paraId="379A1962" w14:textId="77777777" w:rsidR="005C0271" w:rsidRPr="00AB7C44" w:rsidRDefault="005C0271" w:rsidP="005529FC">
            <w:p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[Alerts Area]</w:t>
            </w:r>
          </w:p>
          <w:p w14:paraId="2DCCA483" w14:textId="77777777" w:rsidR="005C0271" w:rsidRPr="00AB7C44" w:rsidRDefault="005C0271" w:rsidP="005C0271">
            <w:pPr>
              <w:pStyle w:val="ae"/>
              <w:numPr>
                <w:ilvl w:val="0"/>
                <w:numId w:val="45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The Alerts Area is implemented based on the provided JSON data.</w:t>
            </w:r>
          </w:p>
          <w:p w14:paraId="38C547E9" w14:textId="09A3C2E9" w:rsidR="007A27A8" w:rsidRPr="00AB7C44" w:rsidRDefault="005C0271" w:rsidP="005C0271">
            <w:pPr>
              <w:numPr>
                <w:ilvl w:val="0"/>
                <w:numId w:val="45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 xml:space="preserve">When an alert item is clicked, it must navigate to the Checklist tab of the corresponding </w:t>
            </w:r>
            <w:r w:rsidR="000828D7">
              <w:rPr>
                <w:rFonts w:ascii="맑은 고딕" w:eastAsia="맑은 고딕" w:hAnsi="맑은 고딕" w:hint="eastAsia"/>
                <w:lang w:eastAsia="ko-KR"/>
              </w:rPr>
              <w:t>Scene</w:t>
            </w:r>
            <w:r w:rsidRPr="00AB7C44">
              <w:rPr>
                <w:rFonts w:ascii="맑은 고딕" w:eastAsia="맑은 고딕" w:hAnsi="맑은 고딕"/>
                <w:lang w:eastAsia="ko-KR"/>
              </w:rPr>
              <w:t xml:space="preserve"> Detail </w:t>
            </w:r>
            <w:proofErr w:type="gramStart"/>
            <w:r w:rsidRPr="00AB7C44">
              <w:rPr>
                <w:rFonts w:ascii="맑은 고딕" w:eastAsia="맑은 고딕" w:hAnsi="맑은 고딕"/>
                <w:lang w:eastAsia="ko-KR"/>
              </w:rPr>
              <w:t>page</w:t>
            </w:r>
            <w:r w:rsidR="00B757C0" w:rsidRPr="00B757C0">
              <w:rPr>
                <w:rFonts w:ascii="맑은 고딕" w:eastAsia="맑은 고딕" w:hAnsi="맑은 고딕"/>
                <w:lang w:eastAsia="ko-KR"/>
              </w:rPr>
              <w:t>(</w:t>
            </w:r>
            <w:proofErr w:type="gramEnd"/>
            <w:r w:rsidR="00B757C0">
              <w:rPr>
                <w:rFonts w:ascii="맑은 고딕" w:eastAsia="맑은 고딕" w:hAnsi="맑은 고딕" w:hint="eastAsia"/>
                <w:lang w:eastAsia="ko-KR"/>
              </w:rPr>
              <w:t>Checklist</w:t>
            </w:r>
            <w:r w:rsidR="00B757C0" w:rsidRPr="00B757C0">
              <w:rPr>
                <w:rFonts w:ascii="맑은 고딕" w:eastAsia="맑은 고딕" w:hAnsi="맑은 고딕"/>
                <w:lang w:eastAsia="ko-KR"/>
              </w:rPr>
              <w:t xml:space="preserve"> tab selected)</w:t>
            </w:r>
            <w:r w:rsidR="00B757C0">
              <w:rPr>
                <w:rFonts w:ascii="맑은 고딕" w:eastAsia="맑은 고딕" w:hAnsi="맑은 고딕" w:hint="eastAsia"/>
                <w:lang w:eastAsia="ko-KR"/>
              </w:rPr>
              <w:t>)</w:t>
            </w:r>
            <w:r w:rsidRPr="00AB7C44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</w:tbl>
    <w:p w14:paraId="6D94ED4E" w14:textId="77777777" w:rsidR="00B626F6" w:rsidRPr="00AB7C44" w:rsidRDefault="00B626F6" w:rsidP="00B626F6">
      <w:pPr>
        <w:rPr>
          <w:lang w:eastAsia="ko-KR"/>
        </w:rPr>
      </w:pPr>
    </w:p>
    <w:p w14:paraId="7D0A32E1" w14:textId="77777777" w:rsidR="003965CB" w:rsidRPr="00AB7C44" w:rsidRDefault="003965CB">
      <w:pPr>
        <w:spacing w:after="160"/>
        <w:rPr>
          <w:rFonts w:ascii="맑은 고딕" w:eastAsia="맑은 고딕" w:hAnsi="맑은 고딕" w:cstheme="majorBidi"/>
          <w:b/>
          <w:color w:val="003764"/>
          <w:sz w:val="32"/>
          <w:szCs w:val="26"/>
          <w:lang w:eastAsia="ko-KR"/>
        </w:rPr>
      </w:pPr>
      <w:r w:rsidRPr="00AB7C44">
        <w:rPr>
          <w:rFonts w:ascii="맑은 고딕" w:eastAsia="맑은 고딕" w:hAnsi="맑은 고딕"/>
          <w:lang w:eastAsia="ko-KR"/>
        </w:rPr>
        <w:br w:type="page"/>
      </w:r>
    </w:p>
    <w:p w14:paraId="23829EFC" w14:textId="27DC6F0C" w:rsidR="00C6644E" w:rsidRPr="00AB7C44" w:rsidRDefault="0086131C" w:rsidP="00C6644E">
      <w:pPr>
        <w:pStyle w:val="23"/>
        <w:rPr>
          <w:rFonts w:ascii="맑은 고딕" w:eastAsia="맑은 고딕" w:hAnsi="맑은 고딕"/>
          <w:lang w:eastAsia="ko-KR"/>
        </w:rPr>
      </w:pPr>
      <w:bookmarkStart w:id="21" w:name="_Toc227597023"/>
      <w:r w:rsidRPr="00AB7C44">
        <w:rPr>
          <w:rFonts w:ascii="맑은 고딕" w:eastAsia="맑은 고딕" w:hAnsi="맑은 고딕"/>
          <w:lang w:eastAsia="ko-KR"/>
        </w:rPr>
        <w:lastRenderedPageBreak/>
        <w:t>4</w:t>
      </w:r>
      <w:r w:rsidR="00C6644E" w:rsidRPr="00AB7C44">
        <w:rPr>
          <w:rFonts w:ascii="맑은 고딕" w:eastAsia="맑은 고딕" w:hAnsi="맑은 고딕"/>
          <w:lang w:eastAsia="ko-KR"/>
        </w:rPr>
        <w:t xml:space="preserve">. </w:t>
      </w:r>
      <w:r w:rsidR="00F0663F" w:rsidRPr="00AB7C44">
        <w:rPr>
          <w:rFonts w:ascii="맑은 고딕" w:eastAsia="맑은 고딕" w:hAnsi="맑은 고딕" w:hint="eastAsia"/>
          <w:lang w:eastAsia="ko-KR"/>
        </w:rPr>
        <w:t>Scene</w:t>
      </w:r>
      <w:r w:rsidR="000B7194" w:rsidRPr="00AB7C44">
        <w:rPr>
          <w:rFonts w:ascii="맑은 고딕" w:eastAsia="맑은 고딕" w:hAnsi="맑은 고딕" w:hint="eastAsia"/>
          <w:lang w:eastAsia="ko-KR"/>
        </w:rPr>
        <w:t xml:space="preserve"> </w:t>
      </w:r>
      <w:r w:rsidR="00E30059" w:rsidRPr="00AB7C44">
        <w:rPr>
          <w:rFonts w:ascii="맑은 고딕" w:eastAsia="맑은 고딕" w:hAnsi="맑은 고딕" w:hint="eastAsia"/>
          <w:lang w:eastAsia="ko-KR"/>
        </w:rPr>
        <w:t>Page</w:t>
      </w:r>
      <w:bookmarkEnd w:id="21"/>
    </w:p>
    <w:p w14:paraId="6519F227" w14:textId="2735840F" w:rsidR="00C6644E" w:rsidRPr="00AB7C44" w:rsidRDefault="00C6644E" w:rsidP="00C6644E">
      <w:pPr>
        <w:pStyle w:val="32"/>
        <w:ind w:leftChars="100" w:left="200"/>
        <w:rPr>
          <w:rFonts w:ascii="맑은 고딕" w:eastAsia="맑은 고딕" w:hAnsi="맑은 고딕"/>
          <w:lang w:eastAsia="ko-KR"/>
        </w:rPr>
      </w:pPr>
      <w:bookmarkStart w:id="22" w:name="_Toc227597024"/>
      <w:r w:rsidRPr="00AB7C44">
        <w:rPr>
          <w:rFonts w:ascii="맑은 고딕" w:eastAsia="맑은 고딕" w:hAnsi="맑은 고딕"/>
          <w:lang w:eastAsia="ko-KR"/>
        </w:rPr>
        <w:t xml:space="preserve">1. </w:t>
      </w:r>
      <w:r w:rsidR="00E64369" w:rsidRPr="00AB7C44">
        <w:rPr>
          <w:rFonts w:ascii="맑은 고딕" w:eastAsia="맑은 고딕" w:hAnsi="맑은 고딕" w:hint="eastAsia"/>
          <w:lang w:eastAsia="ko-KR"/>
        </w:rPr>
        <w:t>Page Description</w:t>
      </w:r>
      <w:r w:rsidRPr="00AB7C44">
        <w:rPr>
          <w:rFonts w:ascii="맑은 고딕" w:eastAsia="맑은 고딕" w:hAnsi="맑은 고딕"/>
          <w:lang w:eastAsia="ko-KR"/>
        </w:rPr>
        <w:t>:</w:t>
      </w:r>
      <w:bookmarkEnd w:id="22"/>
      <w:r w:rsidRPr="00AB7C44">
        <w:rPr>
          <w:rFonts w:ascii="맑은 고딕" w:eastAsia="맑은 고딕" w:hAnsi="맑은 고딕"/>
          <w:lang w:eastAsia="ko-KR"/>
        </w:rPr>
        <w:t xml:space="preserve"> </w:t>
      </w:r>
    </w:p>
    <w:p w14:paraId="185CB1FD" w14:textId="77777777" w:rsidR="00190611" w:rsidRPr="00AB7C44" w:rsidRDefault="00190611" w:rsidP="00190611">
      <w:pPr>
        <w:pStyle w:val="ae"/>
        <w:numPr>
          <w:ilvl w:val="1"/>
          <w:numId w:val="13"/>
        </w:numPr>
        <w:rPr>
          <w:rFonts w:ascii="맑은 고딕" w:eastAsia="맑은 고딕" w:hAnsi="맑은 고딕"/>
          <w:lang w:eastAsia="ko-KR"/>
        </w:rPr>
      </w:pPr>
      <w:r w:rsidRPr="00AB7C44">
        <w:rPr>
          <w:rFonts w:ascii="맑은 고딕" w:eastAsia="맑은 고딕" w:hAnsi="맑은 고딕"/>
          <w:lang w:eastAsia="ko-KR"/>
        </w:rPr>
        <w:t>The Scenes page displays a list of all scenes based on the provided JSON data.</w:t>
      </w:r>
    </w:p>
    <w:p w14:paraId="1A9518D8" w14:textId="52C40D99" w:rsidR="0076723D" w:rsidRPr="00AB7C44" w:rsidRDefault="00190611" w:rsidP="00A37D8D">
      <w:pPr>
        <w:pStyle w:val="ae"/>
        <w:numPr>
          <w:ilvl w:val="1"/>
          <w:numId w:val="13"/>
        </w:numPr>
        <w:rPr>
          <w:rFonts w:ascii="맑은 고딕" w:eastAsia="맑은 고딕" w:hAnsi="맑은 고딕"/>
          <w:lang w:eastAsia="ko-KR"/>
        </w:rPr>
      </w:pPr>
      <w:r w:rsidRPr="00AB7C44">
        <w:rPr>
          <w:rFonts w:ascii="맑은 고딕" w:eastAsia="맑은 고딕" w:hAnsi="맑은 고딕"/>
          <w:lang w:eastAsia="ko-KR"/>
        </w:rPr>
        <w:t>It provides summary information, search functionality, and scene status filtering.</w:t>
      </w:r>
    </w:p>
    <w:p w14:paraId="1A5D95E6" w14:textId="2044DD44" w:rsidR="00C6644E" w:rsidRPr="00AB7C44" w:rsidRDefault="00C6644E" w:rsidP="00C6644E">
      <w:pPr>
        <w:pStyle w:val="32"/>
        <w:ind w:leftChars="100" w:left="200"/>
        <w:rPr>
          <w:rFonts w:ascii="맑은 고딕" w:eastAsia="맑은 고딕" w:hAnsi="맑은 고딕"/>
          <w:lang w:eastAsia="ko-KR"/>
        </w:rPr>
      </w:pPr>
      <w:bookmarkStart w:id="23" w:name="_Toc227597025"/>
      <w:r w:rsidRPr="00AB7C44">
        <w:rPr>
          <w:rFonts w:ascii="맑은 고딕" w:eastAsia="맑은 고딕" w:hAnsi="맑은 고딕"/>
          <w:lang w:eastAsia="ko-KR"/>
        </w:rPr>
        <w:t xml:space="preserve">2. </w:t>
      </w:r>
      <w:r w:rsidR="000D69ED" w:rsidRPr="00AB7C44">
        <w:rPr>
          <w:rFonts w:ascii="맑은 고딕" w:eastAsia="맑은 고딕" w:hAnsi="맑은 고딕" w:hint="eastAsia"/>
          <w:lang w:eastAsia="ko-KR"/>
        </w:rPr>
        <w:t>Requirements</w:t>
      </w:r>
      <w:bookmarkEnd w:id="23"/>
      <w:r w:rsidRPr="00AB7C44">
        <w:rPr>
          <w:rFonts w:ascii="맑은 고딕" w:eastAsia="맑은 고딕" w:hAnsi="맑은 고딕"/>
          <w:lang w:eastAsia="ko-KR"/>
        </w:rPr>
        <w:t xml:space="preserve"> </w:t>
      </w:r>
    </w:p>
    <w:tbl>
      <w:tblPr>
        <w:tblStyle w:val="WSI-Table1"/>
        <w:tblW w:w="0" w:type="auto"/>
        <w:tblLook w:val="04A0" w:firstRow="1" w:lastRow="0" w:firstColumn="1" w:lastColumn="0" w:noHBand="0" w:noVBand="1"/>
      </w:tblPr>
      <w:tblGrid>
        <w:gridCol w:w="3818"/>
        <w:gridCol w:w="5797"/>
      </w:tblGrid>
      <w:tr w:rsidR="00FC09AA" w:rsidRPr="00AB7C44" w14:paraId="1A989683" w14:textId="77777777" w:rsidTr="00C835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615" w:type="dxa"/>
            <w:gridSpan w:val="2"/>
            <w:shd w:val="clear" w:color="auto" w:fill="auto"/>
          </w:tcPr>
          <w:p w14:paraId="47296871" w14:textId="5AA42004" w:rsidR="00FC09AA" w:rsidRPr="00AB7C44" w:rsidRDefault="00F7121F" w:rsidP="00C835D9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noProof/>
              </w:rPr>
              <w:drawing>
                <wp:inline distT="0" distB="0" distL="0" distR="0" wp14:anchorId="656D2666" wp14:editId="0FD3C5B6">
                  <wp:extent cx="5777924" cy="2844000"/>
                  <wp:effectExtent l="19050" t="19050" r="13335" b="13970"/>
                  <wp:docPr id="218690735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7924" cy="2844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09AA" w:rsidRPr="00AB7C44" w14:paraId="1FA1AF43" w14:textId="77777777" w:rsidTr="00C835D9">
        <w:tc>
          <w:tcPr>
            <w:tcW w:w="3818" w:type="dxa"/>
            <w:tcBorders>
              <w:right w:val="single" w:sz="4" w:space="0" w:color="FFFFFF" w:themeColor="background1"/>
            </w:tcBorders>
            <w:shd w:val="clear" w:color="auto" w:fill="003B5C"/>
          </w:tcPr>
          <w:p w14:paraId="6AD2E2CC" w14:textId="615C43B6" w:rsidR="00FC09AA" w:rsidRPr="00AB7C44" w:rsidRDefault="00072AFE" w:rsidP="00C835D9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 w:themeColor="background1"/>
                <w:lang w:eastAsia="ko-KR"/>
              </w:rPr>
              <w:t>ELEMENTS</w:t>
            </w:r>
          </w:p>
        </w:tc>
        <w:tc>
          <w:tcPr>
            <w:tcW w:w="5797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</w:tcBorders>
            <w:shd w:val="clear" w:color="auto" w:fill="003B5C"/>
          </w:tcPr>
          <w:p w14:paraId="3753A9B1" w14:textId="77777777" w:rsidR="00FC09AA" w:rsidRPr="00AB7C44" w:rsidRDefault="00FC09AA" w:rsidP="00C835D9">
            <w:p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b/>
                <w:bCs/>
                <w:color w:val="FFFFFF" w:themeColor="background1"/>
                <w:lang w:eastAsia="ko-KR"/>
              </w:rPr>
              <w:t>REQUIREMENTS</w:t>
            </w:r>
          </w:p>
        </w:tc>
      </w:tr>
      <w:tr w:rsidR="00FC09AA" w:rsidRPr="00AB7C44" w14:paraId="3FD1F25D" w14:textId="77777777" w:rsidTr="00C835D9">
        <w:tc>
          <w:tcPr>
            <w:tcW w:w="3818" w:type="dxa"/>
          </w:tcPr>
          <w:p w14:paraId="5C92965B" w14:textId="748744C2" w:rsidR="009F4527" w:rsidRPr="00AB7C44" w:rsidRDefault="009F4527" w:rsidP="009F4527">
            <w:p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[Header Area]</w:t>
            </w:r>
          </w:p>
          <w:p w14:paraId="7E9F0D07" w14:textId="5D2712BE" w:rsidR="009F4527" w:rsidRPr="00AB7C44" w:rsidRDefault="009F4527" w:rsidP="009F4527">
            <w:pPr>
              <w:pStyle w:val="ae"/>
              <w:numPr>
                <w:ilvl w:val="0"/>
                <w:numId w:val="47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Page title text: “Scenes”</w:t>
            </w:r>
            <w:r w:rsidR="00E94485" w:rsidRPr="00AB7C44">
              <w:rPr>
                <w:rFonts w:ascii="맑은 고딕" w:eastAsia="맑은 고딕" w:hAnsi="맑은 고딕" w:hint="eastAsia"/>
                <w:lang w:eastAsia="ko-KR"/>
              </w:rPr>
              <w:t xml:space="preserve"> with icon</w:t>
            </w:r>
          </w:p>
          <w:p w14:paraId="36C3BBEE" w14:textId="111107AC" w:rsidR="009F4527" w:rsidRPr="00AB7C44" w:rsidRDefault="009F4527" w:rsidP="009F4527">
            <w:pPr>
              <w:pStyle w:val="ae"/>
              <w:numPr>
                <w:ilvl w:val="0"/>
                <w:numId w:val="47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Button: “Add Scene”</w:t>
            </w:r>
            <w:r w:rsidR="00E94485" w:rsidRPr="00AB7C44">
              <w:rPr>
                <w:rFonts w:ascii="맑은 고딕" w:eastAsia="맑은 고딕" w:hAnsi="맑은 고딕" w:hint="eastAsia"/>
                <w:lang w:eastAsia="ko-KR"/>
              </w:rPr>
              <w:t xml:space="preserve"> with icon</w:t>
            </w:r>
          </w:p>
          <w:p w14:paraId="0E0D7301" w14:textId="77777777" w:rsidR="009F4527" w:rsidRPr="00AB7C44" w:rsidRDefault="009F4527" w:rsidP="009F4527">
            <w:p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[Summary Cards &amp; Search]</w:t>
            </w:r>
          </w:p>
          <w:p w14:paraId="3501A32A" w14:textId="77777777" w:rsidR="009F4527" w:rsidRPr="00AB7C44" w:rsidRDefault="009F4527" w:rsidP="009F4527">
            <w:pPr>
              <w:pStyle w:val="ae"/>
              <w:numPr>
                <w:ilvl w:val="0"/>
                <w:numId w:val="47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Card: “Total Scenes” text &amp; value</w:t>
            </w:r>
          </w:p>
          <w:p w14:paraId="1ADD45C5" w14:textId="77777777" w:rsidR="009F4527" w:rsidRPr="00AB7C44" w:rsidRDefault="009F4527" w:rsidP="009F4527">
            <w:pPr>
              <w:pStyle w:val="ae"/>
              <w:numPr>
                <w:ilvl w:val="0"/>
                <w:numId w:val="47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Card: “Completed” text &amp; value</w:t>
            </w:r>
          </w:p>
          <w:p w14:paraId="35CA634B" w14:textId="77777777" w:rsidR="009F4527" w:rsidRPr="00AB7C44" w:rsidRDefault="009F4527" w:rsidP="009F4527">
            <w:pPr>
              <w:pStyle w:val="ae"/>
              <w:numPr>
                <w:ilvl w:val="0"/>
                <w:numId w:val="47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Card: “In Progress” text &amp; value</w:t>
            </w:r>
          </w:p>
          <w:p w14:paraId="30500E16" w14:textId="77777777" w:rsidR="009F4527" w:rsidRPr="00AB7C44" w:rsidRDefault="009F4527" w:rsidP="009F4527">
            <w:pPr>
              <w:pStyle w:val="ae"/>
              <w:numPr>
                <w:ilvl w:val="0"/>
                <w:numId w:val="47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Card: “Not Started” text &amp; value</w:t>
            </w:r>
          </w:p>
          <w:p w14:paraId="1BEF2211" w14:textId="0AF88A82" w:rsidR="009F4527" w:rsidRPr="00AB7C44" w:rsidRDefault="009F4527" w:rsidP="009F4527">
            <w:pPr>
              <w:pStyle w:val="ae"/>
              <w:numPr>
                <w:ilvl w:val="0"/>
                <w:numId w:val="47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Search input field (placeholder: “Search scenes…”)</w:t>
            </w:r>
            <w:r w:rsidR="00D2032A" w:rsidRPr="00AB7C44">
              <w:rPr>
                <w:rFonts w:ascii="맑은 고딕" w:eastAsia="맑은 고딕" w:hAnsi="맑은 고딕" w:hint="eastAsia"/>
                <w:lang w:eastAsia="ko-KR"/>
              </w:rPr>
              <w:t xml:space="preserve"> with icon</w:t>
            </w:r>
          </w:p>
          <w:p w14:paraId="4196116B" w14:textId="36B494A7" w:rsidR="00BA149E" w:rsidRPr="00AB7C44" w:rsidRDefault="00BA149E" w:rsidP="00937120">
            <w:p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[Scene List Area]</w:t>
            </w:r>
            <w:r w:rsidR="00937120" w:rsidRPr="00AB7C44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Pr="00AB7C44">
              <w:rPr>
                <w:rFonts w:ascii="맑은 고딕" w:eastAsia="맑은 고딕" w:hAnsi="맑은 고딕"/>
                <w:lang w:eastAsia="ko-KR"/>
              </w:rPr>
              <w:t>Each scene card must include:</w:t>
            </w:r>
          </w:p>
          <w:p w14:paraId="37BA9D78" w14:textId="77777777" w:rsidR="00BA149E" w:rsidRPr="00AB7C44" w:rsidRDefault="00BA149E" w:rsidP="00BA149E">
            <w:pPr>
              <w:pStyle w:val="ae"/>
              <w:numPr>
                <w:ilvl w:val="0"/>
                <w:numId w:val="47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lastRenderedPageBreak/>
              <w:t>Scene code text (e.g., SC-01)</w:t>
            </w:r>
          </w:p>
          <w:p w14:paraId="0D37DB84" w14:textId="77777777" w:rsidR="00BA149E" w:rsidRPr="00AB7C44" w:rsidRDefault="00BA149E" w:rsidP="00BA149E">
            <w:pPr>
              <w:pStyle w:val="ae"/>
              <w:numPr>
                <w:ilvl w:val="0"/>
                <w:numId w:val="47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Scene title text</w:t>
            </w:r>
          </w:p>
          <w:p w14:paraId="32ECFF0A" w14:textId="77777777" w:rsidR="00BA149E" w:rsidRPr="00AB7C44" w:rsidRDefault="00BA149E" w:rsidP="00BA149E">
            <w:pPr>
              <w:pStyle w:val="ae"/>
              <w:numPr>
                <w:ilvl w:val="0"/>
                <w:numId w:val="47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Scene description text</w:t>
            </w:r>
          </w:p>
          <w:p w14:paraId="4901034A" w14:textId="77777777" w:rsidR="00BA149E" w:rsidRPr="00AB7C44" w:rsidRDefault="00BA149E" w:rsidP="00BA149E">
            <w:pPr>
              <w:pStyle w:val="ae"/>
              <w:numPr>
                <w:ilvl w:val="0"/>
                <w:numId w:val="47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Duration text</w:t>
            </w:r>
          </w:p>
          <w:p w14:paraId="46E813DC" w14:textId="77777777" w:rsidR="00BA149E" w:rsidRPr="00AB7C44" w:rsidRDefault="00BA149E" w:rsidP="00BA149E">
            <w:pPr>
              <w:pStyle w:val="ae"/>
              <w:numPr>
                <w:ilvl w:val="0"/>
                <w:numId w:val="47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Shot count text</w:t>
            </w:r>
          </w:p>
          <w:p w14:paraId="504EC0ED" w14:textId="77777777" w:rsidR="00BA149E" w:rsidRPr="00AB7C44" w:rsidRDefault="00BA149E" w:rsidP="00BA149E">
            <w:pPr>
              <w:pStyle w:val="ae"/>
              <w:numPr>
                <w:ilvl w:val="0"/>
                <w:numId w:val="47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Location text</w:t>
            </w:r>
          </w:p>
          <w:p w14:paraId="784C3469" w14:textId="434C1607" w:rsidR="00BA149E" w:rsidRPr="00AB7C44" w:rsidRDefault="00BA149E" w:rsidP="00BA149E">
            <w:pPr>
              <w:pStyle w:val="ae"/>
              <w:numPr>
                <w:ilvl w:val="0"/>
                <w:numId w:val="47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 xml:space="preserve">Status label </w:t>
            </w:r>
            <w:r w:rsidR="00937120" w:rsidRPr="00AB7C44">
              <w:rPr>
                <w:rFonts w:ascii="맑은 고딕" w:eastAsia="맑은 고딕" w:hAnsi="맑은 고딕" w:hint="eastAsia"/>
                <w:lang w:eastAsia="ko-KR"/>
              </w:rPr>
              <w:t>with icon</w:t>
            </w:r>
          </w:p>
          <w:p w14:paraId="1E83AB10" w14:textId="2EC89E47" w:rsidR="00BA149E" w:rsidRPr="00AB7C44" w:rsidRDefault="00BA149E" w:rsidP="00BA149E">
            <w:pPr>
              <w:pStyle w:val="ae"/>
              <w:numPr>
                <w:ilvl w:val="0"/>
                <w:numId w:val="47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 xml:space="preserve">Checklist progress text (e.g., </w:t>
            </w:r>
            <w:r w:rsidR="00B10532" w:rsidRPr="00AB7C44">
              <w:rPr>
                <w:rFonts w:ascii="맑은 고딕" w:eastAsia="맑은 고딕" w:hAnsi="맑은 고딕" w:hint="eastAsia"/>
                <w:lang w:eastAsia="ko-KR"/>
              </w:rPr>
              <w:t>2</w:t>
            </w:r>
            <w:r w:rsidRPr="00AB7C44">
              <w:rPr>
                <w:rFonts w:ascii="맑은 고딕" w:eastAsia="맑은 고딕" w:hAnsi="맑은 고딕"/>
                <w:lang w:eastAsia="ko-KR"/>
              </w:rPr>
              <w:t>/4)</w:t>
            </w:r>
          </w:p>
          <w:p w14:paraId="57B8F6EA" w14:textId="3C4655A9" w:rsidR="00FC09AA" w:rsidRPr="00AB7C44" w:rsidRDefault="00BA149E" w:rsidP="00BA149E">
            <w:pPr>
              <w:pStyle w:val="ae"/>
              <w:numPr>
                <w:ilvl w:val="0"/>
                <w:numId w:val="47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Checklist progress bar</w:t>
            </w:r>
          </w:p>
        </w:tc>
        <w:tc>
          <w:tcPr>
            <w:tcW w:w="5797" w:type="dxa"/>
            <w:tcBorders>
              <w:top w:val="single" w:sz="4" w:space="0" w:color="auto"/>
            </w:tcBorders>
            <w:shd w:val="clear" w:color="auto" w:fill="auto"/>
          </w:tcPr>
          <w:p w14:paraId="4217E29F" w14:textId="77777777" w:rsidR="00A05B92" w:rsidRPr="00AB7C44" w:rsidRDefault="00A05B92" w:rsidP="005A0B24">
            <w:pPr>
              <w:pStyle w:val="ae"/>
              <w:numPr>
                <w:ilvl w:val="0"/>
                <w:numId w:val="48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lastRenderedPageBreak/>
              <w:t>All data must be displayed based on the provided JSON data.</w:t>
            </w:r>
            <w:r w:rsidRPr="00AB7C44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</w:p>
          <w:p w14:paraId="4F53D90D" w14:textId="6B63EB3A" w:rsidR="00A05B92" w:rsidRPr="00AB7C44" w:rsidRDefault="00A05B92" w:rsidP="00A05B92">
            <w:p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[Summary Cards]</w:t>
            </w:r>
          </w:p>
          <w:p w14:paraId="29DC89D1" w14:textId="322EFAAF" w:rsidR="006134F2" w:rsidRPr="00AB7C44" w:rsidRDefault="006134F2" w:rsidP="005A0B24">
            <w:pPr>
              <w:pStyle w:val="ae"/>
              <w:numPr>
                <w:ilvl w:val="0"/>
                <w:numId w:val="48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 w:hint="eastAsia"/>
                <w:lang w:eastAsia="ko-KR"/>
              </w:rPr>
              <w:t>“</w:t>
            </w:r>
            <w:r w:rsidRPr="00AB7C44">
              <w:rPr>
                <w:rFonts w:ascii="맑은 고딕" w:eastAsia="맑은 고딕" w:hAnsi="맑은 고딕"/>
                <w:lang w:eastAsia="ko-KR"/>
              </w:rPr>
              <w:t>Total Scenes” must display the total number of scenes.</w:t>
            </w:r>
          </w:p>
          <w:p w14:paraId="0C9FE24F" w14:textId="77777777" w:rsidR="006134F2" w:rsidRPr="00AB7C44" w:rsidRDefault="006134F2" w:rsidP="005A0B24">
            <w:pPr>
              <w:pStyle w:val="ae"/>
              <w:numPr>
                <w:ilvl w:val="0"/>
                <w:numId w:val="48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 w:hint="eastAsia"/>
                <w:lang w:eastAsia="ko-KR"/>
              </w:rPr>
              <w:t>“</w:t>
            </w:r>
            <w:r w:rsidRPr="00AB7C44">
              <w:rPr>
                <w:rFonts w:ascii="맑은 고딕" w:eastAsia="맑은 고딕" w:hAnsi="맑은 고딕"/>
                <w:lang w:eastAsia="ko-KR"/>
              </w:rPr>
              <w:t>Completed” must display the number of scenes with status “completed”.</w:t>
            </w:r>
          </w:p>
          <w:p w14:paraId="6CB999D5" w14:textId="77777777" w:rsidR="006134F2" w:rsidRPr="00AB7C44" w:rsidRDefault="006134F2" w:rsidP="005A0B24">
            <w:pPr>
              <w:pStyle w:val="ae"/>
              <w:numPr>
                <w:ilvl w:val="0"/>
                <w:numId w:val="48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 w:hint="eastAsia"/>
                <w:lang w:eastAsia="ko-KR"/>
              </w:rPr>
              <w:t>“</w:t>
            </w:r>
            <w:r w:rsidRPr="00AB7C44">
              <w:rPr>
                <w:rFonts w:ascii="맑은 고딕" w:eastAsia="맑은 고딕" w:hAnsi="맑은 고딕"/>
                <w:lang w:eastAsia="ko-KR"/>
              </w:rPr>
              <w:t>In Progress” must display the number of scenes with status “in-progress”.</w:t>
            </w:r>
          </w:p>
          <w:p w14:paraId="3AC0267B" w14:textId="0FA493A6" w:rsidR="00FC09AA" w:rsidRPr="00AB7C44" w:rsidRDefault="006134F2" w:rsidP="005A0B24">
            <w:pPr>
              <w:pStyle w:val="ae"/>
              <w:numPr>
                <w:ilvl w:val="0"/>
                <w:numId w:val="48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 w:hint="eastAsia"/>
                <w:lang w:eastAsia="ko-KR"/>
              </w:rPr>
              <w:t>“</w:t>
            </w:r>
            <w:r w:rsidRPr="00AB7C44">
              <w:rPr>
                <w:rFonts w:ascii="맑은 고딕" w:eastAsia="맑은 고딕" w:hAnsi="맑은 고딕"/>
                <w:lang w:eastAsia="ko-KR"/>
              </w:rPr>
              <w:t>Not Started” must display the number of scenes with status “not-started”.</w:t>
            </w:r>
          </w:p>
          <w:p w14:paraId="1B56C3CD" w14:textId="77777777" w:rsidR="00370C29" w:rsidRPr="00AB7C44" w:rsidRDefault="00370C29" w:rsidP="00370C29">
            <w:pPr>
              <w:pStyle w:val="ae"/>
              <w:numPr>
                <w:ilvl w:val="0"/>
                <w:numId w:val="48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When a summary card is selected, the scene list must be filtered by the corresponding status.</w:t>
            </w:r>
          </w:p>
          <w:p w14:paraId="652BA47D" w14:textId="523A18B2" w:rsidR="006335B4" w:rsidRPr="00AB7C44" w:rsidRDefault="006335B4" w:rsidP="00370C29">
            <w:pPr>
              <w:pStyle w:val="ae"/>
              <w:numPr>
                <w:ilvl w:val="0"/>
                <w:numId w:val="48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The selected summary card must be visually highlighted.</w:t>
            </w:r>
          </w:p>
          <w:p w14:paraId="35E263C7" w14:textId="77777777" w:rsidR="00134117" w:rsidRPr="00AB7C44" w:rsidRDefault="00134117" w:rsidP="00134117">
            <w:p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lastRenderedPageBreak/>
              <w:t>[Search Area &amp; Scene List Area]</w:t>
            </w:r>
          </w:p>
          <w:p w14:paraId="1C6FF25B" w14:textId="77777777" w:rsidR="00134117" w:rsidRPr="00AB7C44" w:rsidRDefault="00134117" w:rsidP="00134117">
            <w:pPr>
              <w:pStyle w:val="ae"/>
              <w:numPr>
                <w:ilvl w:val="0"/>
                <w:numId w:val="48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Each scene must be displayed as a card.</w:t>
            </w:r>
          </w:p>
          <w:p w14:paraId="0DB14F39" w14:textId="77777777" w:rsidR="00134117" w:rsidRPr="00AB7C44" w:rsidRDefault="00134117" w:rsidP="00134117">
            <w:pPr>
              <w:pStyle w:val="ae"/>
              <w:numPr>
                <w:ilvl w:val="0"/>
                <w:numId w:val="48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The scene status must be displayed as a label on each card.</w:t>
            </w:r>
          </w:p>
          <w:p w14:paraId="66390017" w14:textId="77777777" w:rsidR="00134117" w:rsidRPr="00AB7C44" w:rsidRDefault="00134117" w:rsidP="00134117">
            <w:pPr>
              <w:pStyle w:val="ae"/>
              <w:numPr>
                <w:ilvl w:val="0"/>
                <w:numId w:val="48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The checklist progress must be calculated based on checklist items.</w:t>
            </w:r>
          </w:p>
          <w:p w14:paraId="6FBD7273" w14:textId="77777777" w:rsidR="00FC09AA" w:rsidRPr="00AB7C44" w:rsidRDefault="00134117" w:rsidP="00134117">
            <w:pPr>
              <w:numPr>
                <w:ilvl w:val="0"/>
                <w:numId w:val="48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The progress bar must reflect the checklist completion ratio.</w:t>
            </w:r>
          </w:p>
          <w:p w14:paraId="52B8DA10" w14:textId="77777777" w:rsidR="00E816EC" w:rsidRPr="00AB7C44" w:rsidRDefault="00E816EC" w:rsidP="00134117">
            <w:pPr>
              <w:numPr>
                <w:ilvl w:val="0"/>
                <w:numId w:val="48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When text is entered in the search field, the scene list must be filtered by scene title or scene code.</w:t>
            </w:r>
          </w:p>
          <w:p w14:paraId="04BE98AF" w14:textId="5778E914" w:rsidR="00B13EDE" w:rsidRPr="00AB7C44" w:rsidRDefault="00B13EDE" w:rsidP="00134117">
            <w:pPr>
              <w:numPr>
                <w:ilvl w:val="0"/>
                <w:numId w:val="48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If no results are found, the message "No scenes found matching your criteria" must be displayed.</w:t>
            </w:r>
          </w:p>
          <w:p w14:paraId="3761D916" w14:textId="70FB3F17" w:rsidR="005D1DA7" w:rsidRPr="00AB7C44" w:rsidRDefault="005D1DA7" w:rsidP="00134117">
            <w:pPr>
              <w:numPr>
                <w:ilvl w:val="0"/>
                <w:numId w:val="48"/>
              </w:num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lang w:eastAsia="ko-KR"/>
              </w:rPr>
              <w:t>When a scene card is clicked, it must navigate to the corresponding Scene Detail page</w:t>
            </w:r>
            <w:r w:rsidR="007D45FB">
              <w:t xml:space="preserve"> </w:t>
            </w:r>
            <w:r w:rsidR="007D45FB" w:rsidRPr="007D45FB">
              <w:rPr>
                <w:rFonts w:ascii="맑은 고딕" w:eastAsia="맑은 고딕" w:hAnsi="맑은 고딕"/>
                <w:lang w:eastAsia="ko-KR"/>
              </w:rPr>
              <w:t>(Basic Info tab selected)</w:t>
            </w:r>
            <w:r w:rsidRPr="00AB7C44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</w:tbl>
    <w:p w14:paraId="5537BE0B" w14:textId="5A0DA93B" w:rsidR="009E4258" w:rsidRPr="00AB7C44" w:rsidRDefault="00BC619E" w:rsidP="009E4258">
      <w:pPr>
        <w:rPr>
          <w:lang w:eastAsia="ko-KR"/>
        </w:rPr>
      </w:pPr>
      <w:r w:rsidRPr="00AB7C44">
        <w:rPr>
          <w:rFonts w:hint="eastAsia"/>
          <w:lang w:eastAsia="ko-KR"/>
        </w:rPr>
        <w:lastRenderedPageBreak/>
        <w:t>\</w:t>
      </w:r>
    </w:p>
    <w:p w14:paraId="0FDC3DA4" w14:textId="67582E28" w:rsidR="00BC619E" w:rsidRPr="00AB7C44" w:rsidRDefault="00BC619E">
      <w:pPr>
        <w:spacing w:after="160"/>
        <w:rPr>
          <w:lang w:eastAsia="ko-KR"/>
        </w:rPr>
      </w:pPr>
      <w:r w:rsidRPr="00AB7C44">
        <w:rPr>
          <w:lang w:eastAsia="ko-KR"/>
        </w:rPr>
        <w:br w:type="page"/>
      </w:r>
    </w:p>
    <w:p w14:paraId="1472B957" w14:textId="27194A48" w:rsidR="00BC619E" w:rsidRPr="00AB7C44" w:rsidRDefault="00861831" w:rsidP="00BC619E">
      <w:pPr>
        <w:pStyle w:val="23"/>
        <w:rPr>
          <w:rFonts w:ascii="맑은 고딕" w:eastAsia="맑은 고딕" w:hAnsi="맑은 고딕"/>
          <w:lang w:eastAsia="ko-KR"/>
        </w:rPr>
      </w:pPr>
      <w:bookmarkStart w:id="24" w:name="_Toc227597026"/>
      <w:r w:rsidRPr="00AB7C44">
        <w:rPr>
          <w:rFonts w:ascii="맑은 고딕" w:eastAsia="맑은 고딕" w:hAnsi="맑은 고딕" w:hint="eastAsia"/>
          <w:lang w:eastAsia="ko-KR"/>
        </w:rPr>
        <w:lastRenderedPageBreak/>
        <w:t>5</w:t>
      </w:r>
      <w:r w:rsidR="00BC619E" w:rsidRPr="00AB7C44">
        <w:rPr>
          <w:rFonts w:ascii="맑은 고딕" w:eastAsia="맑은 고딕" w:hAnsi="맑은 고딕"/>
          <w:lang w:eastAsia="ko-KR"/>
        </w:rPr>
        <w:t xml:space="preserve">. </w:t>
      </w:r>
      <w:r w:rsidR="00BC619E" w:rsidRPr="00AB7C44">
        <w:rPr>
          <w:rFonts w:ascii="맑은 고딕" w:eastAsia="맑은 고딕" w:hAnsi="맑은 고딕" w:hint="eastAsia"/>
          <w:lang w:eastAsia="ko-KR"/>
        </w:rPr>
        <w:t xml:space="preserve">Scene </w:t>
      </w:r>
      <w:r w:rsidRPr="00AB7C44">
        <w:rPr>
          <w:rFonts w:ascii="맑은 고딕" w:eastAsia="맑은 고딕" w:hAnsi="맑은 고딕" w:hint="eastAsia"/>
          <w:lang w:eastAsia="ko-KR"/>
        </w:rPr>
        <w:t xml:space="preserve">Detail </w:t>
      </w:r>
      <w:proofErr w:type="gramStart"/>
      <w:r w:rsidR="00BC619E" w:rsidRPr="00AB7C44">
        <w:rPr>
          <w:rFonts w:ascii="맑은 고딕" w:eastAsia="맑은 고딕" w:hAnsi="맑은 고딕" w:hint="eastAsia"/>
          <w:lang w:eastAsia="ko-KR"/>
        </w:rPr>
        <w:t>Page</w:t>
      </w:r>
      <w:r w:rsidR="0002365E" w:rsidRPr="00AB7C44">
        <w:rPr>
          <w:rFonts w:ascii="맑은 고딕" w:eastAsia="맑은 고딕" w:hAnsi="맑은 고딕" w:hint="eastAsia"/>
          <w:lang w:eastAsia="ko-KR"/>
        </w:rPr>
        <w:t>(</w:t>
      </w:r>
      <w:proofErr w:type="gramEnd"/>
      <w:r w:rsidR="0002365E" w:rsidRPr="00AB7C44">
        <w:rPr>
          <w:rFonts w:ascii="맑은 고딕" w:eastAsia="맑은 고딕" w:hAnsi="맑은 고딕" w:hint="eastAsia"/>
          <w:lang w:eastAsia="ko-KR"/>
        </w:rPr>
        <w:t>Basic info)</w:t>
      </w:r>
      <w:bookmarkEnd w:id="24"/>
    </w:p>
    <w:p w14:paraId="103CF5FB" w14:textId="77777777" w:rsidR="00BC619E" w:rsidRPr="00AB7C44" w:rsidRDefault="00BC619E" w:rsidP="00BC619E">
      <w:pPr>
        <w:pStyle w:val="32"/>
        <w:ind w:leftChars="100" w:left="200"/>
        <w:rPr>
          <w:rFonts w:ascii="맑은 고딕" w:eastAsia="맑은 고딕" w:hAnsi="맑은 고딕"/>
          <w:lang w:eastAsia="ko-KR"/>
        </w:rPr>
      </w:pPr>
      <w:bookmarkStart w:id="25" w:name="_Toc227597027"/>
      <w:r w:rsidRPr="00AB7C44">
        <w:rPr>
          <w:rFonts w:ascii="맑은 고딕" w:eastAsia="맑은 고딕" w:hAnsi="맑은 고딕"/>
          <w:lang w:eastAsia="ko-KR"/>
        </w:rPr>
        <w:t xml:space="preserve">1. </w:t>
      </w:r>
      <w:r w:rsidRPr="00AB7C44">
        <w:rPr>
          <w:rFonts w:ascii="맑은 고딕" w:eastAsia="맑은 고딕" w:hAnsi="맑은 고딕" w:hint="eastAsia"/>
          <w:lang w:eastAsia="ko-KR"/>
        </w:rPr>
        <w:t>Page Description</w:t>
      </w:r>
      <w:r w:rsidRPr="00AB7C44">
        <w:rPr>
          <w:rFonts w:ascii="맑은 고딕" w:eastAsia="맑은 고딕" w:hAnsi="맑은 고딕"/>
          <w:lang w:eastAsia="ko-KR"/>
        </w:rPr>
        <w:t>:</w:t>
      </w:r>
      <w:bookmarkEnd w:id="25"/>
      <w:r w:rsidRPr="00AB7C44">
        <w:rPr>
          <w:rFonts w:ascii="맑은 고딕" w:eastAsia="맑은 고딕" w:hAnsi="맑은 고딕"/>
          <w:lang w:eastAsia="ko-KR"/>
        </w:rPr>
        <w:t xml:space="preserve"> </w:t>
      </w:r>
    </w:p>
    <w:p w14:paraId="2A90DDC7" w14:textId="77777777" w:rsidR="00E14DFB" w:rsidRPr="00E14DFB" w:rsidRDefault="00E14DFB" w:rsidP="00E14DFB">
      <w:pPr>
        <w:pStyle w:val="ae"/>
        <w:numPr>
          <w:ilvl w:val="1"/>
          <w:numId w:val="49"/>
        </w:numPr>
        <w:rPr>
          <w:rFonts w:ascii="맑은 고딕" w:eastAsia="맑은 고딕" w:hAnsi="맑은 고딕"/>
          <w:lang w:eastAsia="ko-KR"/>
        </w:rPr>
      </w:pPr>
      <w:r w:rsidRPr="00E14DFB">
        <w:rPr>
          <w:rFonts w:ascii="맑은 고딕" w:eastAsia="맑은 고딕" w:hAnsi="맑은 고딕"/>
          <w:lang w:eastAsia="ko-KR"/>
        </w:rPr>
        <w:t>It displays detailed information of the selected scene based on the provided JSON data.</w:t>
      </w:r>
    </w:p>
    <w:p w14:paraId="1298E420" w14:textId="77777777" w:rsidR="00E14DFB" w:rsidRPr="00E14DFB" w:rsidRDefault="00E14DFB" w:rsidP="00E14DFB">
      <w:pPr>
        <w:pStyle w:val="ae"/>
        <w:numPr>
          <w:ilvl w:val="1"/>
          <w:numId w:val="49"/>
        </w:numPr>
        <w:rPr>
          <w:rFonts w:ascii="맑은 고딕" w:eastAsia="맑은 고딕" w:hAnsi="맑은 고딕"/>
          <w:lang w:eastAsia="ko-KR"/>
        </w:rPr>
      </w:pPr>
      <w:r w:rsidRPr="00E14DFB">
        <w:rPr>
          <w:rFonts w:ascii="맑은 고딕" w:eastAsia="맑은 고딕" w:hAnsi="맑은 고딕"/>
          <w:lang w:eastAsia="ko-KR"/>
        </w:rPr>
        <w:t>It consists of the Header area, Tab area, Basic Info area, Quick Stats area, and Storyboard / Conti area.</w:t>
      </w:r>
    </w:p>
    <w:p w14:paraId="0160A2AE" w14:textId="080F325D" w:rsidR="00BC619E" w:rsidRPr="00CD7C68" w:rsidRDefault="00E14DFB" w:rsidP="00CD7C68">
      <w:pPr>
        <w:pStyle w:val="ae"/>
        <w:numPr>
          <w:ilvl w:val="1"/>
          <w:numId w:val="49"/>
        </w:numPr>
        <w:rPr>
          <w:rFonts w:ascii="맑은 고딕" w:eastAsia="맑은 고딕" w:hAnsi="맑은 고딕"/>
          <w:lang w:eastAsia="ko-KR"/>
        </w:rPr>
      </w:pPr>
      <w:r w:rsidRPr="00E14DFB">
        <w:rPr>
          <w:rFonts w:ascii="맑은 고딕" w:eastAsia="맑은 고딕" w:hAnsi="맑은 고딕"/>
          <w:lang w:eastAsia="ko-KR"/>
        </w:rPr>
        <w:t>The Storyboard / Conti area displays PDF content only when a PDF file is available.</w:t>
      </w:r>
    </w:p>
    <w:p w14:paraId="734DA88D" w14:textId="77777777" w:rsidR="00BC619E" w:rsidRPr="00AB7C44" w:rsidRDefault="00BC619E" w:rsidP="00BC619E">
      <w:pPr>
        <w:pStyle w:val="32"/>
        <w:ind w:leftChars="100" w:left="200"/>
        <w:rPr>
          <w:rFonts w:ascii="맑은 고딕" w:eastAsia="맑은 고딕" w:hAnsi="맑은 고딕"/>
          <w:lang w:eastAsia="ko-KR"/>
        </w:rPr>
      </w:pPr>
      <w:bookmarkStart w:id="26" w:name="_Toc227597028"/>
      <w:r w:rsidRPr="00AB7C44">
        <w:rPr>
          <w:rFonts w:ascii="맑은 고딕" w:eastAsia="맑은 고딕" w:hAnsi="맑은 고딕"/>
          <w:lang w:eastAsia="ko-KR"/>
        </w:rPr>
        <w:t xml:space="preserve">2. </w:t>
      </w:r>
      <w:r w:rsidRPr="00AB7C44">
        <w:rPr>
          <w:rFonts w:ascii="맑은 고딕" w:eastAsia="맑은 고딕" w:hAnsi="맑은 고딕" w:hint="eastAsia"/>
          <w:lang w:eastAsia="ko-KR"/>
        </w:rPr>
        <w:t>Requirements</w:t>
      </w:r>
      <w:bookmarkEnd w:id="26"/>
      <w:r w:rsidRPr="00AB7C44">
        <w:rPr>
          <w:rFonts w:ascii="맑은 고딕" w:eastAsia="맑은 고딕" w:hAnsi="맑은 고딕"/>
          <w:lang w:eastAsia="ko-KR"/>
        </w:rPr>
        <w:t xml:space="preserve"> </w:t>
      </w:r>
    </w:p>
    <w:tbl>
      <w:tblPr>
        <w:tblStyle w:val="WSI-Table1"/>
        <w:tblW w:w="0" w:type="auto"/>
        <w:tblLook w:val="04A0" w:firstRow="1" w:lastRow="0" w:firstColumn="1" w:lastColumn="0" w:noHBand="0" w:noVBand="1"/>
      </w:tblPr>
      <w:tblGrid>
        <w:gridCol w:w="3818"/>
        <w:gridCol w:w="5797"/>
      </w:tblGrid>
      <w:tr w:rsidR="00BC619E" w:rsidRPr="00AB7C44" w14:paraId="3B9B2132" w14:textId="77777777" w:rsidTr="00C835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615" w:type="dxa"/>
            <w:gridSpan w:val="2"/>
            <w:shd w:val="clear" w:color="auto" w:fill="auto"/>
          </w:tcPr>
          <w:p w14:paraId="05482409" w14:textId="44D21599" w:rsidR="00BC619E" w:rsidRPr="00AB7C44" w:rsidRDefault="000500F2" w:rsidP="00C835D9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noProof/>
              </w:rPr>
              <w:drawing>
                <wp:inline distT="0" distB="0" distL="0" distR="0" wp14:anchorId="4A936400" wp14:editId="2D18CCBA">
                  <wp:extent cx="5777924" cy="2844000"/>
                  <wp:effectExtent l="19050" t="19050" r="13335" b="13970"/>
                  <wp:docPr id="1698041525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7924" cy="2844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619E" w:rsidRPr="00AB7C44" w14:paraId="3700F88C" w14:textId="77777777" w:rsidTr="00C835D9">
        <w:tc>
          <w:tcPr>
            <w:tcW w:w="3818" w:type="dxa"/>
            <w:tcBorders>
              <w:right w:val="single" w:sz="4" w:space="0" w:color="FFFFFF" w:themeColor="background1"/>
            </w:tcBorders>
            <w:shd w:val="clear" w:color="auto" w:fill="003B5C"/>
          </w:tcPr>
          <w:p w14:paraId="49555048" w14:textId="7B1531DA" w:rsidR="00BC619E" w:rsidRPr="00AB7C44" w:rsidRDefault="00072AFE" w:rsidP="00C835D9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 w:themeColor="background1"/>
                <w:lang w:eastAsia="ko-KR"/>
              </w:rPr>
              <w:t>ELEMENTS</w:t>
            </w:r>
          </w:p>
        </w:tc>
        <w:tc>
          <w:tcPr>
            <w:tcW w:w="5797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</w:tcBorders>
            <w:shd w:val="clear" w:color="auto" w:fill="003B5C"/>
          </w:tcPr>
          <w:p w14:paraId="68F5C12E" w14:textId="77777777" w:rsidR="00BC619E" w:rsidRPr="00AB7C44" w:rsidRDefault="00BC619E" w:rsidP="00C835D9">
            <w:p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b/>
                <w:bCs/>
                <w:color w:val="FFFFFF" w:themeColor="background1"/>
                <w:lang w:eastAsia="ko-KR"/>
              </w:rPr>
              <w:t>REQUIREMENTS</w:t>
            </w:r>
          </w:p>
        </w:tc>
      </w:tr>
      <w:tr w:rsidR="00BC619E" w:rsidRPr="00AB7C44" w14:paraId="207E4168" w14:textId="77777777" w:rsidTr="00C835D9">
        <w:tc>
          <w:tcPr>
            <w:tcW w:w="3818" w:type="dxa"/>
          </w:tcPr>
          <w:p w14:paraId="0B3690C1" w14:textId="52836A68" w:rsidR="00875EF1" w:rsidRPr="00875EF1" w:rsidRDefault="00875EF1" w:rsidP="00875EF1">
            <w:pPr>
              <w:rPr>
                <w:rFonts w:ascii="맑은 고딕" w:eastAsia="맑은 고딕" w:hAnsi="맑은 고딕"/>
                <w:lang w:eastAsia="ko-KR"/>
              </w:rPr>
            </w:pPr>
            <w:r w:rsidRPr="00875EF1">
              <w:rPr>
                <w:rFonts w:ascii="맑은 고딕" w:eastAsia="맑은 고딕" w:hAnsi="맑은 고딕"/>
                <w:lang w:eastAsia="ko-KR"/>
              </w:rPr>
              <w:t>[Header Area]</w:t>
            </w:r>
          </w:p>
          <w:p w14:paraId="475BED58" w14:textId="77777777" w:rsidR="00875EF1" w:rsidRPr="00875EF1" w:rsidRDefault="00875EF1" w:rsidP="00875EF1">
            <w:pPr>
              <w:pStyle w:val="ae"/>
              <w:numPr>
                <w:ilvl w:val="0"/>
                <w:numId w:val="50"/>
              </w:numPr>
              <w:rPr>
                <w:rFonts w:ascii="맑은 고딕" w:eastAsia="맑은 고딕" w:hAnsi="맑은 고딕"/>
                <w:lang w:eastAsia="ko-KR"/>
              </w:rPr>
            </w:pPr>
            <w:r w:rsidRPr="00875EF1">
              <w:rPr>
                <w:rFonts w:ascii="맑은 고딕" w:eastAsia="맑은 고딕" w:hAnsi="맑은 고딕"/>
                <w:lang w:eastAsia="ko-KR"/>
              </w:rPr>
              <w:t>Back icon button</w:t>
            </w:r>
          </w:p>
          <w:p w14:paraId="2CAD2067" w14:textId="77777777" w:rsidR="00875EF1" w:rsidRPr="00875EF1" w:rsidRDefault="00875EF1" w:rsidP="00875EF1">
            <w:pPr>
              <w:pStyle w:val="ae"/>
              <w:numPr>
                <w:ilvl w:val="0"/>
                <w:numId w:val="50"/>
              </w:numPr>
              <w:rPr>
                <w:rFonts w:ascii="맑은 고딕" w:eastAsia="맑은 고딕" w:hAnsi="맑은 고딕"/>
                <w:lang w:eastAsia="ko-KR"/>
              </w:rPr>
            </w:pPr>
            <w:r w:rsidRPr="00875EF1">
              <w:rPr>
                <w:rFonts w:ascii="맑은 고딕" w:eastAsia="맑은 고딕" w:hAnsi="맑은 고딕"/>
                <w:lang w:eastAsia="ko-KR"/>
              </w:rPr>
              <w:t>Scene code text (e.g., SC-01)</w:t>
            </w:r>
          </w:p>
          <w:p w14:paraId="08C0D900" w14:textId="77777777" w:rsidR="00875EF1" w:rsidRPr="00875EF1" w:rsidRDefault="00875EF1" w:rsidP="00875EF1">
            <w:pPr>
              <w:pStyle w:val="ae"/>
              <w:numPr>
                <w:ilvl w:val="0"/>
                <w:numId w:val="50"/>
              </w:numPr>
              <w:rPr>
                <w:rFonts w:ascii="맑은 고딕" w:eastAsia="맑은 고딕" w:hAnsi="맑은 고딕"/>
                <w:lang w:eastAsia="ko-KR"/>
              </w:rPr>
            </w:pPr>
            <w:r w:rsidRPr="00875EF1">
              <w:rPr>
                <w:rFonts w:ascii="맑은 고딕" w:eastAsia="맑은 고딕" w:hAnsi="맑은 고딕"/>
                <w:lang w:eastAsia="ko-KR"/>
              </w:rPr>
              <w:t>Status label</w:t>
            </w:r>
          </w:p>
          <w:p w14:paraId="695196B6" w14:textId="77777777" w:rsidR="00875EF1" w:rsidRPr="00875EF1" w:rsidRDefault="00875EF1" w:rsidP="00875EF1">
            <w:pPr>
              <w:pStyle w:val="ae"/>
              <w:numPr>
                <w:ilvl w:val="0"/>
                <w:numId w:val="50"/>
              </w:numPr>
              <w:rPr>
                <w:rFonts w:ascii="맑은 고딕" w:eastAsia="맑은 고딕" w:hAnsi="맑은 고딕"/>
                <w:lang w:eastAsia="ko-KR"/>
              </w:rPr>
            </w:pPr>
            <w:r w:rsidRPr="00875EF1">
              <w:rPr>
                <w:rFonts w:ascii="맑은 고딕" w:eastAsia="맑은 고딕" w:hAnsi="맑은 고딕"/>
                <w:lang w:eastAsia="ko-KR"/>
              </w:rPr>
              <w:t>Scene title text</w:t>
            </w:r>
          </w:p>
          <w:p w14:paraId="7A0FA96B" w14:textId="77777777" w:rsidR="00875EF1" w:rsidRPr="00875EF1" w:rsidRDefault="00875EF1" w:rsidP="00875EF1">
            <w:pPr>
              <w:pStyle w:val="ae"/>
              <w:numPr>
                <w:ilvl w:val="0"/>
                <w:numId w:val="50"/>
              </w:numPr>
              <w:rPr>
                <w:rFonts w:ascii="맑은 고딕" w:eastAsia="맑은 고딕" w:hAnsi="맑은 고딕"/>
                <w:lang w:eastAsia="ko-KR"/>
              </w:rPr>
            </w:pPr>
            <w:r w:rsidRPr="00875EF1">
              <w:rPr>
                <w:rFonts w:ascii="맑은 고딕" w:eastAsia="맑은 고딕" w:hAnsi="맑은 고딕"/>
                <w:lang w:eastAsia="ko-KR"/>
              </w:rPr>
              <w:t>Button: “Edit” with icon</w:t>
            </w:r>
          </w:p>
          <w:p w14:paraId="45E35DE4" w14:textId="77777777" w:rsidR="00875EF1" w:rsidRPr="00875EF1" w:rsidRDefault="00875EF1" w:rsidP="00875EF1">
            <w:pPr>
              <w:pStyle w:val="ae"/>
              <w:numPr>
                <w:ilvl w:val="0"/>
                <w:numId w:val="50"/>
              </w:numPr>
              <w:rPr>
                <w:rFonts w:ascii="맑은 고딕" w:eastAsia="맑은 고딕" w:hAnsi="맑은 고딕"/>
                <w:lang w:eastAsia="ko-KR"/>
              </w:rPr>
            </w:pPr>
            <w:r w:rsidRPr="00875EF1">
              <w:rPr>
                <w:rFonts w:ascii="맑은 고딕" w:eastAsia="맑은 고딕" w:hAnsi="맑은 고딕"/>
                <w:lang w:eastAsia="ko-KR"/>
              </w:rPr>
              <w:t>Button: “Delete” with icon</w:t>
            </w:r>
          </w:p>
          <w:p w14:paraId="3E95BC95" w14:textId="77777777" w:rsidR="00875EF1" w:rsidRPr="00875EF1" w:rsidRDefault="00875EF1" w:rsidP="00875EF1">
            <w:pPr>
              <w:rPr>
                <w:rFonts w:ascii="맑은 고딕" w:eastAsia="맑은 고딕" w:hAnsi="맑은 고딕"/>
                <w:lang w:eastAsia="ko-KR"/>
              </w:rPr>
            </w:pPr>
            <w:r w:rsidRPr="00875EF1">
              <w:rPr>
                <w:rFonts w:ascii="맑은 고딕" w:eastAsia="맑은 고딕" w:hAnsi="맑은 고딕"/>
                <w:lang w:eastAsia="ko-KR"/>
              </w:rPr>
              <w:t>[Tab Area]</w:t>
            </w:r>
          </w:p>
          <w:p w14:paraId="11708848" w14:textId="77777777" w:rsidR="00875EF1" w:rsidRPr="00875EF1" w:rsidRDefault="00875EF1" w:rsidP="00875EF1">
            <w:pPr>
              <w:pStyle w:val="ae"/>
              <w:numPr>
                <w:ilvl w:val="0"/>
                <w:numId w:val="50"/>
              </w:numPr>
              <w:rPr>
                <w:rFonts w:ascii="맑은 고딕" w:eastAsia="맑은 고딕" w:hAnsi="맑은 고딕"/>
                <w:lang w:eastAsia="ko-KR"/>
              </w:rPr>
            </w:pPr>
            <w:r w:rsidRPr="00875EF1">
              <w:rPr>
                <w:rFonts w:ascii="맑은 고딕" w:eastAsia="맑은 고딕" w:hAnsi="맑은 고딕"/>
                <w:lang w:eastAsia="ko-KR"/>
              </w:rPr>
              <w:t>Tab: “Basic Info”</w:t>
            </w:r>
          </w:p>
          <w:p w14:paraId="2528F811" w14:textId="77777777" w:rsidR="00875EF1" w:rsidRPr="00875EF1" w:rsidRDefault="00875EF1" w:rsidP="00875EF1">
            <w:pPr>
              <w:pStyle w:val="ae"/>
              <w:numPr>
                <w:ilvl w:val="0"/>
                <w:numId w:val="50"/>
              </w:numPr>
              <w:rPr>
                <w:rFonts w:ascii="맑은 고딕" w:eastAsia="맑은 고딕" w:hAnsi="맑은 고딕"/>
                <w:lang w:eastAsia="ko-KR"/>
              </w:rPr>
            </w:pPr>
            <w:r w:rsidRPr="00875EF1">
              <w:rPr>
                <w:rFonts w:ascii="맑은 고딕" w:eastAsia="맑은 고딕" w:hAnsi="맑은 고딕"/>
                <w:lang w:eastAsia="ko-KR"/>
              </w:rPr>
              <w:t>Tab: “Resources”</w:t>
            </w:r>
          </w:p>
          <w:p w14:paraId="2FC169B6" w14:textId="77777777" w:rsidR="00875EF1" w:rsidRPr="00875EF1" w:rsidRDefault="00875EF1" w:rsidP="00875EF1">
            <w:pPr>
              <w:pStyle w:val="ae"/>
              <w:numPr>
                <w:ilvl w:val="0"/>
                <w:numId w:val="50"/>
              </w:numPr>
              <w:rPr>
                <w:rFonts w:ascii="맑은 고딕" w:eastAsia="맑은 고딕" w:hAnsi="맑은 고딕"/>
                <w:lang w:eastAsia="ko-KR"/>
              </w:rPr>
            </w:pPr>
            <w:r w:rsidRPr="00875EF1">
              <w:rPr>
                <w:rFonts w:ascii="맑은 고딕" w:eastAsia="맑은 고딕" w:hAnsi="맑은 고딕"/>
                <w:lang w:eastAsia="ko-KR"/>
              </w:rPr>
              <w:lastRenderedPageBreak/>
              <w:t>Tab: “Checklist”</w:t>
            </w:r>
          </w:p>
          <w:p w14:paraId="2A01342D" w14:textId="77777777" w:rsidR="00875EF1" w:rsidRPr="00875EF1" w:rsidRDefault="00875EF1" w:rsidP="00875EF1">
            <w:pPr>
              <w:rPr>
                <w:rFonts w:ascii="맑은 고딕" w:eastAsia="맑은 고딕" w:hAnsi="맑은 고딕"/>
                <w:lang w:eastAsia="ko-KR"/>
              </w:rPr>
            </w:pPr>
            <w:r w:rsidRPr="00875EF1">
              <w:rPr>
                <w:rFonts w:ascii="맑은 고딕" w:eastAsia="맑은 고딕" w:hAnsi="맑은 고딕"/>
                <w:lang w:eastAsia="ko-KR"/>
              </w:rPr>
              <w:t>[Basic Info Area]</w:t>
            </w:r>
          </w:p>
          <w:p w14:paraId="0B3B59A6" w14:textId="77777777" w:rsidR="00875EF1" w:rsidRPr="00875EF1" w:rsidRDefault="00875EF1" w:rsidP="00875EF1">
            <w:pPr>
              <w:pStyle w:val="ae"/>
              <w:numPr>
                <w:ilvl w:val="0"/>
                <w:numId w:val="50"/>
              </w:numPr>
              <w:rPr>
                <w:rFonts w:ascii="맑은 고딕" w:eastAsia="맑은 고딕" w:hAnsi="맑은 고딕"/>
                <w:lang w:eastAsia="ko-KR"/>
              </w:rPr>
            </w:pPr>
            <w:r w:rsidRPr="00875EF1">
              <w:rPr>
                <w:rFonts w:ascii="맑은 고딕" w:eastAsia="맑은 고딕" w:hAnsi="맑은 고딕"/>
                <w:lang w:eastAsia="ko-KR"/>
              </w:rPr>
              <w:t>Section title text: “Description”</w:t>
            </w:r>
          </w:p>
          <w:p w14:paraId="7EEAEABA" w14:textId="77777777" w:rsidR="00875EF1" w:rsidRPr="00875EF1" w:rsidRDefault="00875EF1" w:rsidP="00875EF1">
            <w:pPr>
              <w:pStyle w:val="ae"/>
              <w:numPr>
                <w:ilvl w:val="0"/>
                <w:numId w:val="50"/>
              </w:numPr>
              <w:rPr>
                <w:rFonts w:ascii="맑은 고딕" w:eastAsia="맑은 고딕" w:hAnsi="맑은 고딕"/>
                <w:lang w:eastAsia="ko-KR"/>
              </w:rPr>
            </w:pPr>
            <w:r w:rsidRPr="00875EF1">
              <w:rPr>
                <w:rFonts w:ascii="맑은 고딕" w:eastAsia="맑은 고딕" w:hAnsi="맑은 고딕"/>
                <w:lang w:eastAsia="ko-KR"/>
              </w:rPr>
              <w:t>Scene description text</w:t>
            </w:r>
          </w:p>
          <w:p w14:paraId="153BCEF8" w14:textId="77777777" w:rsidR="00875EF1" w:rsidRPr="00875EF1" w:rsidRDefault="00875EF1" w:rsidP="00875EF1">
            <w:pPr>
              <w:pStyle w:val="ae"/>
              <w:numPr>
                <w:ilvl w:val="0"/>
                <w:numId w:val="50"/>
              </w:numPr>
              <w:rPr>
                <w:rFonts w:ascii="맑은 고딕" w:eastAsia="맑은 고딕" w:hAnsi="맑은 고딕"/>
                <w:lang w:eastAsia="ko-KR"/>
              </w:rPr>
            </w:pPr>
            <w:r w:rsidRPr="00875EF1">
              <w:rPr>
                <w:rFonts w:ascii="맑은 고딕" w:eastAsia="맑은 고딕" w:hAnsi="맑은 고딕"/>
                <w:lang w:eastAsia="ko-KR"/>
              </w:rPr>
              <w:t>Section title text: “Location”</w:t>
            </w:r>
          </w:p>
          <w:p w14:paraId="327FBB10" w14:textId="77777777" w:rsidR="00875EF1" w:rsidRPr="00875EF1" w:rsidRDefault="00875EF1" w:rsidP="00875EF1">
            <w:pPr>
              <w:pStyle w:val="ae"/>
              <w:numPr>
                <w:ilvl w:val="0"/>
                <w:numId w:val="50"/>
              </w:numPr>
              <w:rPr>
                <w:rFonts w:ascii="맑은 고딕" w:eastAsia="맑은 고딕" w:hAnsi="맑은 고딕"/>
                <w:lang w:eastAsia="ko-KR"/>
              </w:rPr>
            </w:pPr>
            <w:r w:rsidRPr="00875EF1">
              <w:rPr>
                <w:rFonts w:ascii="맑은 고딕" w:eastAsia="맑은 고딕" w:hAnsi="맑은 고딕"/>
                <w:lang w:eastAsia="ko-KR"/>
              </w:rPr>
              <w:t>Location text</w:t>
            </w:r>
          </w:p>
          <w:p w14:paraId="69382CC7" w14:textId="77777777" w:rsidR="00875EF1" w:rsidRPr="00875EF1" w:rsidRDefault="00875EF1" w:rsidP="00875EF1">
            <w:pPr>
              <w:pStyle w:val="ae"/>
              <w:numPr>
                <w:ilvl w:val="0"/>
                <w:numId w:val="50"/>
              </w:numPr>
              <w:rPr>
                <w:rFonts w:ascii="맑은 고딕" w:eastAsia="맑은 고딕" w:hAnsi="맑은 고딕"/>
                <w:lang w:eastAsia="ko-KR"/>
              </w:rPr>
            </w:pPr>
            <w:r w:rsidRPr="00875EF1">
              <w:rPr>
                <w:rFonts w:ascii="맑은 고딕" w:eastAsia="맑은 고딕" w:hAnsi="맑은 고딕"/>
                <w:lang w:eastAsia="ko-KR"/>
              </w:rPr>
              <w:t>Section title text: “Duration”</w:t>
            </w:r>
          </w:p>
          <w:p w14:paraId="2B1AB193" w14:textId="77777777" w:rsidR="00875EF1" w:rsidRPr="00875EF1" w:rsidRDefault="00875EF1" w:rsidP="00875EF1">
            <w:pPr>
              <w:pStyle w:val="ae"/>
              <w:numPr>
                <w:ilvl w:val="0"/>
                <w:numId w:val="50"/>
              </w:numPr>
              <w:rPr>
                <w:rFonts w:ascii="맑은 고딕" w:eastAsia="맑은 고딕" w:hAnsi="맑은 고딕"/>
                <w:lang w:eastAsia="ko-KR"/>
              </w:rPr>
            </w:pPr>
            <w:r w:rsidRPr="00875EF1">
              <w:rPr>
                <w:rFonts w:ascii="맑은 고딕" w:eastAsia="맑은 고딕" w:hAnsi="맑은 고딕"/>
                <w:lang w:eastAsia="ko-KR"/>
              </w:rPr>
              <w:t>Duration text</w:t>
            </w:r>
          </w:p>
          <w:p w14:paraId="3A1B21BB" w14:textId="77777777" w:rsidR="00875EF1" w:rsidRPr="00875EF1" w:rsidRDefault="00875EF1" w:rsidP="00875EF1">
            <w:pPr>
              <w:pStyle w:val="ae"/>
              <w:numPr>
                <w:ilvl w:val="0"/>
                <w:numId w:val="50"/>
              </w:numPr>
              <w:rPr>
                <w:rFonts w:ascii="맑은 고딕" w:eastAsia="맑은 고딕" w:hAnsi="맑은 고딕"/>
                <w:lang w:eastAsia="ko-KR"/>
              </w:rPr>
            </w:pPr>
            <w:r w:rsidRPr="00875EF1">
              <w:rPr>
                <w:rFonts w:ascii="맑은 고딕" w:eastAsia="맑은 고딕" w:hAnsi="맑은 고딕"/>
                <w:lang w:eastAsia="ko-KR"/>
              </w:rPr>
              <w:t>Section title text: “Shot Count”</w:t>
            </w:r>
          </w:p>
          <w:p w14:paraId="3DE9C7CB" w14:textId="77777777" w:rsidR="00875EF1" w:rsidRPr="00875EF1" w:rsidRDefault="00875EF1" w:rsidP="00875EF1">
            <w:pPr>
              <w:pStyle w:val="ae"/>
              <w:numPr>
                <w:ilvl w:val="0"/>
                <w:numId w:val="50"/>
              </w:numPr>
              <w:rPr>
                <w:rFonts w:ascii="맑은 고딕" w:eastAsia="맑은 고딕" w:hAnsi="맑은 고딕"/>
                <w:lang w:eastAsia="ko-KR"/>
              </w:rPr>
            </w:pPr>
            <w:r w:rsidRPr="00875EF1">
              <w:rPr>
                <w:rFonts w:ascii="맑은 고딕" w:eastAsia="맑은 고딕" w:hAnsi="맑은 고딕"/>
                <w:lang w:eastAsia="ko-KR"/>
              </w:rPr>
              <w:t>Shot count text</w:t>
            </w:r>
          </w:p>
          <w:p w14:paraId="4CA28DD0" w14:textId="77777777" w:rsidR="00875EF1" w:rsidRPr="00875EF1" w:rsidRDefault="00875EF1" w:rsidP="00875EF1">
            <w:pPr>
              <w:pStyle w:val="ae"/>
              <w:numPr>
                <w:ilvl w:val="0"/>
                <w:numId w:val="50"/>
              </w:numPr>
              <w:rPr>
                <w:rFonts w:ascii="맑은 고딕" w:eastAsia="맑은 고딕" w:hAnsi="맑은 고딕"/>
                <w:lang w:eastAsia="ko-KR"/>
              </w:rPr>
            </w:pPr>
            <w:r w:rsidRPr="00875EF1">
              <w:rPr>
                <w:rFonts w:ascii="맑은 고딕" w:eastAsia="맑은 고딕" w:hAnsi="맑은 고딕"/>
                <w:lang w:eastAsia="ko-KR"/>
              </w:rPr>
              <w:t>Section title text: “Status”</w:t>
            </w:r>
          </w:p>
          <w:p w14:paraId="132740F4" w14:textId="77777777" w:rsidR="00875EF1" w:rsidRPr="00875EF1" w:rsidRDefault="00875EF1" w:rsidP="00875EF1">
            <w:pPr>
              <w:pStyle w:val="ae"/>
              <w:numPr>
                <w:ilvl w:val="0"/>
                <w:numId w:val="50"/>
              </w:numPr>
              <w:rPr>
                <w:rFonts w:ascii="맑은 고딕" w:eastAsia="맑은 고딕" w:hAnsi="맑은 고딕"/>
                <w:lang w:eastAsia="ko-KR"/>
              </w:rPr>
            </w:pPr>
            <w:r w:rsidRPr="00875EF1">
              <w:rPr>
                <w:rFonts w:ascii="맑은 고딕" w:eastAsia="맑은 고딕" w:hAnsi="맑은 고딕"/>
                <w:lang w:eastAsia="ko-KR"/>
              </w:rPr>
              <w:t>Status selection buttons</w:t>
            </w:r>
          </w:p>
          <w:p w14:paraId="63F382B1" w14:textId="77777777" w:rsidR="00875EF1" w:rsidRPr="00875EF1" w:rsidRDefault="00875EF1" w:rsidP="00875EF1">
            <w:pPr>
              <w:pStyle w:val="ae"/>
              <w:numPr>
                <w:ilvl w:val="0"/>
                <w:numId w:val="50"/>
              </w:numPr>
              <w:rPr>
                <w:rFonts w:ascii="맑은 고딕" w:eastAsia="맑은 고딕" w:hAnsi="맑은 고딕"/>
                <w:lang w:eastAsia="ko-KR"/>
              </w:rPr>
            </w:pPr>
            <w:r w:rsidRPr="00875EF1">
              <w:rPr>
                <w:rFonts w:ascii="맑은 고딕" w:eastAsia="맑은 고딕" w:hAnsi="맑은 고딕"/>
                <w:lang w:eastAsia="ko-KR"/>
              </w:rPr>
              <w:t>Section title text: “Notes”</w:t>
            </w:r>
          </w:p>
          <w:p w14:paraId="0FE9A708" w14:textId="77777777" w:rsidR="00875EF1" w:rsidRPr="00875EF1" w:rsidRDefault="00875EF1" w:rsidP="00875EF1">
            <w:pPr>
              <w:pStyle w:val="ae"/>
              <w:numPr>
                <w:ilvl w:val="0"/>
                <w:numId w:val="50"/>
              </w:numPr>
              <w:rPr>
                <w:rFonts w:ascii="맑은 고딕" w:eastAsia="맑은 고딕" w:hAnsi="맑은 고딕"/>
                <w:lang w:eastAsia="ko-KR"/>
              </w:rPr>
            </w:pPr>
            <w:r w:rsidRPr="00875EF1">
              <w:rPr>
                <w:rFonts w:ascii="맑은 고딕" w:eastAsia="맑은 고딕" w:hAnsi="맑은 고딕"/>
                <w:lang w:eastAsia="ko-KR"/>
              </w:rPr>
              <w:t>Notes text</w:t>
            </w:r>
          </w:p>
          <w:p w14:paraId="11B99282" w14:textId="77777777" w:rsidR="00875EF1" w:rsidRPr="00875EF1" w:rsidRDefault="00875EF1" w:rsidP="00875EF1">
            <w:pPr>
              <w:rPr>
                <w:rFonts w:ascii="맑은 고딕" w:eastAsia="맑은 고딕" w:hAnsi="맑은 고딕"/>
                <w:lang w:eastAsia="ko-KR"/>
              </w:rPr>
            </w:pPr>
            <w:r w:rsidRPr="00875EF1">
              <w:rPr>
                <w:rFonts w:ascii="맑은 고딕" w:eastAsia="맑은 고딕" w:hAnsi="맑은 고딕"/>
                <w:lang w:eastAsia="ko-KR"/>
              </w:rPr>
              <w:t>[Quick Stats Area]</w:t>
            </w:r>
          </w:p>
          <w:p w14:paraId="17364C56" w14:textId="77777777" w:rsidR="00875EF1" w:rsidRPr="00875EF1" w:rsidRDefault="00875EF1" w:rsidP="00875EF1">
            <w:pPr>
              <w:pStyle w:val="ae"/>
              <w:numPr>
                <w:ilvl w:val="0"/>
                <w:numId w:val="50"/>
              </w:numPr>
              <w:rPr>
                <w:rFonts w:ascii="맑은 고딕" w:eastAsia="맑은 고딕" w:hAnsi="맑은 고딕"/>
                <w:lang w:eastAsia="ko-KR"/>
              </w:rPr>
            </w:pPr>
            <w:r w:rsidRPr="00875EF1">
              <w:rPr>
                <w:rFonts w:ascii="맑은 고딕" w:eastAsia="맑은 고딕" w:hAnsi="맑은 고딕"/>
                <w:lang w:eastAsia="ko-KR"/>
              </w:rPr>
              <w:t>Section title text: “Quick Stats”</w:t>
            </w:r>
          </w:p>
          <w:p w14:paraId="191B412F" w14:textId="77777777" w:rsidR="00875EF1" w:rsidRPr="00875EF1" w:rsidRDefault="00875EF1" w:rsidP="00875EF1">
            <w:pPr>
              <w:pStyle w:val="ae"/>
              <w:numPr>
                <w:ilvl w:val="0"/>
                <w:numId w:val="50"/>
              </w:numPr>
              <w:rPr>
                <w:rFonts w:ascii="맑은 고딕" w:eastAsia="맑은 고딕" w:hAnsi="맑은 고딕"/>
                <w:lang w:eastAsia="ko-KR"/>
              </w:rPr>
            </w:pPr>
            <w:r w:rsidRPr="00875EF1">
              <w:rPr>
                <w:rFonts w:ascii="맑은 고딕" w:eastAsia="맑은 고딕" w:hAnsi="맑은 고딕"/>
                <w:lang w:eastAsia="ko-KR"/>
              </w:rPr>
              <w:t>Props count text</w:t>
            </w:r>
          </w:p>
          <w:p w14:paraId="45A0558E" w14:textId="77777777" w:rsidR="00875EF1" w:rsidRPr="00875EF1" w:rsidRDefault="00875EF1" w:rsidP="00875EF1">
            <w:pPr>
              <w:pStyle w:val="ae"/>
              <w:numPr>
                <w:ilvl w:val="0"/>
                <w:numId w:val="50"/>
              </w:numPr>
              <w:rPr>
                <w:rFonts w:ascii="맑은 고딕" w:eastAsia="맑은 고딕" w:hAnsi="맑은 고딕"/>
                <w:lang w:eastAsia="ko-KR"/>
              </w:rPr>
            </w:pPr>
            <w:r w:rsidRPr="00875EF1">
              <w:rPr>
                <w:rFonts w:ascii="맑은 고딕" w:eastAsia="맑은 고딕" w:hAnsi="맑은 고딕"/>
                <w:lang w:eastAsia="ko-KR"/>
              </w:rPr>
              <w:t>Cast count text</w:t>
            </w:r>
          </w:p>
          <w:p w14:paraId="32FF0C3E" w14:textId="77777777" w:rsidR="00875EF1" w:rsidRPr="00875EF1" w:rsidRDefault="00875EF1" w:rsidP="00875EF1">
            <w:pPr>
              <w:pStyle w:val="ae"/>
              <w:numPr>
                <w:ilvl w:val="0"/>
                <w:numId w:val="50"/>
              </w:numPr>
              <w:rPr>
                <w:rFonts w:ascii="맑은 고딕" w:eastAsia="맑은 고딕" w:hAnsi="맑은 고딕"/>
                <w:lang w:eastAsia="ko-KR"/>
              </w:rPr>
            </w:pPr>
            <w:r w:rsidRPr="00875EF1">
              <w:rPr>
                <w:rFonts w:ascii="맑은 고딕" w:eastAsia="맑은 고딕" w:hAnsi="맑은 고딕"/>
                <w:lang w:eastAsia="ko-KR"/>
              </w:rPr>
              <w:t>Extras count text</w:t>
            </w:r>
          </w:p>
          <w:p w14:paraId="7D857053" w14:textId="77777777" w:rsidR="00875EF1" w:rsidRPr="00875EF1" w:rsidRDefault="00875EF1" w:rsidP="00875EF1">
            <w:pPr>
              <w:pStyle w:val="ae"/>
              <w:numPr>
                <w:ilvl w:val="0"/>
                <w:numId w:val="50"/>
              </w:numPr>
              <w:rPr>
                <w:rFonts w:ascii="맑은 고딕" w:eastAsia="맑은 고딕" w:hAnsi="맑은 고딕"/>
                <w:lang w:eastAsia="ko-KR"/>
              </w:rPr>
            </w:pPr>
            <w:r w:rsidRPr="00875EF1">
              <w:rPr>
                <w:rFonts w:ascii="맑은 고딕" w:eastAsia="맑은 고딕" w:hAnsi="맑은 고딕"/>
                <w:lang w:eastAsia="ko-KR"/>
              </w:rPr>
              <w:t>Locations count text</w:t>
            </w:r>
          </w:p>
          <w:p w14:paraId="03331D23" w14:textId="77777777" w:rsidR="00875EF1" w:rsidRPr="00875EF1" w:rsidRDefault="00875EF1" w:rsidP="00875EF1">
            <w:pPr>
              <w:pStyle w:val="ae"/>
              <w:numPr>
                <w:ilvl w:val="0"/>
                <w:numId w:val="50"/>
              </w:numPr>
              <w:rPr>
                <w:rFonts w:ascii="맑은 고딕" w:eastAsia="맑은 고딕" w:hAnsi="맑은 고딕"/>
                <w:lang w:eastAsia="ko-KR"/>
              </w:rPr>
            </w:pPr>
            <w:r w:rsidRPr="00875EF1">
              <w:rPr>
                <w:rFonts w:ascii="맑은 고딕" w:eastAsia="맑은 고딕" w:hAnsi="맑은 고딕"/>
                <w:lang w:eastAsia="ko-KR"/>
              </w:rPr>
              <w:t>Checklist progress text (e.g., 4/4)</w:t>
            </w:r>
          </w:p>
          <w:p w14:paraId="5AF17A4A" w14:textId="77777777" w:rsidR="00875EF1" w:rsidRPr="00875EF1" w:rsidRDefault="00875EF1" w:rsidP="00875EF1">
            <w:pPr>
              <w:rPr>
                <w:rFonts w:ascii="맑은 고딕" w:eastAsia="맑은 고딕" w:hAnsi="맑은 고딕"/>
                <w:lang w:eastAsia="ko-KR"/>
              </w:rPr>
            </w:pPr>
            <w:r w:rsidRPr="00875EF1">
              <w:rPr>
                <w:rFonts w:ascii="맑은 고딕" w:eastAsia="맑은 고딕" w:hAnsi="맑은 고딕"/>
                <w:lang w:eastAsia="ko-KR"/>
              </w:rPr>
              <w:t>[Storyboard / Conti Area]</w:t>
            </w:r>
          </w:p>
          <w:p w14:paraId="7CED5A06" w14:textId="77777777" w:rsidR="00875EF1" w:rsidRPr="00875EF1" w:rsidRDefault="00875EF1" w:rsidP="00875EF1">
            <w:pPr>
              <w:pStyle w:val="ae"/>
              <w:numPr>
                <w:ilvl w:val="0"/>
                <w:numId w:val="50"/>
              </w:numPr>
              <w:rPr>
                <w:rFonts w:ascii="맑은 고딕" w:eastAsia="맑은 고딕" w:hAnsi="맑은 고딕"/>
                <w:lang w:eastAsia="ko-KR"/>
              </w:rPr>
            </w:pPr>
            <w:r w:rsidRPr="00875EF1">
              <w:rPr>
                <w:rFonts w:ascii="맑은 고딕" w:eastAsia="맑은 고딕" w:hAnsi="맑은 고딕"/>
                <w:lang w:eastAsia="ko-KR"/>
              </w:rPr>
              <w:t>Section title text: “Storyboard / Conti”</w:t>
            </w:r>
          </w:p>
          <w:p w14:paraId="38A393AA" w14:textId="79E4BB0F" w:rsidR="00875EF1" w:rsidRPr="0049255E" w:rsidRDefault="00875EF1" w:rsidP="0049255E">
            <w:pPr>
              <w:rPr>
                <w:rFonts w:ascii="맑은 고딕" w:eastAsia="맑은 고딕" w:hAnsi="맑은 고딕"/>
                <w:lang w:eastAsia="ko-KR"/>
              </w:rPr>
            </w:pPr>
            <w:r w:rsidRPr="0049255E">
              <w:rPr>
                <w:rFonts w:ascii="맑은 고딕" w:eastAsia="맑은 고딕" w:hAnsi="맑은 고딕"/>
                <w:lang w:eastAsia="ko-KR"/>
              </w:rPr>
              <w:t>When PDF exists</w:t>
            </w:r>
            <w:r w:rsidR="0049255E">
              <w:rPr>
                <w:rFonts w:ascii="맑은 고딕" w:eastAsia="맑은 고딕" w:hAnsi="맑은 고딕" w:hint="eastAsia"/>
                <w:lang w:eastAsia="ko-KR"/>
              </w:rPr>
              <w:t xml:space="preserve">: </w:t>
            </w:r>
          </w:p>
          <w:p w14:paraId="7664A16B" w14:textId="77777777" w:rsidR="00875EF1" w:rsidRPr="00875EF1" w:rsidRDefault="00875EF1" w:rsidP="00875EF1">
            <w:pPr>
              <w:pStyle w:val="ae"/>
              <w:numPr>
                <w:ilvl w:val="0"/>
                <w:numId w:val="50"/>
              </w:numPr>
              <w:rPr>
                <w:rFonts w:ascii="맑은 고딕" w:eastAsia="맑은 고딕" w:hAnsi="맑은 고딕"/>
                <w:lang w:eastAsia="ko-KR"/>
              </w:rPr>
            </w:pPr>
            <w:r w:rsidRPr="00875EF1">
              <w:rPr>
                <w:rFonts w:ascii="맑은 고딕" w:eastAsia="맑은 고딕" w:hAnsi="맑은 고딕"/>
                <w:lang w:eastAsia="ko-KR"/>
              </w:rPr>
              <w:t>PDF viewer container</w:t>
            </w:r>
          </w:p>
          <w:p w14:paraId="0D917CB6" w14:textId="77777777" w:rsidR="00875EF1" w:rsidRPr="00875EF1" w:rsidRDefault="00875EF1" w:rsidP="00875EF1">
            <w:pPr>
              <w:pStyle w:val="ae"/>
              <w:numPr>
                <w:ilvl w:val="0"/>
                <w:numId w:val="50"/>
              </w:numPr>
              <w:rPr>
                <w:rFonts w:ascii="맑은 고딕" w:eastAsia="맑은 고딕" w:hAnsi="맑은 고딕"/>
                <w:lang w:eastAsia="ko-KR"/>
              </w:rPr>
            </w:pPr>
            <w:r w:rsidRPr="00875EF1">
              <w:rPr>
                <w:rFonts w:ascii="맑은 고딕" w:eastAsia="맑은 고딕" w:hAnsi="맑은 고딕"/>
                <w:lang w:eastAsia="ko-KR"/>
              </w:rPr>
              <w:t>Button: “Open in New Tab” with icon</w:t>
            </w:r>
          </w:p>
          <w:p w14:paraId="216A08E4" w14:textId="5F8FCDA1" w:rsidR="00875EF1" w:rsidRPr="0049255E" w:rsidRDefault="00875EF1" w:rsidP="0049255E">
            <w:pPr>
              <w:rPr>
                <w:rFonts w:ascii="맑은 고딕" w:eastAsia="맑은 고딕" w:hAnsi="맑은 고딕"/>
                <w:lang w:eastAsia="ko-KR"/>
              </w:rPr>
            </w:pPr>
            <w:r w:rsidRPr="0049255E">
              <w:rPr>
                <w:rFonts w:ascii="맑은 고딕" w:eastAsia="맑은 고딕" w:hAnsi="맑은 고딕"/>
                <w:lang w:eastAsia="ko-KR"/>
              </w:rPr>
              <w:t>When PDF does not exist</w:t>
            </w:r>
            <w:r w:rsidR="0049255E">
              <w:rPr>
                <w:rFonts w:ascii="맑은 고딕" w:eastAsia="맑은 고딕" w:hAnsi="맑은 고딕" w:hint="eastAsia"/>
                <w:lang w:eastAsia="ko-KR"/>
              </w:rPr>
              <w:t xml:space="preserve">: </w:t>
            </w:r>
          </w:p>
          <w:p w14:paraId="6F69920F" w14:textId="26E9A1D8" w:rsidR="00BC619E" w:rsidRPr="00875EF1" w:rsidRDefault="00875EF1" w:rsidP="00875EF1">
            <w:pPr>
              <w:pStyle w:val="ae"/>
              <w:numPr>
                <w:ilvl w:val="0"/>
                <w:numId w:val="50"/>
              </w:numPr>
              <w:rPr>
                <w:rFonts w:ascii="맑은 고딕" w:eastAsia="맑은 고딕" w:hAnsi="맑은 고딕"/>
                <w:lang w:eastAsia="ko-KR"/>
              </w:rPr>
            </w:pPr>
            <w:r w:rsidRPr="00875EF1">
              <w:rPr>
                <w:rFonts w:ascii="맑은 고딕" w:eastAsia="맑은 고딕" w:hAnsi="맑은 고딕"/>
                <w:lang w:eastAsia="ko-KR"/>
              </w:rPr>
              <w:t>Empty state (no storyboard content displayed</w:t>
            </w:r>
          </w:p>
        </w:tc>
        <w:tc>
          <w:tcPr>
            <w:tcW w:w="5797" w:type="dxa"/>
            <w:tcBorders>
              <w:top w:val="single" w:sz="4" w:space="0" w:color="auto"/>
            </w:tcBorders>
            <w:shd w:val="clear" w:color="auto" w:fill="auto"/>
          </w:tcPr>
          <w:p w14:paraId="4D47527E" w14:textId="77777777" w:rsidR="00401812" w:rsidRDefault="00401812" w:rsidP="00401812">
            <w:pPr>
              <w:pStyle w:val="ae"/>
              <w:numPr>
                <w:ilvl w:val="0"/>
                <w:numId w:val="51"/>
              </w:numPr>
              <w:rPr>
                <w:rFonts w:ascii="맑은 고딕" w:eastAsia="맑은 고딕" w:hAnsi="맑은 고딕"/>
                <w:lang w:eastAsia="ko-KR"/>
              </w:rPr>
            </w:pPr>
            <w:r w:rsidRPr="00401812">
              <w:rPr>
                <w:rFonts w:ascii="맑은 고딕" w:eastAsia="맑은 고딕" w:hAnsi="맑은 고딕"/>
                <w:lang w:eastAsia="ko-KR"/>
              </w:rPr>
              <w:lastRenderedPageBreak/>
              <w:t>All data must be displayed based on the provided JSON data.</w:t>
            </w:r>
          </w:p>
          <w:p w14:paraId="6E8C5029" w14:textId="040D228C" w:rsidR="0055582E" w:rsidRPr="00401812" w:rsidRDefault="0055582E" w:rsidP="00401812">
            <w:pPr>
              <w:pStyle w:val="ae"/>
              <w:numPr>
                <w:ilvl w:val="0"/>
                <w:numId w:val="51"/>
              </w:numPr>
              <w:rPr>
                <w:rFonts w:ascii="맑은 고딕" w:eastAsia="맑은 고딕" w:hAnsi="맑은 고딕"/>
                <w:lang w:eastAsia="ko-KR"/>
              </w:rPr>
            </w:pPr>
            <w:r w:rsidRPr="0055582E">
              <w:rPr>
                <w:rFonts w:ascii="맑은 고딕" w:eastAsia="맑은 고딕" w:hAnsi="맑은 고딕"/>
                <w:lang w:eastAsia="ko-KR"/>
              </w:rPr>
              <w:t>The “</w:t>
            </w:r>
            <w:r w:rsidR="003D6670">
              <w:rPr>
                <w:rFonts w:ascii="맑은 고딕" w:eastAsia="맑은 고딕" w:hAnsi="맑은 고딕" w:hint="eastAsia"/>
                <w:lang w:eastAsia="ko-KR"/>
              </w:rPr>
              <w:t xml:space="preserve">Basic </w:t>
            </w:r>
            <w:r w:rsidR="00AC4249">
              <w:rPr>
                <w:rFonts w:ascii="맑은 고딕" w:eastAsia="맑은 고딕" w:hAnsi="맑은 고딕" w:hint="eastAsia"/>
                <w:lang w:eastAsia="ko-KR"/>
              </w:rPr>
              <w:t>I</w:t>
            </w:r>
            <w:r w:rsidR="003D6670">
              <w:rPr>
                <w:rFonts w:ascii="맑은 고딕" w:eastAsia="맑은 고딕" w:hAnsi="맑은 고딕" w:hint="eastAsia"/>
                <w:lang w:eastAsia="ko-KR"/>
              </w:rPr>
              <w:t>nfo</w:t>
            </w:r>
            <w:r w:rsidRPr="0055582E">
              <w:rPr>
                <w:rFonts w:ascii="맑은 고딕" w:eastAsia="맑은 고딕" w:hAnsi="맑은 고딕"/>
                <w:lang w:eastAsia="ko-KR"/>
              </w:rPr>
              <w:t>” tab must be visually highlighted as the selected tab.</w:t>
            </w:r>
          </w:p>
          <w:p w14:paraId="44348A42" w14:textId="77777777" w:rsidR="00401812" w:rsidRPr="00401812" w:rsidRDefault="00401812" w:rsidP="00401812">
            <w:pPr>
              <w:rPr>
                <w:rFonts w:ascii="맑은 고딕" w:eastAsia="맑은 고딕" w:hAnsi="맑은 고딕"/>
                <w:lang w:eastAsia="ko-KR"/>
              </w:rPr>
            </w:pPr>
            <w:r w:rsidRPr="00401812">
              <w:rPr>
                <w:rFonts w:ascii="맑은 고딕" w:eastAsia="맑은 고딕" w:hAnsi="맑은 고딕"/>
                <w:lang w:eastAsia="ko-KR"/>
              </w:rPr>
              <w:t>[Header Area]</w:t>
            </w:r>
          </w:p>
          <w:p w14:paraId="2EA8E1B1" w14:textId="77777777" w:rsidR="00401812" w:rsidRPr="00401812" w:rsidRDefault="00401812" w:rsidP="00401812">
            <w:pPr>
              <w:pStyle w:val="ae"/>
              <w:numPr>
                <w:ilvl w:val="0"/>
                <w:numId w:val="51"/>
              </w:numPr>
              <w:rPr>
                <w:rFonts w:ascii="맑은 고딕" w:eastAsia="맑은 고딕" w:hAnsi="맑은 고딕"/>
                <w:lang w:eastAsia="ko-KR"/>
              </w:rPr>
            </w:pPr>
            <w:r w:rsidRPr="00401812">
              <w:rPr>
                <w:rFonts w:ascii="맑은 고딕" w:eastAsia="맑은 고딕" w:hAnsi="맑은 고딕"/>
                <w:lang w:eastAsia="ko-KR"/>
              </w:rPr>
              <w:t>The scene code, title, and status must be displayed based on the selected scene.</w:t>
            </w:r>
          </w:p>
          <w:p w14:paraId="1FE7035E" w14:textId="77777777" w:rsidR="00401812" w:rsidRPr="00401812" w:rsidRDefault="00401812" w:rsidP="00401812">
            <w:pPr>
              <w:pStyle w:val="ae"/>
              <w:numPr>
                <w:ilvl w:val="0"/>
                <w:numId w:val="51"/>
              </w:numPr>
              <w:rPr>
                <w:rFonts w:ascii="맑은 고딕" w:eastAsia="맑은 고딕" w:hAnsi="맑은 고딕"/>
                <w:lang w:eastAsia="ko-KR"/>
              </w:rPr>
            </w:pPr>
            <w:r w:rsidRPr="00401812">
              <w:rPr>
                <w:rFonts w:ascii="맑은 고딕" w:eastAsia="맑은 고딕" w:hAnsi="맑은 고딕"/>
                <w:lang w:eastAsia="ko-KR"/>
              </w:rPr>
              <w:t>When the back button is clicked, it must navigate to the Scenes page.</w:t>
            </w:r>
          </w:p>
          <w:p w14:paraId="7C78EC3C" w14:textId="77777777" w:rsidR="00401812" w:rsidRPr="00401812" w:rsidRDefault="00401812" w:rsidP="00401812">
            <w:pPr>
              <w:rPr>
                <w:rFonts w:ascii="맑은 고딕" w:eastAsia="맑은 고딕" w:hAnsi="맑은 고딕"/>
                <w:lang w:eastAsia="ko-KR"/>
              </w:rPr>
            </w:pPr>
            <w:r w:rsidRPr="00401812">
              <w:rPr>
                <w:rFonts w:ascii="맑은 고딕" w:eastAsia="맑은 고딕" w:hAnsi="맑은 고딕"/>
                <w:lang w:eastAsia="ko-KR"/>
              </w:rPr>
              <w:t>[Tab Area]</w:t>
            </w:r>
          </w:p>
          <w:p w14:paraId="460BB7C0" w14:textId="77777777" w:rsidR="00401812" w:rsidRPr="00401812" w:rsidRDefault="00401812" w:rsidP="00401812">
            <w:pPr>
              <w:pStyle w:val="ae"/>
              <w:numPr>
                <w:ilvl w:val="0"/>
                <w:numId w:val="51"/>
              </w:numPr>
              <w:rPr>
                <w:rFonts w:ascii="맑은 고딕" w:eastAsia="맑은 고딕" w:hAnsi="맑은 고딕"/>
                <w:lang w:eastAsia="ko-KR"/>
              </w:rPr>
            </w:pPr>
            <w:r w:rsidRPr="00401812">
              <w:rPr>
                <w:rFonts w:ascii="맑은 고딕" w:eastAsia="맑은 고딕" w:hAnsi="맑은 고딕"/>
                <w:lang w:eastAsia="ko-KR"/>
              </w:rPr>
              <w:lastRenderedPageBreak/>
              <w:t>The “Basic Info” tab must be selected by default.</w:t>
            </w:r>
          </w:p>
          <w:p w14:paraId="4A9527A0" w14:textId="77777777" w:rsidR="00401812" w:rsidRPr="00401812" w:rsidRDefault="00401812" w:rsidP="00401812">
            <w:pPr>
              <w:pStyle w:val="ae"/>
              <w:numPr>
                <w:ilvl w:val="0"/>
                <w:numId w:val="51"/>
              </w:numPr>
              <w:rPr>
                <w:rFonts w:ascii="맑은 고딕" w:eastAsia="맑은 고딕" w:hAnsi="맑은 고딕"/>
                <w:lang w:eastAsia="ko-KR"/>
              </w:rPr>
            </w:pPr>
            <w:r w:rsidRPr="00401812">
              <w:rPr>
                <w:rFonts w:ascii="맑은 고딕" w:eastAsia="맑은 고딕" w:hAnsi="맑은 고딕"/>
                <w:lang w:eastAsia="ko-KR"/>
              </w:rPr>
              <w:t>When a tab is clicked, the corresponding content must be displayed.</w:t>
            </w:r>
          </w:p>
          <w:p w14:paraId="571E0E06" w14:textId="77777777" w:rsidR="00401812" w:rsidRPr="00401812" w:rsidRDefault="00401812" w:rsidP="00401812">
            <w:pPr>
              <w:rPr>
                <w:rFonts w:ascii="맑은 고딕" w:eastAsia="맑은 고딕" w:hAnsi="맑은 고딕"/>
                <w:lang w:eastAsia="ko-KR"/>
              </w:rPr>
            </w:pPr>
            <w:r w:rsidRPr="00401812">
              <w:rPr>
                <w:rFonts w:ascii="맑은 고딕" w:eastAsia="맑은 고딕" w:hAnsi="맑은 고딕"/>
                <w:lang w:eastAsia="ko-KR"/>
              </w:rPr>
              <w:t>[Basic Info Area]</w:t>
            </w:r>
          </w:p>
          <w:p w14:paraId="3F74F6AF" w14:textId="77777777" w:rsidR="00BC73DD" w:rsidRPr="00BC73DD" w:rsidRDefault="00BC73DD" w:rsidP="00BC73DD">
            <w:pPr>
              <w:pStyle w:val="ae"/>
              <w:numPr>
                <w:ilvl w:val="0"/>
                <w:numId w:val="51"/>
              </w:numPr>
              <w:rPr>
                <w:rFonts w:ascii="맑은 고딕" w:eastAsia="맑은 고딕" w:hAnsi="맑은 고딕"/>
                <w:lang w:eastAsia="ko-KR"/>
              </w:rPr>
            </w:pPr>
            <w:r w:rsidRPr="00BC73DD">
              <w:rPr>
                <w:rFonts w:ascii="맑은 고딕" w:eastAsia="맑은 고딕" w:hAnsi="맑은 고딕"/>
                <w:lang w:eastAsia="ko-KR"/>
              </w:rPr>
              <w:t>The status selection buttons must reflect the current scene status.</w:t>
            </w:r>
          </w:p>
          <w:p w14:paraId="68A664C3" w14:textId="77777777" w:rsidR="00BC73DD" w:rsidRDefault="00BC73DD" w:rsidP="00BC73DD">
            <w:pPr>
              <w:numPr>
                <w:ilvl w:val="0"/>
                <w:numId w:val="51"/>
              </w:numPr>
              <w:rPr>
                <w:rFonts w:ascii="맑은 고딕" w:eastAsia="맑은 고딕" w:hAnsi="맑은 고딕"/>
                <w:lang w:eastAsia="ko-KR"/>
              </w:rPr>
            </w:pPr>
            <w:r w:rsidRPr="00BC73DD">
              <w:rPr>
                <w:rFonts w:ascii="맑은 고딕" w:eastAsia="맑은 고딕" w:hAnsi="맑은 고딕"/>
                <w:lang w:eastAsia="ko-KR"/>
              </w:rPr>
              <w:t xml:space="preserve">The selected status must be preserved even after the application is restarted. </w:t>
            </w:r>
          </w:p>
          <w:p w14:paraId="4974272E" w14:textId="1100D98B" w:rsidR="00401812" w:rsidRPr="00401812" w:rsidRDefault="00401812" w:rsidP="00BC73DD">
            <w:pPr>
              <w:rPr>
                <w:rFonts w:ascii="맑은 고딕" w:eastAsia="맑은 고딕" w:hAnsi="맑은 고딕"/>
                <w:lang w:eastAsia="ko-KR"/>
              </w:rPr>
            </w:pPr>
            <w:r w:rsidRPr="00401812">
              <w:rPr>
                <w:rFonts w:ascii="맑은 고딕" w:eastAsia="맑은 고딕" w:hAnsi="맑은 고딕"/>
                <w:lang w:eastAsia="ko-KR"/>
              </w:rPr>
              <w:t>[Quick Stats Area]</w:t>
            </w:r>
          </w:p>
          <w:p w14:paraId="080FF086" w14:textId="77777777" w:rsidR="00401812" w:rsidRPr="00401812" w:rsidRDefault="00401812" w:rsidP="00401812">
            <w:pPr>
              <w:pStyle w:val="ae"/>
              <w:numPr>
                <w:ilvl w:val="0"/>
                <w:numId w:val="51"/>
              </w:numPr>
              <w:rPr>
                <w:rFonts w:ascii="맑은 고딕" w:eastAsia="맑은 고딕" w:hAnsi="맑은 고딕"/>
                <w:lang w:eastAsia="ko-KR"/>
              </w:rPr>
            </w:pPr>
            <w:r w:rsidRPr="00401812">
              <w:rPr>
                <w:rFonts w:ascii="맑은 고딕" w:eastAsia="맑은 고딕" w:hAnsi="맑은 고딕"/>
                <w:lang w:eastAsia="ko-KR"/>
              </w:rPr>
              <w:t>All counts must be calculated based on the related data (props, cast, extras, locations).</w:t>
            </w:r>
          </w:p>
          <w:p w14:paraId="668AEBDD" w14:textId="77777777" w:rsidR="00401812" w:rsidRPr="00401812" w:rsidRDefault="00401812" w:rsidP="00401812">
            <w:pPr>
              <w:pStyle w:val="ae"/>
              <w:numPr>
                <w:ilvl w:val="0"/>
                <w:numId w:val="51"/>
              </w:numPr>
              <w:rPr>
                <w:rFonts w:ascii="맑은 고딕" w:eastAsia="맑은 고딕" w:hAnsi="맑은 고딕"/>
                <w:lang w:eastAsia="ko-KR"/>
              </w:rPr>
            </w:pPr>
            <w:r w:rsidRPr="00401812">
              <w:rPr>
                <w:rFonts w:ascii="맑은 고딕" w:eastAsia="맑은 고딕" w:hAnsi="맑은 고딕"/>
                <w:lang w:eastAsia="ko-KR"/>
              </w:rPr>
              <w:t>Checklist progress must be calculated based on checklist items.</w:t>
            </w:r>
          </w:p>
          <w:p w14:paraId="7A877D69" w14:textId="77777777" w:rsidR="00401812" w:rsidRPr="00401812" w:rsidRDefault="00401812" w:rsidP="00401812">
            <w:pPr>
              <w:rPr>
                <w:rFonts w:ascii="맑은 고딕" w:eastAsia="맑은 고딕" w:hAnsi="맑은 고딕"/>
                <w:lang w:eastAsia="ko-KR"/>
              </w:rPr>
            </w:pPr>
            <w:r w:rsidRPr="00401812">
              <w:rPr>
                <w:rFonts w:ascii="맑은 고딕" w:eastAsia="맑은 고딕" w:hAnsi="맑은 고딕"/>
                <w:lang w:eastAsia="ko-KR"/>
              </w:rPr>
              <w:t>[Storyboard / Conti Area]</w:t>
            </w:r>
          </w:p>
          <w:p w14:paraId="3AE31636" w14:textId="77777777" w:rsidR="00401812" w:rsidRPr="00401812" w:rsidRDefault="00401812" w:rsidP="00401812">
            <w:pPr>
              <w:pStyle w:val="ae"/>
              <w:numPr>
                <w:ilvl w:val="0"/>
                <w:numId w:val="51"/>
              </w:numPr>
              <w:rPr>
                <w:rFonts w:ascii="맑은 고딕" w:eastAsia="맑은 고딕" w:hAnsi="맑은 고딕"/>
                <w:lang w:eastAsia="ko-KR"/>
              </w:rPr>
            </w:pPr>
            <w:r w:rsidRPr="00401812">
              <w:rPr>
                <w:rFonts w:ascii="맑은 고딕" w:eastAsia="맑은 고딕" w:hAnsi="맑은 고딕"/>
                <w:lang w:eastAsia="ko-KR"/>
              </w:rPr>
              <w:t>The Storyboard / Conti area must be implemented based on the provided JSON data.</w:t>
            </w:r>
          </w:p>
          <w:p w14:paraId="34D7F334" w14:textId="77777777" w:rsidR="00401812" w:rsidRPr="00401812" w:rsidRDefault="00401812" w:rsidP="00401812">
            <w:pPr>
              <w:pStyle w:val="ae"/>
              <w:numPr>
                <w:ilvl w:val="0"/>
                <w:numId w:val="51"/>
              </w:numPr>
              <w:rPr>
                <w:rFonts w:ascii="맑은 고딕" w:eastAsia="맑은 고딕" w:hAnsi="맑은 고딕"/>
                <w:lang w:eastAsia="ko-KR"/>
              </w:rPr>
            </w:pPr>
            <w:r w:rsidRPr="00401812">
              <w:rPr>
                <w:rFonts w:ascii="맑은 고딕" w:eastAsia="맑은 고딕" w:hAnsi="맑은 고딕"/>
                <w:lang w:eastAsia="ko-KR"/>
              </w:rPr>
              <w:t>If a PDF file exists for the scene, the PDF content must be displayed in the viewer area.</w:t>
            </w:r>
          </w:p>
          <w:p w14:paraId="5B99E6B5" w14:textId="77777777" w:rsidR="00401812" w:rsidRPr="00401812" w:rsidRDefault="00401812" w:rsidP="00401812">
            <w:pPr>
              <w:pStyle w:val="ae"/>
              <w:numPr>
                <w:ilvl w:val="0"/>
                <w:numId w:val="51"/>
              </w:numPr>
              <w:rPr>
                <w:rFonts w:ascii="맑은 고딕" w:eastAsia="맑은 고딕" w:hAnsi="맑은 고딕"/>
                <w:lang w:eastAsia="ko-KR"/>
              </w:rPr>
            </w:pPr>
            <w:r w:rsidRPr="00401812">
              <w:rPr>
                <w:rFonts w:ascii="맑은 고딕" w:eastAsia="맑은 고딕" w:hAnsi="맑은 고딕"/>
                <w:lang w:eastAsia="ko-KR"/>
              </w:rPr>
              <w:t>If no PDF file exists, the Storyboard / Conti area must not display any PDF content.</w:t>
            </w:r>
          </w:p>
          <w:p w14:paraId="60686883" w14:textId="02B3A66E" w:rsidR="00BC619E" w:rsidRPr="00AB7C44" w:rsidRDefault="00DA3E2C" w:rsidP="00401812">
            <w:pPr>
              <w:numPr>
                <w:ilvl w:val="0"/>
                <w:numId w:val="51"/>
              </w:numPr>
              <w:rPr>
                <w:rFonts w:ascii="맑은 고딕" w:eastAsia="맑은 고딕" w:hAnsi="맑은 고딕"/>
                <w:lang w:eastAsia="ko-KR"/>
              </w:rPr>
            </w:pPr>
            <w:r w:rsidRPr="00DA3E2C">
              <w:rPr>
                <w:rFonts w:ascii="맑은 고딕" w:eastAsia="맑은 고딕" w:hAnsi="맑은 고딕"/>
                <w:lang w:eastAsia="ko-KR"/>
              </w:rPr>
              <w:t>When the “Open in New Tab” button is clicked, the PDF must be displayed in a larger full-screen view.</w:t>
            </w:r>
          </w:p>
        </w:tc>
      </w:tr>
    </w:tbl>
    <w:p w14:paraId="26A00820" w14:textId="5AB5B704" w:rsidR="00BC619E" w:rsidRPr="00AB7C44" w:rsidRDefault="00BC619E" w:rsidP="00BC619E">
      <w:pPr>
        <w:rPr>
          <w:lang w:eastAsia="ko-KR"/>
        </w:rPr>
      </w:pPr>
    </w:p>
    <w:p w14:paraId="3CEFAF90" w14:textId="77777777" w:rsidR="00BC619E" w:rsidRPr="00AB7C44" w:rsidRDefault="00BC619E" w:rsidP="009E4258">
      <w:pPr>
        <w:rPr>
          <w:lang w:eastAsia="ko-KR"/>
        </w:rPr>
      </w:pPr>
    </w:p>
    <w:p w14:paraId="1595732E" w14:textId="4DAA4F88" w:rsidR="00D3522F" w:rsidRPr="00AB7C44" w:rsidRDefault="00D3522F" w:rsidP="00D3522F">
      <w:pPr>
        <w:pStyle w:val="23"/>
        <w:rPr>
          <w:rFonts w:ascii="맑은 고딕" w:eastAsia="맑은 고딕" w:hAnsi="맑은 고딕"/>
          <w:lang w:eastAsia="ko-KR"/>
        </w:rPr>
      </w:pPr>
      <w:bookmarkStart w:id="27" w:name="_Toc227597029"/>
      <w:r>
        <w:rPr>
          <w:rFonts w:ascii="맑은 고딕" w:eastAsia="맑은 고딕" w:hAnsi="맑은 고딕" w:hint="eastAsia"/>
          <w:lang w:eastAsia="ko-KR"/>
        </w:rPr>
        <w:lastRenderedPageBreak/>
        <w:t>6</w:t>
      </w:r>
      <w:r w:rsidRPr="00AB7C44">
        <w:rPr>
          <w:rFonts w:ascii="맑은 고딕" w:eastAsia="맑은 고딕" w:hAnsi="맑은 고딕"/>
          <w:lang w:eastAsia="ko-KR"/>
        </w:rPr>
        <w:t xml:space="preserve">. </w:t>
      </w:r>
      <w:r w:rsidRPr="00AB7C44">
        <w:rPr>
          <w:rFonts w:ascii="맑은 고딕" w:eastAsia="맑은 고딕" w:hAnsi="맑은 고딕" w:hint="eastAsia"/>
          <w:lang w:eastAsia="ko-KR"/>
        </w:rPr>
        <w:t xml:space="preserve">Scene Detail </w:t>
      </w:r>
      <w:proofErr w:type="gramStart"/>
      <w:r w:rsidRPr="00AB7C44">
        <w:rPr>
          <w:rFonts w:ascii="맑은 고딕" w:eastAsia="맑은 고딕" w:hAnsi="맑은 고딕" w:hint="eastAsia"/>
          <w:lang w:eastAsia="ko-KR"/>
        </w:rPr>
        <w:t>Page(</w:t>
      </w:r>
      <w:proofErr w:type="gramEnd"/>
      <w:r w:rsidR="00C13115">
        <w:rPr>
          <w:rFonts w:ascii="맑은 고딕" w:eastAsia="맑은 고딕" w:hAnsi="맑은 고딕" w:hint="eastAsia"/>
          <w:lang w:eastAsia="ko-KR"/>
        </w:rPr>
        <w:t>Resources</w:t>
      </w:r>
      <w:r w:rsidRPr="00AB7C44">
        <w:rPr>
          <w:rFonts w:ascii="맑은 고딕" w:eastAsia="맑은 고딕" w:hAnsi="맑은 고딕" w:hint="eastAsia"/>
          <w:lang w:eastAsia="ko-KR"/>
        </w:rPr>
        <w:t>)</w:t>
      </w:r>
      <w:bookmarkEnd w:id="27"/>
    </w:p>
    <w:p w14:paraId="21706E79" w14:textId="77777777" w:rsidR="00D3522F" w:rsidRPr="00AB7C44" w:rsidRDefault="00D3522F" w:rsidP="00D3522F">
      <w:pPr>
        <w:pStyle w:val="32"/>
        <w:ind w:leftChars="100" w:left="200"/>
        <w:rPr>
          <w:rFonts w:ascii="맑은 고딕" w:eastAsia="맑은 고딕" w:hAnsi="맑은 고딕"/>
          <w:lang w:eastAsia="ko-KR"/>
        </w:rPr>
      </w:pPr>
      <w:bookmarkStart w:id="28" w:name="_Toc227597030"/>
      <w:r w:rsidRPr="00AB7C44">
        <w:rPr>
          <w:rFonts w:ascii="맑은 고딕" w:eastAsia="맑은 고딕" w:hAnsi="맑은 고딕"/>
          <w:lang w:eastAsia="ko-KR"/>
        </w:rPr>
        <w:t xml:space="preserve">1. </w:t>
      </w:r>
      <w:r w:rsidRPr="00AB7C44">
        <w:rPr>
          <w:rFonts w:ascii="맑은 고딕" w:eastAsia="맑은 고딕" w:hAnsi="맑은 고딕" w:hint="eastAsia"/>
          <w:lang w:eastAsia="ko-KR"/>
        </w:rPr>
        <w:t>Page Description</w:t>
      </w:r>
      <w:r w:rsidRPr="00AB7C44">
        <w:rPr>
          <w:rFonts w:ascii="맑은 고딕" w:eastAsia="맑은 고딕" w:hAnsi="맑은 고딕"/>
          <w:lang w:eastAsia="ko-KR"/>
        </w:rPr>
        <w:t>:</w:t>
      </w:r>
      <w:bookmarkEnd w:id="28"/>
      <w:r w:rsidRPr="00AB7C44">
        <w:rPr>
          <w:rFonts w:ascii="맑은 고딕" w:eastAsia="맑은 고딕" w:hAnsi="맑은 고딕"/>
          <w:lang w:eastAsia="ko-KR"/>
        </w:rPr>
        <w:t xml:space="preserve"> </w:t>
      </w:r>
    </w:p>
    <w:p w14:paraId="345BE792" w14:textId="77777777" w:rsidR="00A1039B" w:rsidRPr="00A1039B" w:rsidRDefault="00A1039B" w:rsidP="00A1039B">
      <w:pPr>
        <w:pStyle w:val="ae"/>
        <w:numPr>
          <w:ilvl w:val="1"/>
          <w:numId w:val="52"/>
        </w:numPr>
        <w:rPr>
          <w:rFonts w:ascii="맑은 고딕" w:eastAsia="맑은 고딕" w:hAnsi="맑은 고딕"/>
          <w:lang w:eastAsia="ko-KR"/>
        </w:rPr>
      </w:pPr>
      <w:r w:rsidRPr="00A1039B">
        <w:rPr>
          <w:rFonts w:ascii="맑은 고딕" w:eastAsia="맑은 고딕" w:hAnsi="맑은 고딕"/>
          <w:lang w:eastAsia="ko-KR"/>
        </w:rPr>
        <w:t>It displays all resources assigned to the selected scene based on the provided JSON data.</w:t>
      </w:r>
    </w:p>
    <w:p w14:paraId="1D1C80FB" w14:textId="34DB1D4C" w:rsidR="00D3522F" w:rsidRPr="00CD7C68" w:rsidRDefault="00A1039B" w:rsidP="00A1039B">
      <w:pPr>
        <w:pStyle w:val="ae"/>
        <w:numPr>
          <w:ilvl w:val="1"/>
          <w:numId w:val="52"/>
        </w:numPr>
        <w:rPr>
          <w:rFonts w:ascii="맑은 고딕" w:eastAsia="맑은 고딕" w:hAnsi="맑은 고딕"/>
          <w:lang w:eastAsia="ko-KR"/>
        </w:rPr>
      </w:pPr>
      <w:r w:rsidRPr="00A1039B">
        <w:rPr>
          <w:rFonts w:ascii="맑은 고딕" w:eastAsia="맑은 고딕" w:hAnsi="맑은 고딕"/>
          <w:lang w:eastAsia="ko-KR"/>
        </w:rPr>
        <w:t>It consists of Props, Cast, Extras, and Locations sections.</w:t>
      </w:r>
    </w:p>
    <w:p w14:paraId="698CD407" w14:textId="77777777" w:rsidR="00D3522F" w:rsidRPr="00AB7C44" w:rsidRDefault="00D3522F" w:rsidP="00D3522F">
      <w:pPr>
        <w:pStyle w:val="32"/>
        <w:ind w:leftChars="100" w:left="200"/>
        <w:rPr>
          <w:rFonts w:ascii="맑은 고딕" w:eastAsia="맑은 고딕" w:hAnsi="맑은 고딕"/>
          <w:lang w:eastAsia="ko-KR"/>
        </w:rPr>
      </w:pPr>
      <w:bookmarkStart w:id="29" w:name="_Toc227597031"/>
      <w:r w:rsidRPr="00AB7C44">
        <w:rPr>
          <w:rFonts w:ascii="맑은 고딕" w:eastAsia="맑은 고딕" w:hAnsi="맑은 고딕"/>
          <w:lang w:eastAsia="ko-KR"/>
        </w:rPr>
        <w:t xml:space="preserve">2. </w:t>
      </w:r>
      <w:r w:rsidRPr="00AB7C44">
        <w:rPr>
          <w:rFonts w:ascii="맑은 고딕" w:eastAsia="맑은 고딕" w:hAnsi="맑은 고딕" w:hint="eastAsia"/>
          <w:lang w:eastAsia="ko-KR"/>
        </w:rPr>
        <w:t>Requirements</w:t>
      </w:r>
      <w:bookmarkEnd w:id="29"/>
      <w:r w:rsidRPr="00AB7C44">
        <w:rPr>
          <w:rFonts w:ascii="맑은 고딕" w:eastAsia="맑은 고딕" w:hAnsi="맑은 고딕"/>
          <w:lang w:eastAsia="ko-KR"/>
        </w:rPr>
        <w:t xml:space="preserve"> </w:t>
      </w:r>
    </w:p>
    <w:tbl>
      <w:tblPr>
        <w:tblStyle w:val="WSI-Table1"/>
        <w:tblW w:w="0" w:type="auto"/>
        <w:tblLook w:val="04A0" w:firstRow="1" w:lastRow="0" w:firstColumn="1" w:lastColumn="0" w:noHBand="0" w:noVBand="1"/>
      </w:tblPr>
      <w:tblGrid>
        <w:gridCol w:w="3818"/>
        <w:gridCol w:w="5797"/>
      </w:tblGrid>
      <w:tr w:rsidR="00D3522F" w:rsidRPr="00AB7C44" w14:paraId="08E8C3A6" w14:textId="77777777" w:rsidTr="00E87E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615" w:type="dxa"/>
            <w:gridSpan w:val="2"/>
            <w:shd w:val="clear" w:color="auto" w:fill="auto"/>
          </w:tcPr>
          <w:p w14:paraId="5AAF0F3F" w14:textId="7EF56F09" w:rsidR="00D3522F" w:rsidRPr="00AB7C44" w:rsidRDefault="00A1039B" w:rsidP="00E87E8F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noProof/>
              </w:rPr>
              <w:drawing>
                <wp:inline distT="0" distB="0" distL="0" distR="0" wp14:anchorId="28B1A2A8" wp14:editId="5977AA71">
                  <wp:extent cx="5777924" cy="2844000"/>
                  <wp:effectExtent l="19050" t="19050" r="13335" b="13970"/>
                  <wp:docPr id="2005163084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7924" cy="2844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522F" w:rsidRPr="00AB7C44" w14:paraId="73CD0040" w14:textId="77777777" w:rsidTr="00E87E8F">
        <w:tc>
          <w:tcPr>
            <w:tcW w:w="3818" w:type="dxa"/>
            <w:tcBorders>
              <w:right w:val="single" w:sz="4" w:space="0" w:color="FFFFFF" w:themeColor="background1"/>
            </w:tcBorders>
            <w:shd w:val="clear" w:color="auto" w:fill="003B5C"/>
          </w:tcPr>
          <w:p w14:paraId="64A67006" w14:textId="1822672F" w:rsidR="00D3522F" w:rsidRPr="00AB7C44" w:rsidRDefault="00072AFE" w:rsidP="00E87E8F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 w:themeColor="background1"/>
                <w:lang w:eastAsia="ko-KR"/>
              </w:rPr>
              <w:t>ELEMENTS</w:t>
            </w:r>
          </w:p>
        </w:tc>
        <w:tc>
          <w:tcPr>
            <w:tcW w:w="5797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</w:tcBorders>
            <w:shd w:val="clear" w:color="auto" w:fill="003B5C"/>
          </w:tcPr>
          <w:p w14:paraId="60248346" w14:textId="77777777" w:rsidR="00D3522F" w:rsidRPr="00AB7C44" w:rsidRDefault="00D3522F" w:rsidP="00E87E8F">
            <w:p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b/>
                <w:bCs/>
                <w:color w:val="FFFFFF" w:themeColor="background1"/>
                <w:lang w:eastAsia="ko-KR"/>
              </w:rPr>
              <w:t>REQUIREMENTS</w:t>
            </w:r>
          </w:p>
        </w:tc>
      </w:tr>
      <w:tr w:rsidR="00D3522F" w:rsidRPr="00AB7C44" w14:paraId="792F2DA5" w14:textId="77777777" w:rsidTr="00E87E8F">
        <w:tc>
          <w:tcPr>
            <w:tcW w:w="3818" w:type="dxa"/>
          </w:tcPr>
          <w:p w14:paraId="61DB7D2E" w14:textId="531C0D85" w:rsidR="00726DDB" w:rsidRPr="00726DDB" w:rsidRDefault="00726DDB" w:rsidP="00726DDB">
            <w:pPr>
              <w:rPr>
                <w:rFonts w:ascii="맑은 고딕" w:eastAsia="맑은 고딕" w:hAnsi="맑은 고딕"/>
                <w:lang w:eastAsia="ko-KR"/>
              </w:rPr>
            </w:pPr>
            <w:r w:rsidRPr="00726DDB">
              <w:rPr>
                <w:rFonts w:ascii="맑은 고딕" w:eastAsia="맑은 고딕" w:hAnsi="맑은 고딕"/>
                <w:lang w:eastAsia="ko-KR"/>
              </w:rPr>
              <w:t>[Props Area]</w:t>
            </w:r>
          </w:p>
          <w:p w14:paraId="3C5E3483" w14:textId="77777777" w:rsidR="00726DDB" w:rsidRPr="00726DDB" w:rsidRDefault="00726DDB" w:rsidP="00726DDB">
            <w:pPr>
              <w:pStyle w:val="ae"/>
              <w:numPr>
                <w:ilvl w:val="0"/>
                <w:numId w:val="53"/>
              </w:numPr>
              <w:rPr>
                <w:rFonts w:ascii="맑은 고딕" w:eastAsia="맑은 고딕" w:hAnsi="맑은 고딕"/>
                <w:lang w:eastAsia="ko-KR"/>
              </w:rPr>
            </w:pPr>
            <w:r w:rsidRPr="00726DDB">
              <w:rPr>
                <w:rFonts w:ascii="맑은 고딕" w:eastAsia="맑은 고딕" w:hAnsi="맑은 고딕"/>
                <w:lang w:eastAsia="ko-KR"/>
              </w:rPr>
              <w:t>Section title text: “Props” with count</w:t>
            </w:r>
          </w:p>
          <w:p w14:paraId="05116786" w14:textId="77777777" w:rsidR="00726DDB" w:rsidRPr="00726DDB" w:rsidRDefault="00726DDB" w:rsidP="00726DDB">
            <w:pPr>
              <w:pStyle w:val="ae"/>
              <w:numPr>
                <w:ilvl w:val="0"/>
                <w:numId w:val="53"/>
              </w:numPr>
              <w:rPr>
                <w:rFonts w:ascii="맑은 고딕" w:eastAsia="맑은 고딕" w:hAnsi="맑은 고딕"/>
                <w:lang w:eastAsia="ko-KR"/>
              </w:rPr>
            </w:pPr>
            <w:r w:rsidRPr="00726DDB">
              <w:rPr>
                <w:rFonts w:ascii="맑은 고딕" w:eastAsia="맑은 고딕" w:hAnsi="맑은 고딕"/>
                <w:lang w:eastAsia="ko-KR"/>
              </w:rPr>
              <w:t>Prop name text</w:t>
            </w:r>
          </w:p>
          <w:p w14:paraId="07BD42AB" w14:textId="77777777" w:rsidR="00726DDB" w:rsidRPr="00726DDB" w:rsidRDefault="00726DDB" w:rsidP="00726DDB">
            <w:pPr>
              <w:pStyle w:val="ae"/>
              <w:numPr>
                <w:ilvl w:val="0"/>
                <w:numId w:val="53"/>
              </w:numPr>
              <w:rPr>
                <w:rFonts w:ascii="맑은 고딕" w:eastAsia="맑은 고딕" w:hAnsi="맑은 고딕"/>
                <w:lang w:eastAsia="ko-KR"/>
              </w:rPr>
            </w:pPr>
            <w:r w:rsidRPr="00726DDB">
              <w:rPr>
                <w:rFonts w:ascii="맑은 고딕" w:eastAsia="맑은 고딕" w:hAnsi="맑은 고딕"/>
                <w:lang w:eastAsia="ko-KR"/>
              </w:rPr>
              <w:t>Availability status text</w:t>
            </w:r>
          </w:p>
          <w:p w14:paraId="02B35C70" w14:textId="77777777" w:rsidR="00726DDB" w:rsidRPr="00726DDB" w:rsidRDefault="00726DDB" w:rsidP="00726DDB">
            <w:pPr>
              <w:rPr>
                <w:rFonts w:ascii="맑은 고딕" w:eastAsia="맑은 고딕" w:hAnsi="맑은 고딕"/>
                <w:lang w:eastAsia="ko-KR"/>
              </w:rPr>
            </w:pPr>
            <w:r w:rsidRPr="00726DDB">
              <w:rPr>
                <w:rFonts w:ascii="맑은 고딕" w:eastAsia="맑은 고딕" w:hAnsi="맑은 고딕"/>
                <w:lang w:eastAsia="ko-KR"/>
              </w:rPr>
              <w:t>[Cast Area]</w:t>
            </w:r>
          </w:p>
          <w:p w14:paraId="35EDDEA6" w14:textId="77777777" w:rsidR="00726DDB" w:rsidRPr="00726DDB" w:rsidRDefault="00726DDB" w:rsidP="00726DDB">
            <w:pPr>
              <w:pStyle w:val="ae"/>
              <w:numPr>
                <w:ilvl w:val="0"/>
                <w:numId w:val="53"/>
              </w:numPr>
              <w:rPr>
                <w:rFonts w:ascii="맑은 고딕" w:eastAsia="맑은 고딕" w:hAnsi="맑은 고딕"/>
                <w:lang w:eastAsia="ko-KR"/>
              </w:rPr>
            </w:pPr>
            <w:r w:rsidRPr="00726DDB">
              <w:rPr>
                <w:rFonts w:ascii="맑은 고딕" w:eastAsia="맑은 고딕" w:hAnsi="맑은 고딕"/>
                <w:lang w:eastAsia="ko-KR"/>
              </w:rPr>
              <w:t>Section title text: “Cast” with count</w:t>
            </w:r>
          </w:p>
          <w:p w14:paraId="0183555C" w14:textId="77777777" w:rsidR="00726DDB" w:rsidRPr="00726DDB" w:rsidRDefault="00726DDB" w:rsidP="00726DDB">
            <w:pPr>
              <w:pStyle w:val="ae"/>
              <w:numPr>
                <w:ilvl w:val="0"/>
                <w:numId w:val="53"/>
              </w:numPr>
              <w:rPr>
                <w:rFonts w:ascii="맑은 고딕" w:eastAsia="맑은 고딕" w:hAnsi="맑은 고딕"/>
                <w:lang w:eastAsia="ko-KR"/>
              </w:rPr>
            </w:pPr>
            <w:r w:rsidRPr="00726DDB">
              <w:rPr>
                <w:rFonts w:ascii="맑은 고딕" w:eastAsia="맑은 고딕" w:hAnsi="맑은 고딕"/>
                <w:lang w:eastAsia="ko-KR"/>
              </w:rPr>
              <w:t>Cast name text</w:t>
            </w:r>
          </w:p>
          <w:p w14:paraId="266E66BE" w14:textId="77777777" w:rsidR="00726DDB" w:rsidRPr="00726DDB" w:rsidRDefault="00726DDB" w:rsidP="00726DDB">
            <w:pPr>
              <w:pStyle w:val="ae"/>
              <w:numPr>
                <w:ilvl w:val="0"/>
                <w:numId w:val="53"/>
              </w:numPr>
              <w:rPr>
                <w:rFonts w:ascii="맑은 고딕" w:eastAsia="맑은 고딕" w:hAnsi="맑은 고딕"/>
                <w:lang w:eastAsia="ko-KR"/>
              </w:rPr>
            </w:pPr>
            <w:r w:rsidRPr="00726DDB">
              <w:rPr>
                <w:rFonts w:ascii="맑은 고딕" w:eastAsia="맑은 고딕" w:hAnsi="맑은 고딕"/>
                <w:lang w:eastAsia="ko-KR"/>
              </w:rPr>
              <w:t>Cast role text</w:t>
            </w:r>
          </w:p>
          <w:p w14:paraId="746842F7" w14:textId="77777777" w:rsidR="00726DDB" w:rsidRPr="00726DDB" w:rsidRDefault="00726DDB" w:rsidP="00726DDB">
            <w:pPr>
              <w:rPr>
                <w:rFonts w:ascii="맑은 고딕" w:eastAsia="맑은 고딕" w:hAnsi="맑은 고딕"/>
                <w:lang w:eastAsia="ko-KR"/>
              </w:rPr>
            </w:pPr>
            <w:r w:rsidRPr="00726DDB">
              <w:rPr>
                <w:rFonts w:ascii="맑은 고딕" w:eastAsia="맑은 고딕" w:hAnsi="맑은 고딕"/>
                <w:lang w:eastAsia="ko-KR"/>
              </w:rPr>
              <w:t>[Extras Area]</w:t>
            </w:r>
          </w:p>
          <w:p w14:paraId="5EDDEF0F" w14:textId="77777777" w:rsidR="00726DDB" w:rsidRPr="00726DDB" w:rsidRDefault="00726DDB" w:rsidP="00726DDB">
            <w:pPr>
              <w:pStyle w:val="ae"/>
              <w:numPr>
                <w:ilvl w:val="0"/>
                <w:numId w:val="53"/>
              </w:numPr>
              <w:rPr>
                <w:rFonts w:ascii="맑은 고딕" w:eastAsia="맑은 고딕" w:hAnsi="맑은 고딕"/>
                <w:lang w:eastAsia="ko-KR"/>
              </w:rPr>
            </w:pPr>
            <w:r w:rsidRPr="00726DDB">
              <w:rPr>
                <w:rFonts w:ascii="맑은 고딕" w:eastAsia="맑은 고딕" w:hAnsi="맑은 고딕"/>
                <w:lang w:eastAsia="ko-KR"/>
              </w:rPr>
              <w:t>Section title text: “Extras” with count</w:t>
            </w:r>
          </w:p>
          <w:p w14:paraId="0328F549" w14:textId="77777777" w:rsidR="00726DDB" w:rsidRPr="00726DDB" w:rsidRDefault="00726DDB" w:rsidP="00726DDB">
            <w:pPr>
              <w:pStyle w:val="ae"/>
              <w:numPr>
                <w:ilvl w:val="0"/>
                <w:numId w:val="53"/>
              </w:numPr>
              <w:rPr>
                <w:rFonts w:ascii="맑은 고딕" w:eastAsia="맑은 고딕" w:hAnsi="맑은 고딕"/>
                <w:lang w:eastAsia="ko-KR"/>
              </w:rPr>
            </w:pPr>
            <w:r w:rsidRPr="00726DDB">
              <w:rPr>
                <w:rFonts w:ascii="맑은 고딕" w:eastAsia="맑은 고딕" w:hAnsi="맑은 고딕"/>
                <w:lang w:eastAsia="ko-KR"/>
              </w:rPr>
              <w:lastRenderedPageBreak/>
              <w:t>Extra description text</w:t>
            </w:r>
          </w:p>
          <w:p w14:paraId="55569509" w14:textId="5C96498F" w:rsidR="00726DDB" w:rsidRPr="00726DDB" w:rsidRDefault="00726DDB" w:rsidP="00726DDB">
            <w:pPr>
              <w:rPr>
                <w:rFonts w:ascii="맑은 고딕" w:eastAsia="맑은 고딕" w:hAnsi="맑은 고딕"/>
                <w:lang w:eastAsia="ko-KR"/>
              </w:rPr>
            </w:pPr>
            <w:r w:rsidRPr="00726DDB">
              <w:rPr>
                <w:rFonts w:ascii="맑은 고딕" w:eastAsia="맑은 고딕" w:hAnsi="맑은 고딕"/>
                <w:lang w:eastAsia="ko-KR"/>
              </w:rPr>
              <w:t>When no extras exist</w:t>
            </w:r>
            <w:r>
              <w:rPr>
                <w:rFonts w:ascii="맑은 고딕" w:eastAsia="맑은 고딕" w:hAnsi="맑은 고딕" w:hint="eastAsia"/>
                <w:lang w:eastAsia="ko-KR"/>
              </w:rPr>
              <w:t xml:space="preserve">: </w:t>
            </w:r>
          </w:p>
          <w:p w14:paraId="75A057DB" w14:textId="77777777" w:rsidR="00726DDB" w:rsidRPr="00726DDB" w:rsidRDefault="00726DDB" w:rsidP="00726DDB">
            <w:pPr>
              <w:pStyle w:val="ae"/>
              <w:numPr>
                <w:ilvl w:val="0"/>
                <w:numId w:val="53"/>
              </w:numPr>
              <w:rPr>
                <w:rFonts w:ascii="맑은 고딕" w:eastAsia="맑은 고딕" w:hAnsi="맑은 고딕"/>
                <w:lang w:eastAsia="ko-KR"/>
              </w:rPr>
            </w:pPr>
            <w:r w:rsidRPr="00726DDB">
              <w:rPr>
                <w:rFonts w:ascii="맑은 고딕" w:eastAsia="맑은 고딕" w:hAnsi="맑은 고딕"/>
                <w:lang w:eastAsia="ko-KR"/>
              </w:rPr>
              <w:t>Empty state text (e.g., “No extras assigned”)</w:t>
            </w:r>
          </w:p>
          <w:p w14:paraId="68E669C3" w14:textId="77777777" w:rsidR="00726DDB" w:rsidRPr="00726DDB" w:rsidRDefault="00726DDB" w:rsidP="00726DDB">
            <w:pPr>
              <w:rPr>
                <w:rFonts w:ascii="맑은 고딕" w:eastAsia="맑은 고딕" w:hAnsi="맑은 고딕"/>
                <w:lang w:eastAsia="ko-KR"/>
              </w:rPr>
            </w:pPr>
            <w:r w:rsidRPr="00726DDB">
              <w:rPr>
                <w:rFonts w:ascii="맑은 고딕" w:eastAsia="맑은 고딕" w:hAnsi="맑은 고딕"/>
                <w:lang w:eastAsia="ko-KR"/>
              </w:rPr>
              <w:t>[Locations Area]</w:t>
            </w:r>
          </w:p>
          <w:p w14:paraId="6A744696" w14:textId="77777777" w:rsidR="00726DDB" w:rsidRPr="00726DDB" w:rsidRDefault="00726DDB" w:rsidP="00726DDB">
            <w:pPr>
              <w:pStyle w:val="ae"/>
              <w:numPr>
                <w:ilvl w:val="0"/>
                <w:numId w:val="53"/>
              </w:numPr>
              <w:rPr>
                <w:rFonts w:ascii="맑은 고딕" w:eastAsia="맑은 고딕" w:hAnsi="맑은 고딕"/>
                <w:lang w:eastAsia="ko-KR"/>
              </w:rPr>
            </w:pPr>
            <w:r w:rsidRPr="00726DDB">
              <w:rPr>
                <w:rFonts w:ascii="맑은 고딕" w:eastAsia="맑은 고딕" w:hAnsi="맑은 고딕"/>
                <w:lang w:eastAsia="ko-KR"/>
              </w:rPr>
              <w:t>Section title text: “Locations” with count</w:t>
            </w:r>
          </w:p>
          <w:p w14:paraId="09C4E627" w14:textId="77777777" w:rsidR="00726DDB" w:rsidRPr="00726DDB" w:rsidRDefault="00726DDB" w:rsidP="00726DDB">
            <w:pPr>
              <w:pStyle w:val="ae"/>
              <w:numPr>
                <w:ilvl w:val="0"/>
                <w:numId w:val="53"/>
              </w:numPr>
              <w:rPr>
                <w:rFonts w:ascii="맑은 고딕" w:eastAsia="맑은 고딕" w:hAnsi="맑은 고딕"/>
                <w:lang w:eastAsia="ko-KR"/>
              </w:rPr>
            </w:pPr>
            <w:r w:rsidRPr="00726DDB">
              <w:rPr>
                <w:rFonts w:ascii="맑은 고딕" w:eastAsia="맑은 고딕" w:hAnsi="맑은 고딕"/>
                <w:lang w:eastAsia="ko-KR"/>
              </w:rPr>
              <w:t>Location name text</w:t>
            </w:r>
          </w:p>
          <w:p w14:paraId="61BE0ABB" w14:textId="77777777" w:rsidR="00726DDB" w:rsidRPr="00726DDB" w:rsidRDefault="00726DDB" w:rsidP="00726DDB">
            <w:pPr>
              <w:pStyle w:val="ae"/>
              <w:numPr>
                <w:ilvl w:val="0"/>
                <w:numId w:val="53"/>
              </w:numPr>
              <w:rPr>
                <w:rFonts w:ascii="맑은 고딕" w:eastAsia="맑은 고딕" w:hAnsi="맑은 고딕"/>
                <w:lang w:eastAsia="ko-KR"/>
              </w:rPr>
            </w:pPr>
            <w:r w:rsidRPr="00726DDB">
              <w:rPr>
                <w:rFonts w:ascii="맑은 고딕" w:eastAsia="맑은 고딕" w:hAnsi="맑은 고딕"/>
                <w:lang w:eastAsia="ko-KR"/>
              </w:rPr>
              <w:t>Location description text</w:t>
            </w:r>
          </w:p>
          <w:p w14:paraId="25DFA6E9" w14:textId="63387C79" w:rsidR="00D3522F" w:rsidRPr="00875EF1" w:rsidRDefault="00726DDB" w:rsidP="00726DDB">
            <w:pPr>
              <w:pStyle w:val="ae"/>
              <w:numPr>
                <w:ilvl w:val="0"/>
                <w:numId w:val="53"/>
              </w:numPr>
              <w:rPr>
                <w:rFonts w:ascii="맑은 고딕" w:eastAsia="맑은 고딕" w:hAnsi="맑은 고딕"/>
                <w:lang w:eastAsia="ko-KR"/>
              </w:rPr>
            </w:pPr>
            <w:r w:rsidRPr="00726DDB">
              <w:rPr>
                <w:rFonts w:ascii="맑은 고딕" w:eastAsia="맑은 고딕" w:hAnsi="맑은 고딕"/>
                <w:lang w:eastAsia="ko-KR"/>
              </w:rPr>
              <w:t>Availability status text</w:t>
            </w:r>
          </w:p>
        </w:tc>
        <w:tc>
          <w:tcPr>
            <w:tcW w:w="5797" w:type="dxa"/>
            <w:tcBorders>
              <w:top w:val="single" w:sz="4" w:space="0" w:color="auto"/>
            </w:tcBorders>
            <w:shd w:val="clear" w:color="auto" w:fill="auto"/>
          </w:tcPr>
          <w:p w14:paraId="5988B623" w14:textId="77777777" w:rsidR="00FD4EB6" w:rsidRDefault="00FD4EB6" w:rsidP="00FD4EB6">
            <w:pPr>
              <w:pStyle w:val="ae"/>
              <w:numPr>
                <w:ilvl w:val="0"/>
                <w:numId w:val="54"/>
              </w:numPr>
              <w:rPr>
                <w:rFonts w:ascii="맑은 고딕" w:eastAsia="맑은 고딕" w:hAnsi="맑은 고딕"/>
                <w:lang w:eastAsia="ko-KR"/>
              </w:rPr>
            </w:pPr>
            <w:r w:rsidRPr="00FD4EB6">
              <w:rPr>
                <w:rFonts w:ascii="맑은 고딕" w:eastAsia="맑은 고딕" w:hAnsi="맑은 고딕"/>
                <w:lang w:eastAsia="ko-KR"/>
              </w:rPr>
              <w:lastRenderedPageBreak/>
              <w:t>All data must be displayed based on the provided JSON data.</w:t>
            </w:r>
          </w:p>
          <w:p w14:paraId="1E804F9F" w14:textId="76742136" w:rsidR="000640AA" w:rsidRPr="00FD4EB6" w:rsidRDefault="000640AA" w:rsidP="00FD4EB6">
            <w:pPr>
              <w:pStyle w:val="ae"/>
              <w:numPr>
                <w:ilvl w:val="0"/>
                <w:numId w:val="54"/>
              </w:numPr>
              <w:rPr>
                <w:rFonts w:ascii="맑은 고딕" w:eastAsia="맑은 고딕" w:hAnsi="맑은 고딕"/>
                <w:lang w:eastAsia="ko-KR"/>
              </w:rPr>
            </w:pPr>
            <w:r w:rsidRPr="000640AA">
              <w:rPr>
                <w:rFonts w:ascii="맑은 고딕" w:eastAsia="맑은 고딕" w:hAnsi="맑은 고딕"/>
                <w:lang w:eastAsia="ko-KR"/>
              </w:rPr>
              <w:t>The “Resources” tab must be visually highlighted as the selected tab.</w:t>
            </w:r>
          </w:p>
          <w:p w14:paraId="6CC03846" w14:textId="77777777" w:rsidR="00FD4EB6" w:rsidRPr="00FD4EB6" w:rsidRDefault="00FD4EB6" w:rsidP="00FD4EB6">
            <w:pPr>
              <w:rPr>
                <w:rFonts w:ascii="맑은 고딕" w:eastAsia="맑은 고딕" w:hAnsi="맑은 고딕"/>
                <w:lang w:eastAsia="ko-KR"/>
              </w:rPr>
            </w:pPr>
            <w:r w:rsidRPr="00FD4EB6">
              <w:rPr>
                <w:rFonts w:ascii="맑은 고딕" w:eastAsia="맑은 고딕" w:hAnsi="맑은 고딕"/>
                <w:lang w:eastAsia="ko-KR"/>
              </w:rPr>
              <w:t>[Resources Area]</w:t>
            </w:r>
          </w:p>
          <w:p w14:paraId="253BD449" w14:textId="77777777" w:rsidR="00FD4EB6" w:rsidRPr="00FD4EB6" w:rsidRDefault="00FD4EB6" w:rsidP="00FD4EB6">
            <w:pPr>
              <w:pStyle w:val="ae"/>
              <w:numPr>
                <w:ilvl w:val="0"/>
                <w:numId w:val="54"/>
              </w:numPr>
              <w:rPr>
                <w:rFonts w:ascii="맑은 고딕" w:eastAsia="맑은 고딕" w:hAnsi="맑은 고딕"/>
                <w:lang w:eastAsia="ko-KR"/>
              </w:rPr>
            </w:pPr>
            <w:r w:rsidRPr="00FD4EB6">
              <w:rPr>
                <w:rFonts w:ascii="맑은 고딕" w:eastAsia="맑은 고딕" w:hAnsi="맑은 고딕"/>
                <w:lang w:eastAsia="ko-KR"/>
              </w:rPr>
              <w:t>Each resource type (Props, Cast, Extras, Locations) must be displayed in separate sections.</w:t>
            </w:r>
          </w:p>
          <w:p w14:paraId="034BBBEE" w14:textId="77777777" w:rsidR="00FD4EB6" w:rsidRPr="00FD4EB6" w:rsidRDefault="00FD4EB6" w:rsidP="00FD4EB6">
            <w:pPr>
              <w:rPr>
                <w:rFonts w:ascii="맑은 고딕" w:eastAsia="맑은 고딕" w:hAnsi="맑은 고딕"/>
                <w:lang w:eastAsia="ko-KR"/>
              </w:rPr>
            </w:pPr>
            <w:r w:rsidRPr="00FD4EB6">
              <w:rPr>
                <w:rFonts w:ascii="맑은 고딕" w:eastAsia="맑은 고딕" w:hAnsi="맑은 고딕"/>
                <w:lang w:eastAsia="ko-KR"/>
              </w:rPr>
              <w:t>[Props Area]</w:t>
            </w:r>
          </w:p>
          <w:p w14:paraId="0B7550E9" w14:textId="77777777" w:rsidR="00FD4EB6" w:rsidRPr="00FD4EB6" w:rsidRDefault="00FD4EB6" w:rsidP="00FD4EB6">
            <w:pPr>
              <w:pStyle w:val="ae"/>
              <w:numPr>
                <w:ilvl w:val="0"/>
                <w:numId w:val="54"/>
              </w:numPr>
              <w:rPr>
                <w:rFonts w:ascii="맑은 고딕" w:eastAsia="맑은 고딕" w:hAnsi="맑은 고딕"/>
                <w:lang w:eastAsia="ko-KR"/>
              </w:rPr>
            </w:pPr>
            <w:r w:rsidRPr="00FD4EB6">
              <w:rPr>
                <w:rFonts w:ascii="맑은 고딕" w:eastAsia="맑은 고딕" w:hAnsi="맑은 고딕"/>
                <w:lang w:eastAsia="ko-KR"/>
              </w:rPr>
              <w:t>All props assigned to the selected scene must be displayed.</w:t>
            </w:r>
          </w:p>
          <w:p w14:paraId="2EADBE02" w14:textId="77777777" w:rsidR="00FD4EB6" w:rsidRPr="00FD4EB6" w:rsidRDefault="00FD4EB6" w:rsidP="00FD4EB6">
            <w:pPr>
              <w:pStyle w:val="ae"/>
              <w:numPr>
                <w:ilvl w:val="0"/>
                <w:numId w:val="54"/>
              </w:numPr>
              <w:rPr>
                <w:rFonts w:ascii="맑은 고딕" w:eastAsia="맑은 고딕" w:hAnsi="맑은 고딕"/>
                <w:lang w:eastAsia="ko-KR"/>
              </w:rPr>
            </w:pPr>
            <w:r w:rsidRPr="00FD4EB6">
              <w:rPr>
                <w:rFonts w:ascii="맑은 고딕" w:eastAsia="맑은 고딕" w:hAnsi="맑은 고딕"/>
                <w:lang w:eastAsia="ko-KR"/>
              </w:rPr>
              <w:t>Each prop must display its availability status.</w:t>
            </w:r>
          </w:p>
          <w:p w14:paraId="5A5F2882" w14:textId="77777777" w:rsidR="00FD4EB6" w:rsidRPr="00FD4EB6" w:rsidRDefault="00FD4EB6" w:rsidP="00FD4EB6">
            <w:pPr>
              <w:rPr>
                <w:rFonts w:ascii="맑은 고딕" w:eastAsia="맑은 고딕" w:hAnsi="맑은 고딕"/>
                <w:lang w:eastAsia="ko-KR"/>
              </w:rPr>
            </w:pPr>
            <w:r w:rsidRPr="00FD4EB6">
              <w:rPr>
                <w:rFonts w:ascii="맑은 고딕" w:eastAsia="맑은 고딕" w:hAnsi="맑은 고딕"/>
                <w:lang w:eastAsia="ko-KR"/>
              </w:rPr>
              <w:t>[Cast Area]</w:t>
            </w:r>
          </w:p>
          <w:p w14:paraId="0FA1F35C" w14:textId="77777777" w:rsidR="00FD4EB6" w:rsidRPr="00FD4EB6" w:rsidRDefault="00FD4EB6" w:rsidP="00FD4EB6">
            <w:pPr>
              <w:pStyle w:val="ae"/>
              <w:numPr>
                <w:ilvl w:val="0"/>
                <w:numId w:val="54"/>
              </w:numPr>
              <w:rPr>
                <w:rFonts w:ascii="맑은 고딕" w:eastAsia="맑은 고딕" w:hAnsi="맑은 고딕"/>
                <w:lang w:eastAsia="ko-KR"/>
              </w:rPr>
            </w:pPr>
            <w:r w:rsidRPr="00FD4EB6">
              <w:rPr>
                <w:rFonts w:ascii="맑은 고딕" w:eastAsia="맑은 고딕" w:hAnsi="맑은 고딕"/>
                <w:lang w:eastAsia="ko-KR"/>
              </w:rPr>
              <w:lastRenderedPageBreak/>
              <w:t>All cast assigned to the selected scene must be displayed.</w:t>
            </w:r>
          </w:p>
          <w:p w14:paraId="5301D069" w14:textId="77777777" w:rsidR="00FD4EB6" w:rsidRPr="00FD4EB6" w:rsidRDefault="00FD4EB6" w:rsidP="00FD4EB6">
            <w:pPr>
              <w:pStyle w:val="ae"/>
              <w:numPr>
                <w:ilvl w:val="0"/>
                <w:numId w:val="54"/>
              </w:numPr>
              <w:rPr>
                <w:rFonts w:ascii="맑은 고딕" w:eastAsia="맑은 고딕" w:hAnsi="맑은 고딕"/>
                <w:lang w:eastAsia="ko-KR"/>
              </w:rPr>
            </w:pPr>
            <w:r w:rsidRPr="00FD4EB6">
              <w:rPr>
                <w:rFonts w:ascii="맑은 고딕" w:eastAsia="맑은 고딕" w:hAnsi="맑은 고딕"/>
                <w:lang w:eastAsia="ko-KR"/>
              </w:rPr>
              <w:t>Each cast must display their role information.</w:t>
            </w:r>
          </w:p>
          <w:p w14:paraId="07A52AA2" w14:textId="77777777" w:rsidR="00FD4EB6" w:rsidRPr="00FD4EB6" w:rsidRDefault="00FD4EB6" w:rsidP="00FD4EB6">
            <w:pPr>
              <w:rPr>
                <w:rFonts w:ascii="맑은 고딕" w:eastAsia="맑은 고딕" w:hAnsi="맑은 고딕"/>
                <w:lang w:eastAsia="ko-KR"/>
              </w:rPr>
            </w:pPr>
            <w:r w:rsidRPr="00FD4EB6">
              <w:rPr>
                <w:rFonts w:ascii="맑은 고딕" w:eastAsia="맑은 고딕" w:hAnsi="맑은 고딕"/>
                <w:lang w:eastAsia="ko-KR"/>
              </w:rPr>
              <w:t>[Extras Area]</w:t>
            </w:r>
          </w:p>
          <w:p w14:paraId="66613E33" w14:textId="77777777" w:rsidR="00FD4EB6" w:rsidRPr="00FD4EB6" w:rsidRDefault="00FD4EB6" w:rsidP="00FD4EB6">
            <w:pPr>
              <w:pStyle w:val="ae"/>
              <w:numPr>
                <w:ilvl w:val="0"/>
                <w:numId w:val="54"/>
              </w:numPr>
              <w:rPr>
                <w:rFonts w:ascii="맑은 고딕" w:eastAsia="맑은 고딕" w:hAnsi="맑은 고딕"/>
                <w:lang w:eastAsia="ko-KR"/>
              </w:rPr>
            </w:pPr>
            <w:r w:rsidRPr="00FD4EB6">
              <w:rPr>
                <w:rFonts w:ascii="맑은 고딕" w:eastAsia="맑은 고딕" w:hAnsi="맑은 고딕"/>
                <w:lang w:eastAsia="ko-KR"/>
              </w:rPr>
              <w:t>All extras assigned to the selected scene must be displayed.</w:t>
            </w:r>
          </w:p>
          <w:p w14:paraId="3B9C10F4" w14:textId="77777777" w:rsidR="00FD4EB6" w:rsidRPr="00FD4EB6" w:rsidRDefault="00FD4EB6" w:rsidP="00FD4EB6">
            <w:pPr>
              <w:pStyle w:val="ae"/>
              <w:numPr>
                <w:ilvl w:val="0"/>
                <w:numId w:val="54"/>
              </w:numPr>
              <w:rPr>
                <w:rFonts w:ascii="맑은 고딕" w:eastAsia="맑은 고딕" w:hAnsi="맑은 고딕"/>
                <w:lang w:eastAsia="ko-KR"/>
              </w:rPr>
            </w:pPr>
            <w:r w:rsidRPr="00FD4EB6">
              <w:rPr>
                <w:rFonts w:ascii="맑은 고딕" w:eastAsia="맑은 고딕" w:hAnsi="맑은 고딕"/>
                <w:lang w:eastAsia="ko-KR"/>
              </w:rPr>
              <w:t>If no extras are assigned, an empty state message must be displayed.</w:t>
            </w:r>
          </w:p>
          <w:p w14:paraId="6D434617" w14:textId="77777777" w:rsidR="00FD4EB6" w:rsidRPr="00FD4EB6" w:rsidRDefault="00FD4EB6" w:rsidP="00FD4EB6">
            <w:pPr>
              <w:rPr>
                <w:rFonts w:ascii="맑은 고딕" w:eastAsia="맑은 고딕" w:hAnsi="맑은 고딕"/>
                <w:lang w:eastAsia="ko-KR"/>
              </w:rPr>
            </w:pPr>
            <w:r w:rsidRPr="00FD4EB6">
              <w:rPr>
                <w:rFonts w:ascii="맑은 고딕" w:eastAsia="맑은 고딕" w:hAnsi="맑은 고딕"/>
                <w:lang w:eastAsia="ko-KR"/>
              </w:rPr>
              <w:t>[Locations Area]</w:t>
            </w:r>
          </w:p>
          <w:p w14:paraId="48E4DE4F" w14:textId="77777777" w:rsidR="00FD4EB6" w:rsidRPr="00FD4EB6" w:rsidRDefault="00FD4EB6" w:rsidP="00FD4EB6">
            <w:pPr>
              <w:pStyle w:val="ae"/>
              <w:numPr>
                <w:ilvl w:val="0"/>
                <w:numId w:val="54"/>
              </w:numPr>
              <w:rPr>
                <w:rFonts w:ascii="맑은 고딕" w:eastAsia="맑은 고딕" w:hAnsi="맑은 고딕"/>
                <w:lang w:eastAsia="ko-KR"/>
              </w:rPr>
            </w:pPr>
            <w:r w:rsidRPr="00FD4EB6">
              <w:rPr>
                <w:rFonts w:ascii="맑은 고딕" w:eastAsia="맑은 고딕" w:hAnsi="맑은 고딕"/>
                <w:lang w:eastAsia="ko-KR"/>
              </w:rPr>
              <w:t>All locations assigned to the selected scene must be displayed.</w:t>
            </w:r>
          </w:p>
          <w:p w14:paraId="3CE00511" w14:textId="0F316394" w:rsidR="00D3522F" w:rsidRPr="00AB7C44" w:rsidRDefault="00FD4EB6" w:rsidP="00FD4EB6">
            <w:pPr>
              <w:numPr>
                <w:ilvl w:val="0"/>
                <w:numId w:val="54"/>
              </w:numPr>
              <w:rPr>
                <w:rFonts w:ascii="맑은 고딕" w:eastAsia="맑은 고딕" w:hAnsi="맑은 고딕"/>
                <w:lang w:eastAsia="ko-KR"/>
              </w:rPr>
            </w:pPr>
            <w:r w:rsidRPr="00FD4EB6">
              <w:rPr>
                <w:rFonts w:ascii="맑은 고딕" w:eastAsia="맑은 고딕" w:hAnsi="맑은 고딕"/>
                <w:lang w:eastAsia="ko-KR"/>
              </w:rPr>
              <w:t>Each location must display its availability status.</w:t>
            </w:r>
          </w:p>
        </w:tc>
      </w:tr>
    </w:tbl>
    <w:p w14:paraId="21F7164B" w14:textId="77777777" w:rsidR="00D3522F" w:rsidRPr="00AB7C44" w:rsidRDefault="00D3522F" w:rsidP="00D3522F">
      <w:pPr>
        <w:rPr>
          <w:lang w:eastAsia="ko-KR"/>
        </w:rPr>
      </w:pPr>
    </w:p>
    <w:p w14:paraId="1898E755" w14:textId="120BE4B9" w:rsidR="005D1172" w:rsidRDefault="005D1172">
      <w:pPr>
        <w:spacing w:after="160"/>
        <w:rPr>
          <w:lang w:eastAsia="ko-KR"/>
        </w:rPr>
      </w:pPr>
      <w:r>
        <w:rPr>
          <w:lang w:eastAsia="ko-KR"/>
        </w:rPr>
        <w:br w:type="page"/>
      </w:r>
    </w:p>
    <w:p w14:paraId="062F5AC5" w14:textId="7A117270" w:rsidR="005D1172" w:rsidRPr="00AB7C44" w:rsidRDefault="006F39EC" w:rsidP="005D1172">
      <w:pPr>
        <w:pStyle w:val="23"/>
        <w:rPr>
          <w:rFonts w:ascii="맑은 고딕" w:eastAsia="맑은 고딕" w:hAnsi="맑은 고딕"/>
          <w:lang w:eastAsia="ko-KR"/>
        </w:rPr>
      </w:pPr>
      <w:bookmarkStart w:id="30" w:name="_Toc227597032"/>
      <w:r>
        <w:rPr>
          <w:rFonts w:ascii="맑은 고딕" w:eastAsia="맑은 고딕" w:hAnsi="맑은 고딕" w:hint="eastAsia"/>
          <w:lang w:eastAsia="ko-KR"/>
        </w:rPr>
        <w:lastRenderedPageBreak/>
        <w:t>7</w:t>
      </w:r>
      <w:r w:rsidR="005D1172" w:rsidRPr="00AB7C44">
        <w:rPr>
          <w:rFonts w:ascii="맑은 고딕" w:eastAsia="맑은 고딕" w:hAnsi="맑은 고딕"/>
          <w:lang w:eastAsia="ko-KR"/>
        </w:rPr>
        <w:t xml:space="preserve">. </w:t>
      </w:r>
      <w:r w:rsidR="005D1172" w:rsidRPr="00AB7C44">
        <w:rPr>
          <w:rFonts w:ascii="맑은 고딕" w:eastAsia="맑은 고딕" w:hAnsi="맑은 고딕" w:hint="eastAsia"/>
          <w:lang w:eastAsia="ko-KR"/>
        </w:rPr>
        <w:t xml:space="preserve">Scene Detail </w:t>
      </w:r>
      <w:proofErr w:type="gramStart"/>
      <w:r w:rsidR="005D1172" w:rsidRPr="00AB7C44">
        <w:rPr>
          <w:rFonts w:ascii="맑은 고딕" w:eastAsia="맑은 고딕" w:hAnsi="맑은 고딕" w:hint="eastAsia"/>
          <w:lang w:eastAsia="ko-KR"/>
        </w:rPr>
        <w:t>Page(</w:t>
      </w:r>
      <w:proofErr w:type="gramEnd"/>
      <w:r>
        <w:rPr>
          <w:rFonts w:ascii="맑은 고딕" w:eastAsia="맑은 고딕" w:hAnsi="맑은 고딕" w:hint="eastAsia"/>
          <w:lang w:eastAsia="ko-KR"/>
        </w:rPr>
        <w:t>Check</w:t>
      </w:r>
      <w:r w:rsidR="00A663DC">
        <w:rPr>
          <w:rFonts w:ascii="맑은 고딕" w:eastAsia="맑은 고딕" w:hAnsi="맑은 고딕" w:hint="eastAsia"/>
          <w:lang w:eastAsia="ko-KR"/>
        </w:rPr>
        <w:t>l</w:t>
      </w:r>
      <w:r>
        <w:rPr>
          <w:rFonts w:ascii="맑은 고딕" w:eastAsia="맑은 고딕" w:hAnsi="맑은 고딕" w:hint="eastAsia"/>
          <w:lang w:eastAsia="ko-KR"/>
        </w:rPr>
        <w:t>ist</w:t>
      </w:r>
      <w:r w:rsidR="005D1172" w:rsidRPr="00AB7C44">
        <w:rPr>
          <w:rFonts w:ascii="맑은 고딕" w:eastAsia="맑은 고딕" w:hAnsi="맑은 고딕" w:hint="eastAsia"/>
          <w:lang w:eastAsia="ko-KR"/>
        </w:rPr>
        <w:t>)</w:t>
      </w:r>
      <w:bookmarkEnd w:id="30"/>
    </w:p>
    <w:p w14:paraId="61B9E68B" w14:textId="77777777" w:rsidR="005D1172" w:rsidRPr="00AB7C44" w:rsidRDefault="005D1172" w:rsidP="005D1172">
      <w:pPr>
        <w:pStyle w:val="32"/>
        <w:ind w:leftChars="100" w:left="200"/>
        <w:rPr>
          <w:rFonts w:ascii="맑은 고딕" w:eastAsia="맑은 고딕" w:hAnsi="맑은 고딕"/>
          <w:lang w:eastAsia="ko-KR"/>
        </w:rPr>
      </w:pPr>
      <w:bookmarkStart w:id="31" w:name="_Toc227597033"/>
      <w:r w:rsidRPr="00AB7C44">
        <w:rPr>
          <w:rFonts w:ascii="맑은 고딕" w:eastAsia="맑은 고딕" w:hAnsi="맑은 고딕"/>
          <w:lang w:eastAsia="ko-KR"/>
        </w:rPr>
        <w:t xml:space="preserve">1. </w:t>
      </w:r>
      <w:r w:rsidRPr="00AB7C44">
        <w:rPr>
          <w:rFonts w:ascii="맑은 고딕" w:eastAsia="맑은 고딕" w:hAnsi="맑은 고딕" w:hint="eastAsia"/>
          <w:lang w:eastAsia="ko-KR"/>
        </w:rPr>
        <w:t>Page Description</w:t>
      </w:r>
      <w:r w:rsidRPr="00AB7C44">
        <w:rPr>
          <w:rFonts w:ascii="맑은 고딕" w:eastAsia="맑은 고딕" w:hAnsi="맑은 고딕"/>
          <w:lang w:eastAsia="ko-KR"/>
        </w:rPr>
        <w:t>:</w:t>
      </w:r>
      <w:bookmarkEnd w:id="31"/>
      <w:r w:rsidRPr="00AB7C44">
        <w:rPr>
          <w:rFonts w:ascii="맑은 고딕" w:eastAsia="맑은 고딕" w:hAnsi="맑은 고딕"/>
          <w:lang w:eastAsia="ko-KR"/>
        </w:rPr>
        <w:t xml:space="preserve"> </w:t>
      </w:r>
    </w:p>
    <w:p w14:paraId="69D009B5" w14:textId="77777777" w:rsidR="00A22067" w:rsidRPr="00A22067" w:rsidRDefault="00A22067" w:rsidP="00A22067">
      <w:pPr>
        <w:pStyle w:val="ae"/>
        <w:numPr>
          <w:ilvl w:val="1"/>
          <w:numId w:val="57"/>
        </w:numPr>
        <w:rPr>
          <w:rFonts w:ascii="맑은 고딕" w:eastAsia="맑은 고딕" w:hAnsi="맑은 고딕"/>
          <w:lang w:eastAsia="ko-KR"/>
        </w:rPr>
      </w:pPr>
      <w:r w:rsidRPr="00A22067">
        <w:rPr>
          <w:rFonts w:ascii="맑은 고딕" w:eastAsia="맑은 고딕" w:hAnsi="맑은 고딕"/>
          <w:lang w:eastAsia="ko-KR"/>
        </w:rPr>
        <w:t>It displays the checklist items of the selected scene based on the provided JSON data.</w:t>
      </w:r>
    </w:p>
    <w:p w14:paraId="0F096613" w14:textId="18DA4B10" w:rsidR="005D1172" w:rsidRPr="00CD7C68" w:rsidRDefault="00A22067" w:rsidP="00A22067">
      <w:pPr>
        <w:pStyle w:val="ae"/>
        <w:numPr>
          <w:ilvl w:val="1"/>
          <w:numId w:val="57"/>
        </w:numPr>
        <w:rPr>
          <w:rFonts w:ascii="맑은 고딕" w:eastAsia="맑은 고딕" w:hAnsi="맑은 고딕"/>
          <w:lang w:eastAsia="ko-KR"/>
        </w:rPr>
      </w:pPr>
      <w:r w:rsidRPr="00A22067">
        <w:rPr>
          <w:rFonts w:ascii="맑은 고딕" w:eastAsia="맑은 고딕" w:hAnsi="맑은 고딕"/>
          <w:lang w:eastAsia="ko-KR"/>
        </w:rPr>
        <w:t>It allows users to check and uncheck items to update the completion status.</w:t>
      </w:r>
    </w:p>
    <w:p w14:paraId="769D9EA5" w14:textId="77777777" w:rsidR="005D1172" w:rsidRPr="00AB7C44" w:rsidRDefault="005D1172" w:rsidP="005D1172">
      <w:pPr>
        <w:pStyle w:val="32"/>
        <w:ind w:leftChars="100" w:left="200"/>
        <w:rPr>
          <w:rFonts w:ascii="맑은 고딕" w:eastAsia="맑은 고딕" w:hAnsi="맑은 고딕"/>
          <w:lang w:eastAsia="ko-KR"/>
        </w:rPr>
      </w:pPr>
      <w:bookmarkStart w:id="32" w:name="_Toc227597034"/>
      <w:r w:rsidRPr="00AB7C44">
        <w:rPr>
          <w:rFonts w:ascii="맑은 고딕" w:eastAsia="맑은 고딕" w:hAnsi="맑은 고딕"/>
          <w:lang w:eastAsia="ko-KR"/>
        </w:rPr>
        <w:t xml:space="preserve">2. </w:t>
      </w:r>
      <w:r w:rsidRPr="00AB7C44">
        <w:rPr>
          <w:rFonts w:ascii="맑은 고딕" w:eastAsia="맑은 고딕" w:hAnsi="맑은 고딕" w:hint="eastAsia"/>
          <w:lang w:eastAsia="ko-KR"/>
        </w:rPr>
        <w:t>Requirements</w:t>
      </w:r>
      <w:bookmarkEnd w:id="32"/>
      <w:r w:rsidRPr="00AB7C44">
        <w:rPr>
          <w:rFonts w:ascii="맑은 고딕" w:eastAsia="맑은 고딕" w:hAnsi="맑은 고딕"/>
          <w:lang w:eastAsia="ko-KR"/>
        </w:rPr>
        <w:t xml:space="preserve"> </w:t>
      </w:r>
    </w:p>
    <w:tbl>
      <w:tblPr>
        <w:tblStyle w:val="WSI-Table1"/>
        <w:tblW w:w="0" w:type="auto"/>
        <w:tblLook w:val="04A0" w:firstRow="1" w:lastRow="0" w:firstColumn="1" w:lastColumn="0" w:noHBand="0" w:noVBand="1"/>
      </w:tblPr>
      <w:tblGrid>
        <w:gridCol w:w="3818"/>
        <w:gridCol w:w="5797"/>
      </w:tblGrid>
      <w:tr w:rsidR="005D1172" w:rsidRPr="00AB7C44" w14:paraId="7398F3E0" w14:textId="77777777" w:rsidTr="00E87E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615" w:type="dxa"/>
            <w:gridSpan w:val="2"/>
            <w:shd w:val="clear" w:color="auto" w:fill="auto"/>
          </w:tcPr>
          <w:p w14:paraId="17DC258B" w14:textId="5BBED3EE" w:rsidR="005D1172" w:rsidRPr="00AB7C44" w:rsidRDefault="00F972B1" w:rsidP="00E87E8F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noProof/>
              </w:rPr>
              <w:drawing>
                <wp:inline distT="0" distB="0" distL="0" distR="0" wp14:anchorId="42D53843" wp14:editId="14708ED9">
                  <wp:extent cx="5777924" cy="2844000"/>
                  <wp:effectExtent l="19050" t="19050" r="13335" b="13970"/>
                  <wp:docPr id="637570089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7924" cy="2844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1172" w:rsidRPr="00AB7C44" w14:paraId="1BA8126B" w14:textId="77777777" w:rsidTr="00E87E8F">
        <w:tc>
          <w:tcPr>
            <w:tcW w:w="3818" w:type="dxa"/>
            <w:tcBorders>
              <w:right w:val="single" w:sz="4" w:space="0" w:color="FFFFFF" w:themeColor="background1"/>
            </w:tcBorders>
            <w:shd w:val="clear" w:color="auto" w:fill="003B5C"/>
          </w:tcPr>
          <w:p w14:paraId="4DD0C2EC" w14:textId="12D1C96A" w:rsidR="005D1172" w:rsidRPr="00AB7C44" w:rsidRDefault="00072AFE" w:rsidP="00E87E8F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 w:themeColor="background1"/>
                <w:lang w:eastAsia="ko-KR"/>
              </w:rPr>
              <w:t>ELEMENTS</w:t>
            </w:r>
          </w:p>
        </w:tc>
        <w:tc>
          <w:tcPr>
            <w:tcW w:w="5797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</w:tcBorders>
            <w:shd w:val="clear" w:color="auto" w:fill="003B5C"/>
          </w:tcPr>
          <w:p w14:paraId="5CD2BCF6" w14:textId="77777777" w:rsidR="005D1172" w:rsidRPr="00AB7C44" w:rsidRDefault="005D1172" w:rsidP="00E87E8F">
            <w:p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b/>
                <w:bCs/>
                <w:color w:val="FFFFFF" w:themeColor="background1"/>
                <w:lang w:eastAsia="ko-KR"/>
              </w:rPr>
              <w:t>REQUIREMENTS</w:t>
            </w:r>
          </w:p>
        </w:tc>
      </w:tr>
      <w:tr w:rsidR="005D1172" w:rsidRPr="00AB7C44" w14:paraId="043788C4" w14:textId="77777777" w:rsidTr="00E87E8F">
        <w:tc>
          <w:tcPr>
            <w:tcW w:w="3818" w:type="dxa"/>
          </w:tcPr>
          <w:p w14:paraId="1DB45F1D" w14:textId="71DD9D4F" w:rsidR="004B5023" w:rsidRPr="006968A0" w:rsidRDefault="004B5023" w:rsidP="006968A0">
            <w:pPr>
              <w:rPr>
                <w:rFonts w:ascii="맑은 고딕" w:eastAsia="맑은 고딕" w:hAnsi="맑은 고딕"/>
                <w:lang w:eastAsia="ko-KR"/>
              </w:rPr>
            </w:pPr>
            <w:r w:rsidRPr="006968A0">
              <w:rPr>
                <w:rFonts w:ascii="맑은 고딕" w:eastAsia="맑은 고딕" w:hAnsi="맑은 고딕"/>
                <w:lang w:eastAsia="ko-KR"/>
              </w:rPr>
              <w:t>[Checklist Area]</w:t>
            </w:r>
          </w:p>
          <w:p w14:paraId="2BB1930F" w14:textId="77777777" w:rsidR="004B5023" w:rsidRPr="004B5023" w:rsidRDefault="004B5023" w:rsidP="00A67E92">
            <w:pPr>
              <w:pStyle w:val="ae"/>
              <w:numPr>
                <w:ilvl w:val="0"/>
                <w:numId w:val="55"/>
              </w:numPr>
              <w:rPr>
                <w:rFonts w:ascii="맑은 고딕" w:eastAsia="맑은 고딕" w:hAnsi="맑은 고딕"/>
                <w:lang w:eastAsia="ko-KR"/>
              </w:rPr>
            </w:pPr>
            <w:r w:rsidRPr="004B5023">
              <w:rPr>
                <w:rFonts w:ascii="맑은 고딕" w:eastAsia="맑은 고딕" w:hAnsi="맑은 고딕"/>
                <w:lang w:eastAsia="ko-KR"/>
              </w:rPr>
              <w:t>Section title text: “Scene Checklist”</w:t>
            </w:r>
          </w:p>
          <w:p w14:paraId="566370C7" w14:textId="77777777" w:rsidR="004B5023" w:rsidRPr="004B5023" w:rsidRDefault="004B5023" w:rsidP="00A67E92">
            <w:pPr>
              <w:pStyle w:val="ae"/>
              <w:numPr>
                <w:ilvl w:val="0"/>
                <w:numId w:val="55"/>
              </w:numPr>
              <w:rPr>
                <w:rFonts w:ascii="맑은 고딕" w:eastAsia="맑은 고딕" w:hAnsi="맑은 고딕"/>
                <w:lang w:eastAsia="ko-KR"/>
              </w:rPr>
            </w:pPr>
            <w:r w:rsidRPr="004B5023">
              <w:rPr>
                <w:rFonts w:ascii="맑은 고딕" w:eastAsia="맑은 고딕" w:hAnsi="맑은 고딕"/>
                <w:lang w:eastAsia="ko-KR"/>
              </w:rPr>
              <w:t>Checklist progress text (e.g., 4 / 4 completed)</w:t>
            </w:r>
          </w:p>
          <w:p w14:paraId="3FEA6353" w14:textId="77777777" w:rsidR="004B5023" w:rsidRPr="00A67E92" w:rsidRDefault="004B5023" w:rsidP="00A67E92">
            <w:pPr>
              <w:rPr>
                <w:rFonts w:ascii="맑은 고딕" w:eastAsia="맑은 고딕" w:hAnsi="맑은 고딕"/>
                <w:lang w:eastAsia="ko-KR"/>
              </w:rPr>
            </w:pPr>
            <w:r w:rsidRPr="00A67E92">
              <w:rPr>
                <w:rFonts w:ascii="맑은 고딕" w:eastAsia="맑은 고딕" w:hAnsi="맑은 고딕"/>
                <w:lang w:eastAsia="ko-KR"/>
              </w:rPr>
              <w:t>[Checklist Item] Each item must include:</w:t>
            </w:r>
          </w:p>
          <w:p w14:paraId="1DF1499C" w14:textId="536E9842" w:rsidR="004B5023" w:rsidRPr="004B5023" w:rsidRDefault="004B5023" w:rsidP="00A67E92">
            <w:pPr>
              <w:pStyle w:val="ae"/>
              <w:numPr>
                <w:ilvl w:val="0"/>
                <w:numId w:val="55"/>
              </w:numPr>
              <w:rPr>
                <w:rFonts w:ascii="맑은 고딕" w:eastAsia="맑은 고딕" w:hAnsi="맑은 고딕"/>
                <w:lang w:eastAsia="ko-KR"/>
              </w:rPr>
            </w:pPr>
            <w:r w:rsidRPr="004B5023">
              <w:rPr>
                <w:rFonts w:ascii="맑은 고딕" w:eastAsia="맑은 고딕" w:hAnsi="맑은 고딕"/>
                <w:lang w:eastAsia="ko-KR"/>
              </w:rPr>
              <w:t xml:space="preserve">Checkbox </w:t>
            </w:r>
            <w:proofErr w:type="spellStart"/>
            <w:r w:rsidR="00DA6DD6">
              <w:rPr>
                <w:rFonts w:ascii="맑은 고딕" w:eastAsia="맑은 고딕" w:hAnsi="맑은 고딕" w:hint="eastAsia"/>
                <w:lang w:eastAsia="ko-KR"/>
              </w:rPr>
              <w:t>C</w:t>
            </w:r>
            <w:r w:rsidR="00BC60FF">
              <w:rPr>
                <w:rFonts w:ascii="맑은 고딕" w:eastAsia="맑은 고딕" w:hAnsi="맑은 고딕" w:hint="eastAsia"/>
                <w:lang w:eastAsia="ko-KR"/>
              </w:rPr>
              <w:t>heckbox</w:t>
            </w:r>
            <w:proofErr w:type="spellEnd"/>
          </w:p>
          <w:p w14:paraId="4CA1B313" w14:textId="77777777" w:rsidR="004B5023" w:rsidRPr="004B5023" w:rsidRDefault="004B5023" w:rsidP="00A67E92">
            <w:pPr>
              <w:pStyle w:val="ae"/>
              <w:numPr>
                <w:ilvl w:val="0"/>
                <w:numId w:val="55"/>
              </w:numPr>
              <w:rPr>
                <w:rFonts w:ascii="맑은 고딕" w:eastAsia="맑은 고딕" w:hAnsi="맑은 고딕"/>
                <w:lang w:eastAsia="ko-KR"/>
              </w:rPr>
            </w:pPr>
            <w:r w:rsidRPr="004B5023">
              <w:rPr>
                <w:rFonts w:ascii="맑은 고딕" w:eastAsia="맑은 고딕" w:hAnsi="맑은 고딕"/>
                <w:lang w:eastAsia="ko-KR"/>
              </w:rPr>
              <w:t>Checklist item text</w:t>
            </w:r>
          </w:p>
          <w:p w14:paraId="08CFFF5C" w14:textId="725FABBA" w:rsidR="005D1172" w:rsidRPr="00875EF1" w:rsidRDefault="004B5023" w:rsidP="00A67E92">
            <w:pPr>
              <w:pStyle w:val="ae"/>
              <w:numPr>
                <w:ilvl w:val="0"/>
                <w:numId w:val="55"/>
              </w:numPr>
              <w:rPr>
                <w:rFonts w:ascii="맑은 고딕" w:eastAsia="맑은 고딕" w:hAnsi="맑은 고딕"/>
                <w:lang w:eastAsia="ko-KR"/>
              </w:rPr>
            </w:pPr>
            <w:r w:rsidRPr="004B5023">
              <w:rPr>
                <w:rFonts w:ascii="맑은 고딕" w:eastAsia="맑은 고딕" w:hAnsi="맑은 고딕"/>
                <w:lang w:eastAsia="ko-KR"/>
              </w:rPr>
              <w:t>Category text (e.g., Equipment, Props, Cast)</w:t>
            </w:r>
          </w:p>
        </w:tc>
        <w:tc>
          <w:tcPr>
            <w:tcW w:w="5797" w:type="dxa"/>
            <w:tcBorders>
              <w:top w:val="single" w:sz="4" w:space="0" w:color="auto"/>
            </w:tcBorders>
            <w:shd w:val="clear" w:color="auto" w:fill="auto"/>
          </w:tcPr>
          <w:p w14:paraId="06344CD3" w14:textId="4C5179B4" w:rsidR="006E1526" w:rsidRPr="00FD4EB6" w:rsidRDefault="006E1526" w:rsidP="006E1526">
            <w:pPr>
              <w:pStyle w:val="ae"/>
              <w:numPr>
                <w:ilvl w:val="0"/>
                <w:numId w:val="56"/>
              </w:numPr>
              <w:rPr>
                <w:rFonts w:ascii="맑은 고딕" w:eastAsia="맑은 고딕" w:hAnsi="맑은 고딕"/>
                <w:lang w:eastAsia="ko-KR"/>
              </w:rPr>
            </w:pPr>
            <w:r w:rsidRPr="000640AA">
              <w:rPr>
                <w:rFonts w:ascii="맑은 고딕" w:eastAsia="맑은 고딕" w:hAnsi="맑은 고딕"/>
                <w:lang w:eastAsia="ko-KR"/>
              </w:rPr>
              <w:t>The “</w:t>
            </w:r>
            <w:r w:rsidR="004A0568">
              <w:rPr>
                <w:rFonts w:ascii="맑은 고딕" w:eastAsia="맑은 고딕" w:hAnsi="맑은 고딕" w:hint="eastAsia"/>
                <w:lang w:eastAsia="ko-KR"/>
              </w:rPr>
              <w:t>Checklist</w:t>
            </w:r>
            <w:r w:rsidRPr="000640AA">
              <w:rPr>
                <w:rFonts w:ascii="맑은 고딕" w:eastAsia="맑은 고딕" w:hAnsi="맑은 고딕"/>
                <w:lang w:eastAsia="ko-KR"/>
              </w:rPr>
              <w:t>” tab must be visually highlighted as the selected tab.</w:t>
            </w:r>
          </w:p>
          <w:p w14:paraId="73BF1FCF" w14:textId="1D2F29D1" w:rsidR="006E1526" w:rsidRPr="006E1526" w:rsidRDefault="006E1526" w:rsidP="006E1526">
            <w:pPr>
              <w:rPr>
                <w:rFonts w:ascii="맑은 고딕" w:eastAsia="맑은 고딕" w:hAnsi="맑은 고딕"/>
                <w:lang w:eastAsia="ko-KR"/>
              </w:rPr>
            </w:pPr>
            <w:r w:rsidRPr="00B11B79">
              <w:rPr>
                <w:rFonts w:ascii="맑은 고딕" w:eastAsia="맑은 고딕" w:hAnsi="맑은 고딕"/>
                <w:lang w:eastAsia="ko-KR"/>
              </w:rPr>
              <w:t>[Checklist Area]</w:t>
            </w:r>
          </w:p>
          <w:p w14:paraId="5BAB10B2" w14:textId="17640922" w:rsidR="00B11B79" w:rsidRPr="00B11B79" w:rsidRDefault="00B11B79" w:rsidP="006E1526">
            <w:pPr>
              <w:pStyle w:val="ae"/>
              <w:numPr>
                <w:ilvl w:val="0"/>
                <w:numId w:val="56"/>
              </w:numPr>
              <w:rPr>
                <w:rFonts w:ascii="맑은 고딕" w:eastAsia="맑은 고딕" w:hAnsi="맑은 고딕"/>
                <w:lang w:eastAsia="ko-KR"/>
              </w:rPr>
            </w:pPr>
            <w:r w:rsidRPr="00B11B79">
              <w:rPr>
                <w:rFonts w:ascii="맑은 고딕" w:eastAsia="맑은 고딕" w:hAnsi="맑은 고딕"/>
                <w:lang w:eastAsia="ko-KR"/>
              </w:rPr>
              <w:t>All checklist items for the selected scene must be displayed.</w:t>
            </w:r>
          </w:p>
          <w:p w14:paraId="4CAC609E" w14:textId="77777777" w:rsidR="00B11B79" w:rsidRPr="00B11B79" w:rsidRDefault="00B11B79" w:rsidP="006E1526">
            <w:pPr>
              <w:pStyle w:val="ae"/>
              <w:numPr>
                <w:ilvl w:val="0"/>
                <w:numId w:val="56"/>
              </w:numPr>
              <w:rPr>
                <w:rFonts w:ascii="맑은 고딕" w:eastAsia="맑은 고딕" w:hAnsi="맑은 고딕"/>
                <w:lang w:eastAsia="ko-KR"/>
              </w:rPr>
            </w:pPr>
            <w:r w:rsidRPr="00B11B79">
              <w:rPr>
                <w:rFonts w:ascii="맑은 고딕" w:eastAsia="맑은 고딕" w:hAnsi="맑은 고딕"/>
                <w:lang w:eastAsia="ko-KR"/>
              </w:rPr>
              <w:t>Each checklist item must display its category.</w:t>
            </w:r>
          </w:p>
          <w:p w14:paraId="0C037314" w14:textId="77777777" w:rsidR="00B11B79" w:rsidRPr="00B11B79" w:rsidRDefault="00B11B79" w:rsidP="006E1526">
            <w:pPr>
              <w:pStyle w:val="ae"/>
              <w:numPr>
                <w:ilvl w:val="0"/>
                <w:numId w:val="56"/>
              </w:numPr>
              <w:rPr>
                <w:rFonts w:ascii="맑은 고딕" w:eastAsia="맑은 고딕" w:hAnsi="맑은 고딕"/>
                <w:lang w:eastAsia="ko-KR"/>
              </w:rPr>
            </w:pPr>
            <w:r w:rsidRPr="00B11B79">
              <w:rPr>
                <w:rFonts w:ascii="맑은 고딕" w:eastAsia="맑은 고딕" w:hAnsi="맑은 고딕"/>
                <w:lang w:eastAsia="ko-KR"/>
              </w:rPr>
              <w:t>When a checklist item is clicked, its status must toggle between completed and not completed.</w:t>
            </w:r>
          </w:p>
          <w:p w14:paraId="7B628C65" w14:textId="77777777" w:rsidR="00B11B79" w:rsidRPr="00B11B79" w:rsidRDefault="00B11B79" w:rsidP="006E1526">
            <w:pPr>
              <w:pStyle w:val="ae"/>
              <w:numPr>
                <w:ilvl w:val="0"/>
                <w:numId w:val="56"/>
              </w:numPr>
              <w:rPr>
                <w:rFonts w:ascii="맑은 고딕" w:eastAsia="맑은 고딕" w:hAnsi="맑은 고딕"/>
                <w:lang w:eastAsia="ko-KR"/>
              </w:rPr>
            </w:pPr>
            <w:r w:rsidRPr="00B11B79">
              <w:rPr>
                <w:rFonts w:ascii="맑은 고딕" w:eastAsia="맑은 고딕" w:hAnsi="맑은 고딕"/>
                <w:lang w:eastAsia="ko-KR"/>
              </w:rPr>
              <w:t>The checklist progress must update accordingly.</w:t>
            </w:r>
          </w:p>
          <w:p w14:paraId="3D626E8A" w14:textId="0EB0FF7F" w:rsidR="005D1172" w:rsidRPr="00AB7C44" w:rsidRDefault="00B11B79" w:rsidP="006E1526">
            <w:pPr>
              <w:numPr>
                <w:ilvl w:val="0"/>
                <w:numId w:val="56"/>
              </w:numPr>
              <w:rPr>
                <w:rFonts w:ascii="맑은 고딕" w:eastAsia="맑은 고딕" w:hAnsi="맑은 고딕"/>
                <w:lang w:eastAsia="ko-KR"/>
              </w:rPr>
            </w:pPr>
            <w:r w:rsidRPr="00B11B79">
              <w:rPr>
                <w:rFonts w:ascii="맑은 고딕" w:eastAsia="맑은 고딕" w:hAnsi="맑은 고딕"/>
                <w:lang w:eastAsia="ko-KR"/>
              </w:rPr>
              <w:t>The checklist status must be preserved even after the application is restarted.</w:t>
            </w:r>
          </w:p>
        </w:tc>
      </w:tr>
    </w:tbl>
    <w:p w14:paraId="6D5237B0" w14:textId="77777777" w:rsidR="00BC619E" w:rsidRPr="005D1172" w:rsidRDefault="00BC619E" w:rsidP="009E4258">
      <w:pPr>
        <w:rPr>
          <w:lang w:eastAsia="ko-KR"/>
        </w:rPr>
      </w:pPr>
    </w:p>
    <w:p w14:paraId="5E7816CC" w14:textId="03885188" w:rsidR="0047662C" w:rsidRPr="00AB7C44" w:rsidRDefault="00E00870" w:rsidP="0047662C">
      <w:pPr>
        <w:pStyle w:val="23"/>
        <w:rPr>
          <w:rFonts w:ascii="맑은 고딕" w:eastAsia="맑은 고딕" w:hAnsi="맑은 고딕"/>
          <w:lang w:eastAsia="ko-KR"/>
        </w:rPr>
      </w:pPr>
      <w:r w:rsidRPr="00AB7C44">
        <w:rPr>
          <w:lang w:eastAsia="ko-KR"/>
        </w:rPr>
        <w:br w:type="page"/>
      </w:r>
      <w:bookmarkStart w:id="33" w:name="_Toc227597035"/>
      <w:r w:rsidR="0047662C">
        <w:rPr>
          <w:rFonts w:eastAsia="맑은 고딕" w:hint="eastAsia"/>
          <w:lang w:eastAsia="ko-KR"/>
        </w:rPr>
        <w:lastRenderedPageBreak/>
        <w:t>8</w:t>
      </w:r>
      <w:r w:rsidR="0047662C" w:rsidRPr="00AB7C44">
        <w:rPr>
          <w:rFonts w:ascii="맑은 고딕" w:eastAsia="맑은 고딕" w:hAnsi="맑은 고딕"/>
          <w:lang w:eastAsia="ko-KR"/>
        </w:rPr>
        <w:t xml:space="preserve">. </w:t>
      </w:r>
      <w:r w:rsidR="00051F97">
        <w:rPr>
          <w:rFonts w:ascii="맑은 고딕" w:eastAsia="맑은 고딕" w:hAnsi="맑은 고딕" w:hint="eastAsia"/>
          <w:lang w:eastAsia="ko-KR"/>
        </w:rPr>
        <w:t>Schedule</w:t>
      </w:r>
      <w:r w:rsidR="008F568A">
        <w:rPr>
          <w:rFonts w:ascii="맑은 고딕" w:eastAsia="맑은 고딕" w:hAnsi="맑은 고딕" w:hint="eastAsia"/>
          <w:lang w:eastAsia="ko-KR"/>
        </w:rPr>
        <w:t xml:space="preserve"> Page</w:t>
      </w:r>
      <w:bookmarkEnd w:id="33"/>
    </w:p>
    <w:p w14:paraId="400F6933" w14:textId="77777777" w:rsidR="0047662C" w:rsidRPr="00AB7C44" w:rsidRDefault="0047662C" w:rsidP="0047662C">
      <w:pPr>
        <w:pStyle w:val="32"/>
        <w:ind w:leftChars="100" w:left="200"/>
        <w:rPr>
          <w:rFonts w:ascii="맑은 고딕" w:eastAsia="맑은 고딕" w:hAnsi="맑은 고딕"/>
          <w:lang w:eastAsia="ko-KR"/>
        </w:rPr>
      </w:pPr>
      <w:bookmarkStart w:id="34" w:name="_Toc227597036"/>
      <w:r w:rsidRPr="00AB7C44">
        <w:rPr>
          <w:rFonts w:ascii="맑은 고딕" w:eastAsia="맑은 고딕" w:hAnsi="맑은 고딕"/>
          <w:lang w:eastAsia="ko-KR"/>
        </w:rPr>
        <w:t xml:space="preserve">1. </w:t>
      </w:r>
      <w:r w:rsidRPr="00AB7C44">
        <w:rPr>
          <w:rFonts w:ascii="맑은 고딕" w:eastAsia="맑은 고딕" w:hAnsi="맑은 고딕" w:hint="eastAsia"/>
          <w:lang w:eastAsia="ko-KR"/>
        </w:rPr>
        <w:t>Page Description</w:t>
      </w:r>
      <w:r w:rsidRPr="00AB7C44">
        <w:rPr>
          <w:rFonts w:ascii="맑은 고딕" w:eastAsia="맑은 고딕" w:hAnsi="맑은 고딕"/>
          <w:lang w:eastAsia="ko-KR"/>
        </w:rPr>
        <w:t>:</w:t>
      </w:r>
      <w:bookmarkEnd w:id="34"/>
      <w:r w:rsidRPr="00AB7C44">
        <w:rPr>
          <w:rFonts w:ascii="맑은 고딕" w:eastAsia="맑은 고딕" w:hAnsi="맑은 고딕"/>
          <w:lang w:eastAsia="ko-KR"/>
        </w:rPr>
        <w:t xml:space="preserve"> </w:t>
      </w:r>
    </w:p>
    <w:p w14:paraId="287053C5" w14:textId="77777777" w:rsidR="009B597C" w:rsidRPr="009B597C" w:rsidRDefault="009B597C" w:rsidP="009B597C">
      <w:pPr>
        <w:pStyle w:val="ae"/>
        <w:numPr>
          <w:ilvl w:val="1"/>
          <w:numId w:val="58"/>
        </w:numPr>
        <w:rPr>
          <w:rFonts w:ascii="맑은 고딕" w:eastAsia="맑은 고딕" w:hAnsi="맑은 고딕"/>
          <w:lang w:eastAsia="ko-KR"/>
        </w:rPr>
      </w:pPr>
      <w:r w:rsidRPr="009B597C">
        <w:rPr>
          <w:rFonts w:ascii="맑은 고딕" w:eastAsia="맑은 고딕" w:hAnsi="맑은 고딕"/>
          <w:lang w:eastAsia="ko-KR"/>
        </w:rPr>
        <w:t>It displays the schedule list based on the provided JSON data.</w:t>
      </w:r>
    </w:p>
    <w:p w14:paraId="7FB400C2" w14:textId="784A7D56" w:rsidR="0047662C" w:rsidRPr="00CD7C68" w:rsidRDefault="009B597C" w:rsidP="009B597C">
      <w:pPr>
        <w:pStyle w:val="ae"/>
        <w:numPr>
          <w:ilvl w:val="1"/>
          <w:numId w:val="58"/>
        </w:numPr>
        <w:rPr>
          <w:rFonts w:ascii="맑은 고딕" w:eastAsia="맑은 고딕" w:hAnsi="맑은 고딕"/>
          <w:lang w:eastAsia="ko-KR"/>
        </w:rPr>
      </w:pPr>
      <w:r w:rsidRPr="009B597C">
        <w:rPr>
          <w:rFonts w:ascii="맑은 고딕" w:eastAsia="맑은 고딕" w:hAnsi="맑은 고딕"/>
          <w:lang w:eastAsia="ko-KR"/>
        </w:rPr>
        <w:t>It allows users to navigate schedules by date using previous, next, and date selection controls.</w:t>
      </w:r>
    </w:p>
    <w:p w14:paraId="378E0352" w14:textId="77777777" w:rsidR="0047662C" w:rsidRPr="00AB7C44" w:rsidRDefault="0047662C" w:rsidP="0047662C">
      <w:pPr>
        <w:pStyle w:val="32"/>
        <w:ind w:leftChars="100" w:left="200"/>
        <w:rPr>
          <w:rFonts w:ascii="맑은 고딕" w:eastAsia="맑은 고딕" w:hAnsi="맑은 고딕"/>
          <w:lang w:eastAsia="ko-KR"/>
        </w:rPr>
      </w:pPr>
      <w:bookmarkStart w:id="35" w:name="_Toc227597037"/>
      <w:r w:rsidRPr="00AB7C44">
        <w:rPr>
          <w:rFonts w:ascii="맑은 고딕" w:eastAsia="맑은 고딕" w:hAnsi="맑은 고딕"/>
          <w:lang w:eastAsia="ko-KR"/>
        </w:rPr>
        <w:t xml:space="preserve">2. </w:t>
      </w:r>
      <w:r w:rsidRPr="00AB7C44">
        <w:rPr>
          <w:rFonts w:ascii="맑은 고딕" w:eastAsia="맑은 고딕" w:hAnsi="맑은 고딕" w:hint="eastAsia"/>
          <w:lang w:eastAsia="ko-KR"/>
        </w:rPr>
        <w:t>Requirements</w:t>
      </w:r>
      <w:bookmarkEnd w:id="35"/>
      <w:r w:rsidRPr="00AB7C44">
        <w:rPr>
          <w:rFonts w:ascii="맑은 고딕" w:eastAsia="맑은 고딕" w:hAnsi="맑은 고딕"/>
          <w:lang w:eastAsia="ko-KR"/>
        </w:rPr>
        <w:t xml:space="preserve"> </w:t>
      </w:r>
    </w:p>
    <w:tbl>
      <w:tblPr>
        <w:tblStyle w:val="WSI-Table1"/>
        <w:tblW w:w="0" w:type="auto"/>
        <w:tblLook w:val="04A0" w:firstRow="1" w:lastRow="0" w:firstColumn="1" w:lastColumn="0" w:noHBand="0" w:noVBand="1"/>
      </w:tblPr>
      <w:tblGrid>
        <w:gridCol w:w="3818"/>
        <w:gridCol w:w="5797"/>
      </w:tblGrid>
      <w:tr w:rsidR="0047662C" w:rsidRPr="00AB7C44" w14:paraId="5FA0A1A5" w14:textId="77777777" w:rsidTr="00E87E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615" w:type="dxa"/>
            <w:gridSpan w:val="2"/>
            <w:shd w:val="clear" w:color="auto" w:fill="auto"/>
          </w:tcPr>
          <w:p w14:paraId="5E22298B" w14:textId="6CAA3843" w:rsidR="0047662C" w:rsidRPr="00AB7C44" w:rsidRDefault="008F568A" w:rsidP="00E87E8F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noProof/>
              </w:rPr>
              <w:drawing>
                <wp:inline distT="0" distB="0" distL="0" distR="0" wp14:anchorId="593D567A" wp14:editId="4FE1633C">
                  <wp:extent cx="5777924" cy="2844000"/>
                  <wp:effectExtent l="19050" t="19050" r="13335" b="13970"/>
                  <wp:docPr id="1007892343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7924" cy="2844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662C" w:rsidRPr="00AB7C44" w14:paraId="153D2303" w14:textId="77777777" w:rsidTr="00E87E8F">
        <w:tc>
          <w:tcPr>
            <w:tcW w:w="3818" w:type="dxa"/>
            <w:tcBorders>
              <w:right w:val="single" w:sz="4" w:space="0" w:color="FFFFFF" w:themeColor="background1"/>
            </w:tcBorders>
            <w:shd w:val="clear" w:color="auto" w:fill="003B5C"/>
          </w:tcPr>
          <w:p w14:paraId="30662337" w14:textId="519509CE" w:rsidR="0047662C" w:rsidRPr="00AB7C44" w:rsidRDefault="00072AFE" w:rsidP="00E87E8F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 w:themeColor="background1"/>
                <w:lang w:eastAsia="ko-KR"/>
              </w:rPr>
              <w:t>ELEMENTS</w:t>
            </w:r>
          </w:p>
        </w:tc>
        <w:tc>
          <w:tcPr>
            <w:tcW w:w="5797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</w:tcBorders>
            <w:shd w:val="clear" w:color="auto" w:fill="003B5C"/>
          </w:tcPr>
          <w:p w14:paraId="5961BA83" w14:textId="77777777" w:rsidR="0047662C" w:rsidRPr="00AB7C44" w:rsidRDefault="0047662C" w:rsidP="00E87E8F">
            <w:p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b/>
                <w:bCs/>
                <w:color w:val="FFFFFF" w:themeColor="background1"/>
                <w:lang w:eastAsia="ko-KR"/>
              </w:rPr>
              <w:t>REQUIREMENTS</w:t>
            </w:r>
          </w:p>
        </w:tc>
      </w:tr>
      <w:tr w:rsidR="0047662C" w:rsidRPr="00AB7C44" w14:paraId="7AD3155F" w14:textId="77777777" w:rsidTr="00E87E8F">
        <w:tc>
          <w:tcPr>
            <w:tcW w:w="3818" w:type="dxa"/>
          </w:tcPr>
          <w:p w14:paraId="5A2FE71A" w14:textId="77777777" w:rsidR="00F50BE0" w:rsidRPr="000D5233" w:rsidRDefault="00F50BE0" w:rsidP="000D5233">
            <w:pPr>
              <w:rPr>
                <w:rFonts w:ascii="맑은 고딕" w:eastAsia="맑은 고딕" w:hAnsi="맑은 고딕"/>
                <w:lang w:eastAsia="ko-KR"/>
              </w:rPr>
            </w:pPr>
            <w:r w:rsidRPr="000D5233">
              <w:rPr>
                <w:rFonts w:ascii="맑은 고딕" w:eastAsia="맑은 고딕" w:hAnsi="맑은 고딕"/>
                <w:lang w:eastAsia="ko-KR"/>
              </w:rPr>
              <w:t>[Header Area]</w:t>
            </w:r>
          </w:p>
          <w:p w14:paraId="7AC1C375" w14:textId="77777777" w:rsidR="00F50BE0" w:rsidRPr="00F50BE0" w:rsidRDefault="00F50BE0" w:rsidP="000D5233">
            <w:pPr>
              <w:pStyle w:val="ae"/>
              <w:numPr>
                <w:ilvl w:val="0"/>
                <w:numId w:val="59"/>
              </w:numPr>
              <w:rPr>
                <w:rFonts w:ascii="맑은 고딕" w:eastAsia="맑은 고딕" w:hAnsi="맑은 고딕"/>
                <w:lang w:eastAsia="ko-KR"/>
              </w:rPr>
            </w:pPr>
            <w:r w:rsidRPr="00F50BE0">
              <w:rPr>
                <w:rFonts w:ascii="맑은 고딕" w:eastAsia="맑은 고딕" w:hAnsi="맑은 고딕"/>
                <w:lang w:eastAsia="ko-KR"/>
              </w:rPr>
              <w:t>Page title text: “Schedule” with icon</w:t>
            </w:r>
          </w:p>
          <w:p w14:paraId="767458BC" w14:textId="77777777" w:rsidR="00F50BE0" w:rsidRPr="00F50BE0" w:rsidRDefault="00F50BE0" w:rsidP="000D5233">
            <w:pPr>
              <w:pStyle w:val="ae"/>
              <w:numPr>
                <w:ilvl w:val="0"/>
                <w:numId w:val="59"/>
              </w:numPr>
              <w:rPr>
                <w:rFonts w:ascii="맑은 고딕" w:eastAsia="맑은 고딕" w:hAnsi="맑은 고딕"/>
                <w:lang w:eastAsia="ko-KR"/>
              </w:rPr>
            </w:pPr>
            <w:r w:rsidRPr="00F50BE0">
              <w:rPr>
                <w:rFonts w:ascii="맑은 고딕" w:eastAsia="맑은 고딕" w:hAnsi="맑은 고딕"/>
                <w:lang w:eastAsia="ko-KR"/>
              </w:rPr>
              <w:t>Button: “Add Schedule” with icon</w:t>
            </w:r>
          </w:p>
          <w:p w14:paraId="687D209A" w14:textId="77777777" w:rsidR="00F50BE0" w:rsidRPr="00F50BE0" w:rsidRDefault="00F50BE0" w:rsidP="000D5233">
            <w:pPr>
              <w:pStyle w:val="ae"/>
              <w:numPr>
                <w:ilvl w:val="0"/>
                <w:numId w:val="59"/>
              </w:numPr>
              <w:rPr>
                <w:rFonts w:ascii="맑은 고딕" w:eastAsia="맑은 고딕" w:hAnsi="맑은 고딕"/>
                <w:lang w:eastAsia="ko-KR"/>
              </w:rPr>
            </w:pPr>
            <w:r w:rsidRPr="00F50BE0">
              <w:rPr>
                <w:rFonts w:ascii="맑은 고딕" w:eastAsia="맑은 고딕" w:hAnsi="맑은 고딕"/>
                <w:lang w:eastAsia="ko-KR"/>
              </w:rPr>
              <w:t>Button: “Edit” with icon</w:t>
            </w:r>
          </w:p>
          <w:p w14:paraId="23589AF9" w14:textId="77777777" w:rsidR="00F50BE0" w:rsidRPr="00F50BE0" w:rsidRDefault="00F50BE0" w:rsidP="000D5233">
            <w:pPr>
              <w:pStyle w:val="ae"/>
              <w:numPr>
                <w:ilvl w:val="0"/>
                <w:numId w:val="59"/>
              </w:numPr>
              <w:rPr>
                <w:rFonts w:ascii="맑은 고딕" w:eastAsia="맑은 고딕" w:hAnsi="맑은 고딕"/>
                <w:lang w:eastAsia="ko-KR"/>
              </w:rPr>
            </w:pPr>
            <w:r w:rsidRPr="00F50BE0">
              <w:rPr>
                <w:rFonts w:ascii="맑은 고딕" w:eastAsia="맑은 고딕" w:hAnsi="맑은 고딕"/>
                <w:lang w:eastAsia="ko-KR"/>
              </w:rPr>
              <w:t>Button: “Delete” with icon</w:t>
            </w:r>
          </w:p>
          <w:p w14:paraId="193E12EF" w14:textId="77777777" w:rsidR="00F50BE0" w:rsidRPr="00F50BE0" w:rsidRDefault="00F50BE0" w:rsidP="000D5233">
            <w:pPr>
              <w:pStyle w:val="ae"/>
              <w:numPr>
                <w:ilvl w:val="0"/>
                <w:numId w:val="59"/>
              </w:numPr>
              <w:rPr>
                <w:rFonts w:ascii="맑은 고딕" w:eastAsia="맑은 고딕" w:hAnsi="맑은 고딕"/>
                <w:lang w:eastAsia="ko-KR"/>
              </w:rPr>
            </w:pPr>
            <w:r w:rsidRPr="00F50BE0">
              <w:rPr>
                <w:rFonts w:ascii="맑은 고딕" w:eastAsia="맑은 고딕" w:hAnsi="맑은 고딕"/>
                <w:lang w:eastAsia="ko-KR"/>
              </w:rPr>
              <w:t>Previous date button</w:t>
            </w:r>
          </w:p>
          <w:p w14:paraId="7D691172" w14:textId="77777777" w:rsidR="00F50BE0" w:rsidRPr="00F50BE0" w:rsidRDefault="00F50BE0" w:rsidP="000D5233">
            <w:pPr>
              <w:pStyle w:val="ae"/>
              <w:numPr>
                <w:ilvl w:val="0"/>
                <w:numId w:val="59"/>
              </w:numPr>
              <w:rPr>
                <w:rFonts w:ascii="맑은 고딕" w:eastAsia="맑은 고딕" w:hAnsi="맑은 고딕"/>
                <w:lang w:eastAsia="ko-KR"/>
              </w:rPr>
            </w:pPr>
            <w:r w:rsidRPr="00F50BE0">
              <w:rPr>
                <w:rFonts w:ascii="맑은 고딕" w:eastAsia="맑은 고딕" w:hAnsi="맑은 고딕"/>
                <w:lang w:eastAsia="ko-KR"/>
              </w:rPr>
              <w:t>Date selector button with icon</w:t>
            </w:r>
          </w:p>
          <w:p w14:paraId="42CF2C37" w14:textId="77777777" w:rsidR="00F50BE0" w:rsidRPr="00F50BE0" w:rsidRDefault="00F50BE0" w:rsidP="000D5233">
            <w:pPr>
              <w:pStyle w:val="ae"/>
              <w:numPr>
                <w:ilvl w:val="0"/>
                <w:numId w:val="59"/>
              </w:numPr>
              <w:rPr>
                <w:rFonts w:ascii="맑은 고딕" w:eastAsia="맑은 고딕" w:hAnsi="맑은 고딕"/>
                <w:lang w:eastAsia="ko-KR"/>
              </w:rPr>
            </w:pPr>
            <w:r w:rsidRPr="00F50BE0">
              <w:rPr>
                <w:rFonts w:ascii="맑은 고딕" w:eastAsia="맑은 고딕" w:hAnsi="맑은 고딕"/>
                <w:lang w:eastAsia="ko-KR"/>
              </w:rPr>
              <w:t>Current date text</w:t>
            </w:r>
          </w:p>
          <w:p w14:paraId="20DFFFBE" w14:textId="77777777" w:rsidR="00F50BE0" w:rsidRPr="00F50BE0" w:rsidRDefault="00F50BE0" w:rsidP="000D5233">
            <w:pPr>
              <w:pStyle w:val="ae"/>
              <w:numPr>
                <w:ilvl w:val="0"/>
                <w:numId w:val="59"/>
              </w:numPr>
              <w:rPr>
                <w:rFonts w:ascii="맑은 고딕" w:eastAsia="맑은 고딕" w:hAnsi="맑은 고딕"/>
                <w:lang w:eastAsia="ko-KR"/>
              </w:rPr>
            </w:pPr>
            <w:r w:rsidRPr="00F50BE0">
              <w:rPr>
                <w:rFonts w:ascii="맑은 고딕" w:eastAsia="맑은 고딕" w:hAnsi="맑은 고딕"/>
                <w:lang w:eastAsia="ko-KR"/>
              </w:rPr>
              <w:t>Next date button</w:t>
            </w:r>
          </w:p>
          <w:p w14:paraId="4C62D39F" w14:textId="77777777" w:rsidR="00F50BE0" w:rsidRPr="000D5233" w:rsidRDefault="00F50BE0" w:rsidP="000D5233">
            <w:pPr>
              <w:rPr>
                <w:rFonts w:ascii="맑은 고딕" w:eastAsia="맑은 고딕" w:hAnsi="맑은 고딕"/>
                <w:lang w:eastAsia="ko-KR"/>
              </w:rPr>
            </w:pPr>
            <w:r w:rsidRPr="000D5233">
              <w:rPr>
                <w:rFonts w:ascii="맑은 고딕" w:eastAsia="맑은 고딕" w:hAnsi="맑은 고딕"/>
                <w:lang w:eastAsia="ko-KR"/>
              </w:rPr>
              <w:t>[Schedule Item] Each item must include:</w:t>
            </w:r>
          </w:p>
          <w:p w14:paraId="065D4C10" w14:textId="77777777" w:rsidR="00F50BE0" w:rsidRPr="00F50BE0" w:rsidRDefault="00F50BE0" w:rsidP="000D5233">
            <w:pPr>
              <w:pStyle w:val="ae"/>
              <w:numPr>
                <w:ilvl w:val="0"/>
                <w:numId w:val="59"/>
              </w:numPr>
              <w:rPr>
                <w:rFonts w:ascii="맑은 고딕" w:eastAsia="맑은 고딕" w:hAnsi="맑은 고딕"/>
                <w:lang w:eastAsia="ko-KR"/>
              </w:rPr>
            </w:pPr>
            <w:r w:rsidRPr="00F50BE0">
              <w:rPr>
                <w:rFonts w:ascii="맑은 고딕" w:eastAsia="맑은 고딕" w:hAnsi="맑은 고딕"/>
                <w:lang w:eastAsia="ko-KR"/>
              </w:rPr>
              <w:lastRenderedPageBreak/>
              <w:t>Time text (e.g., 07:00 AM)</w:t>
            </w:r>
          </w:p>
          <w:p w14:paraId="443BB85C" w14:textId="77777777" w:rsidR="00F50BE0" w:rsidRPr="00F50BE0" w:rsidRDefault="00F50BE0" w:rsidP="000D5233">
            <w:pPr>
              <w:pStyle w:val="ae"/>
              <w:numPr>
                <w:ilvl w:val="0"/>
                <w:numId w:val="59"/>
              </w:numPr>
              <w:rPr>
                <w:rFonts w:ascii="맑은 고딕" w:eastAsia="맑은 고딕" w:hAnsi="맑은 고딕"/>
                <w:lang w:eastAsia="ko-KR"/>
              </w:rPr>
            </w:pPr>
            <w:r w:rsidRPr="00F50BE0">
              <w:rPr>
                <w:rFonts w:ascii="맑은 고딕" w:eastAsia="맑은 고딕" w:hAnsi="맑은 고딕"/>
                <w:lang w:eastAsia="ko-KR"/>
              </w:rPr>
              <w:t>Scene code text (e.g., SC-11)</w:t>
            </w:r>
          </w:p>
          <w:p w14:paraId="421C8441" w14:textId="77777777" w:rsidR="00F50BE0" w:rsidRPr="00F50BE0" w:rsidRDefault="00F50BE0" w:rsidP="000D5233">
            <w:pPr>
              <w:pStyle w:val="ae"/>
              <w:numPr>
                <w:ilvl w:val="0"/>
                <w:numId w:val="59"/>
              </w:numPr>
              <w:rPr>
                <w:rFonts w:ascii="맑은 고딕" w:eastAsia="맑은 고딕" w:hAnsi="맑은 고딕"/>
                <w:lang w:eastAsia="ko-KR"/>
              </w:rPr>
            </w:pPr>
            <w:r w:rsidRPr="00F50BE0">
              <w:rPr>
                <w:rFonts w:ascii="맑은 고딕" w:eastAsia="맑은 고딕" w:hAnsi="맑은 고딕"/>
                <w:lang w:eastAsia="ko-KR"/>
              </w:rPr>
              <w:t>Status label</w:t>
            </w:r>
          </w:p>
          <w:p w14:paraId="5B0A7B7E" w14:textId="77777777" w:rsidR="00F50BE0" w:rsidRPr="00F50BE0" w:rsidRDefault="00F50BE0" w:rsidP="000D5233">
            <w:pPr>
              <w:pStyle w:val="ae"/>
              <w:numPr>
                <w:ilvl w:val="0"/>
                <w:numId w:val="59"/>
              </w:numPr>
              <w:rPr>
                <w:rFonts w:ascii="맑은 고딕" w:eastAsia="맑은 고딕" w:hAnsi="맑은 고딕"/>
                <w:lang w:eastAsia="ko-KR"/>
              </w:rPr>
            </w:pPr>
            <w:r w:rsidRPr="00F50BE0">
              <w:rPr>
                <w:rFonts w:ascii="맑은 고딕" w:eastAsia="맑은 고딕" w:hAnsi="맑은 고딕"/>
                <w:lang w:eastAsia="ko-KR"/>
              </w:rPr>
              <w:t>Scene title text</w:t>
            </w:r>
          </w:p>
          <w:p w14:paraId="3C306E5C" w14:textId="77777777" w:rsidR="00F50BE0" w:rsidRPr="00F50BE0" w:rsidRDefault="00F50BE0" w:rsidP="000D5233">
            <w:pPr>
              <w:pStyle w:val="ae"/>
              <w:numPr>
                <w:ilvl w:val="0"/>
                <w:numId w:val="59"/>
              </w:numPr>
              <w:rPr>
                <w:rFonts w:ascii="맑은 고딕" w:eastAsia="맑은 고딕" w:hAnsi="맑은 고딕"/>
                <w:lang w:eastAsia="ko-KR"/>
              </w:rPr>
            </w:pPr>
            <w:r w:rsidRPr="00F50BE0">
              <w:rPr>
                <w:rFonts w:ascii="맑은 고딕" w:eastAsia="맑은 고딕" w:hAnsi="맑은 고딕"/>
                <w:lang w:eastAsia="ko-KR"/>
              </w:rPr>
              <w:t>Scene description text</w:t>
            </w:r>
          </w:p>
          <w:p w14:paraId="2906943E" w14:textId="77777777" w:rsidR="00F50BE0" w:rsidRPr="00F50BE0" w:rsidRDefault="00F50BE0" w:rsidP="000D5233">
            <w:pPr>
              <w:pStyle w:val="ae"/>
              <w:numPr>
                <w:ilvl w:val="0"/>
                <w:numId w:val="59"/>
              </w:numPr>
              <w:rPr>
                <w:rFonts w:ascii="맑은 고딕" w:eastAsia="맑은 고딕" w:hAnsi="맑은 고딕"/>
                <w:lang w:eastAsia="ko-KR"/>
              </w:rPr>
            </w:pPr>
            <w:r w:rsidRPr="00F50BE0">
              <w:rPr>
                <w:rFonts w:ascii="맑은 고딕" w:eastAsia="맑은 고딕" w:hAnsi="맑은 고딕"/>
                <w:lang w:eastAsia="ko-KR"/>
              </w:rPr>
              <w:t>Location text</w:t>
            </w:r>
          </w:p>
          <w:p w14:paraId="7C71D9AC" w14:textId="77777777" w:rsidR="00F50BE0" w:rsidRPr="00F50BE0" w:rsidRDefault="00F50BE0" w:rsidP="000D5233">
            <w:pPr>
              <w:pStyle w:val="ae"/>
              <w:numPr>
                <w:ilvl w:val="0"/>
                <w:numId w:val="59"/>
              </w:numPr>
              <w:rPr>
                <w:rFonts w:ascii="맑은 고딕" w:eastAsia="맑은 고딕" w:hAnsi="맑은 고딕"/>
                <w:lang w:eastAsia="ko-KR"/>
              </w:rPr>
            </w:pPr>
            <w:r w:rsidRPr="00F50BE0">
              <w:rPr>
                <w:rFonts w:ascii="맑은 고딕" w:eastAsia="맑은 고딕" w:hAnsi="맑은 고딕"/>
                <w:lang w:eastAsia="ko-KR"/>
              </w:rPr>
              <w:t>Duration text</w:t>
            </w:r>
          </w:p>
          <w:p w14:paraId="36B8A2CE" w14:textId="77777777" w:rsidR="00F50BE0" w:rsidRPr="00F50BE0" w:rsidRDefault="00F50BE0" w:rsidP="000D5233">
            <w:pPr>
              <w:pStyle w:val="ae"/>
              <w:numPr>
                <w:ilvl w:val="0"/>
                <w:numId w:val="59"/>
              </w:numPr>
              <w:rPr>
                <w:rFonts w:ascii="맑은 고딕" w:eastAsia="맑은 고딕" w:hAnsi="맑은 고딕"/>
                <w:lang w:eastAsia="ko-KR"/>
              </w:rPr>
            </w:pPr>
            <w:r w:rsidRPr="00F50BE0">
              <w:rPr>
                <w:rFonts w:ascii="맑은 고딕" w:eastAsia="맑은 고딕" w:hAnsi="맑은 고딕"/>
                <w:lang w:eastAsia="ko-KR"/>
              </w:rPr>
              <w:t>Shot count text</w:t>
            </w:r>
          </w:p>
          <w:p w14:paraId="644A9479" w14:textId="77777777" w:rsidR="00F50BE0" w:rsidRPr="00DA6BDB" w:rsidRDefault="00F50BE0" w:rsidP="00DA6BDB">
            <w:pPr>
              <w:rPr>
                <w:rFonts w:ascii="맑은 고딕" w:eastAsia="맑은 고딕" w:hAnsi="맑은 고딕"/>
                <w:lang w:eastAsia="ko-KR"/>
              </w:rPr>
            </w:pPr>
            <w:r w:rsidRPr="00DA6BDB">
              <w:rPr>
                <w:rFonts w:ascii="맑은 고딕" w:eastAsia="맑은 고딕" w:hAnsi="맑은 고딕"/>
                <w:lang w:eastAsia="ko-KR"/>
              </w:rPr>
              <w:t>[Date Selection List]</w:t>
            </w:r>
          </w:p>
          <w:p w14:paraId="1C2EC56B" w14:textId="77777777" w:rsidR="00F50BE0" w:rsidRPr="00F50BE0" w:rsidRDefault="00F50BE0" w:rsidP="000D5233">
            <w:pPr>
              <w:pStyle w:val="ae"/>
              <w:numPr>
                <w:ilvl w:val="0"/>
                <w:numId w:val="59"/>
              </w:numPr>
              <w:rPr>
                <w:rFonts w:ascii="맑은 고딕" w:eastAsia="맑은 고딕" w:hAnsi="맑은 고딕"/>
                <w:lang w:eastAsia="ko-KR"/>
              </w:rPr>
            </w:pPr>
            <w:r w:rsidRPr="00F50BE0">
              <w:rPr>
                <w:rFonts w:ascii="맑은 고딕" w:eastAsia="맑은 고딕" w:hAnsi="맑은 고딕"/>
                <w:lang w:eastAsia="ko-KR"/>
              </w:rPr>
              <w:t>Date selection list container</w:t>
            </w:r>
          </w:p>
          <w:p w14:paraId="49585D15" w14:textId="77777777" w:rsidR="00F50BE0" w:rsidRPr="00F50BE0" w:rsidRDefault="00F50BE0" w:rsidP="000D5233">
            <w:pPr>
              <w:pStyle w:val="ae"/>
              <w:numPr>
                <w:ilvl w:val="0"/>
                <w:numId w:val="59"/>
              </w:numPr>
              <w:rPr>
                <w:rFonts w:ascii="맑은 고딕" w:eastAsia="맑은 고딕" w:hAnsi="맑은 고딕"/>
                <w:lang w:eastAsia="ko-KR"/>
              </w:rPr>
            </w:pPr>
            <w:r w:rsidRPr="00F50BE0">
              <w:rPr>
                <w:rFonts w:ascii="맑은 고딕" w:eastAsia="맑은 고딕" w:hAnsi="맑은 고딕"/>
                <w:lang w:eastAsia="ko-KR"/>
              </w:rPr>
              <w:t>Date item text</w:t>
            </w:r>
          </w:p>
          <w:p w14:paraId="35B9C349" w14:textId="0ADCE0CD" w:rsidR="0047662C" w:rsidRPr="00121A24" w:rsidRDefault="00F50BE0" w:rsidP="00121A24">
            <w:pPr>
              <w:pStyle w:val="ae"/>
              <w:numPr>
                <w:ilvl w:val="0"/>
                <w:numId w:val="59"/>
              </w:numPr>
              <w:rPr>
                <w:rFonts w:ascii="맑은 고딕" w:eastAsia="맑은 고딕" w:hAnsi="맑은 고딕"/>
                <w:lang w:eastAsia="ko-KR"/>
              </w:rPr>
            </w:pPr>
            <w:r w:rsidRPr="00F50BE0">
              <w:rPr>
                <w:rFonts w:ascii="맑은 고딕" w:eastAsia="맑은 고딕" w:hAnsi="맑은 고딕"/>
                <w:lang w:eastAsia="ko-KR"/>
              </w:rPr>
              <w:t>Scene count text for each date</w:t>
            </w:r>
          </w:p>
        </w:tc>
        <w:tc>
          <w:tcPr>
            <w:tcW w:w="5797" w:type="dxa"/>
            <w:tcBorders>
              <w:top w:val="single" w:sz="4" w:space="0" w:color="auto"/>
            </w:tcBorders>
            <w:shd w:val="clear" w:color="auto" w:fill="auto"/>
          </w:tcPr>
          <w:p w14:paraId="144898CC" w14:textId="704FEB34" w:rsidR="00346432" w:rsidRDefault="00346432" w:rsidP="00684080">
            <w:pPr>
              <w:pStyle w:val="ae"/>
              <w:numPr>
                <w:ilvl w:val="0"/>
                <w:numId w:val="60"/>
              </w:numPr>
              <w:rPr>
                <w:rFonts w:ascii="맑은 고딕" w:eastAsia="맑은 고딕" w:hAnsi="맑은 고딕"/>
                <w:lang w:eastAsia="ko-KR"/>
              </w:rPr>
            </w:pPr>
            <w:r w:rsidRPr="00346432">
              <w:rPr>
                <w:rFonts w:ascii="맑은 고딕" w:eastAsia="맑은 고딕" w:hAnsi="맑은 고딕"/>
                <w:lang w:eastAsia="ko-KR"/>
              </w:rPr>
              <w:lastRenderedPageBreak/>
              <w:t>All data must be displayed based on the provided JSON data.</w:t>
            </w:r>
          </w:p>
          <w:p w14:paraId="79DD941A" w14:textId="2EE7F902" w:rsidR="00684080" w:rsidRDefault="00684080" w:rsidP="00684080">
            <w:pPr>
              <w:pStyle w:val="ae"/>
              <w:numPr>
                <w:ilvl w:val="0"/>
                <w:numId w:val="60"/>
              </w:numPr>
              <w:rPr>
                <w:rFonts w:ascii="맑은 고딕" w:eastAsia="맑은 고딕" w:hAnsi="맑은 고딕"/>
                <w:lang w:eastAsia="ko-KR"/>
              </w:rPr>
            </w:pPr>
            <w:r w:rsidRPr="00684080">
              <w:rPr>
                <w:rFonts w:ascii="맑은 고딕" w:eastAsia="맑은 고딕" w:hAnsi="맑은 고딕"/>
                <w:lang w:eastAsia="ko-KR"/>
              </w:rPr>
              <w:t>The “Schedule” menu must be visually highlighted as the selected menu.</w:t>
            </w:r>
          </w:p>
          <w:p w14:paraId="34448FE0" w14:textId="1164209D" w:rsidR="00766911" w:rsidRPr="00633C56" w:rsidRDefault="00766911" w:rsidP="00633C56">
            <w:pPr>
              <w:pStyle w:val="ae"/>
              <w:numPr>
                <w:ilvl w:val="0"/>
                <w:numId w:val="60"/>
              </w:numPr>
              <w:rPr>
                <w:rFonts w:ascii="맑은 고딕" w:eastAsia="맑은 고딕" w:hAnsi="맑은 고딕"/>
                <w:lang w:eastAsia="ko-KR"/>
              </w:rPr>
            </w:pPr>
            <w:r w:rsidRPr="00684080">
              <w:rPr>
                <w:rFonts w:ascii="맑은 고딕" w:eastAsia="맑은 고딕" w:hAnsi="맑은 고딕"/>
                <w:lang w:eastAsia="ko-KR"/>
              </w:rPr>
              <w:t>When a schedule item is clicked, it must navigate to the corresponding Scene Detail page.</w:t>
            </w:r>
          </w:p>
          <w:p w14:paraId="4487AB99" w14:textId="77777777" w:rsidR="00684080" w:rsidRPr="00684080" w:rsidRDefault="00684080" w:rsidP="00684080">
            <w:pPr>
              <w:rPr>
                <w:rFonts w:ascii="맑은 고딕" w:eastAsia="맑은 고딕" w:hAnsi="맑은 고딕"/>
                <w:lang w:eastAsia="ko-KR"/>
              </w:rPr>
            </w:pPr>
            <w:r w:rsidRPr="00684080">
              <w:rPr>
                <w:rFonts w:ascii="맑은 고딕" w:eastAsia="맑은 고딕" w:hAnsi="맑은 고딕"/>
                <w:lang w:eastAsia="ko-KR"/>
              </w:rPr>
              <w:t>[Schedule List Area]</w:t>
            </w:r>
          </w:p>
          <w:p w14:paraId="23CED3B1" w14:textId="77777777" w:rsidR="00684080" w:rsidRPr="00684080" w:rsidRDefault="00684080" w:rsidP="00684080">
            <w:pPr>
              <w:pStyle w:val="ae"/>
              <w:numPr>
                <w:ilvl w:val="0"/>
                <w:numId w:val="60"/>
              </w:numPr>
              <w:rPr>
                <w:rFonts w:ascii="맑은 고딕" w:eastAsia="맑은 고딕" w:hAnsi="맑은 고딕"/>
                <w:lang w:eastAsia="ko-KR"/>
              </w:rPr>
            </w:pPr>
            <w:r w:rsidRPr="00684080">
              <w:rPr>
                <w:rFonts w:ascii="맑은 고딕" w:eastAsia="맑은 고딕" w:hAnsi="맑은 고딕"/>
                <w:lang w:eastAsia="ko-KR"/>
              </w:rPr>
              <w:t>All schedule items must be displayed based on the provided JSON data.</w:t>
            </w:r>
          </w:p>
          <w:p w14:paraId="509BEF3D" w14:textId="77777777" w:rsidR="00684080" w:rsidRPr="00684080" w:rsidRDefault="00684080" w:rsidP="00684080">
            <w:pPr>
              <w:pStyle w:val="ae"/>
              <w:numPr>
                <w:ilvl w:val="0"/>
                <w:numId w:val="60"/>
              </w:numPr>
              <w:rPr>
                <w:rFonts w:ascii="맑은 고딕" w:eastAsia="맑은 고딕" w:hAnsi="맑은 고딕"/>
                <w:lang w:eastAsia="ko-KR"/>
              </w:rPr>
            </w:pPr>
            <w:r w:rsidRPr="00684080">
              <w:rPr>
                <w:rFonts w:ascii="맑은 고딕" w:eastAsia="맑은 고딕" w:hAnsi="맑은 고딕"/>
                <w:lang w:eastAsia="ko-KR"/>
              </w:rPr>
              <w:t>The schedule list must be filtered by the selected date.</w:t>
            </w:r>
          </w:p>
          <w:p w14:paraId="0935CB02" w14:textId="77777777" w:rsidR="00684080" w:rsidRPr="00684080" w:rsidRDefault="00684080" w:rsidP="00684080">
            <w:pPr>
              <w:pStyle w:val="ae"/>
              <w:numPr>
                <w:ilvl w:val="0"/>
                <w:numId w:val="60"/>
              </w:numPr>
              <w:rPr>
                <w:rFonts w:ascii="맑은 고딕" w:eastAsia="맑은 고딕" w:hAnsi="맑은 고딕"/>
                <w:lang w:eastAsia="ko-KR"/>
              </w:rPr>
            </w:pPr>
            <w:r w:rsidRPr="00684080">
              <w:rPr>
                <w:rFonts w:ascii="맑은 고딕" w:eastAsia="맑은 고딕" w:hAnsi="맑은 고딕"/>
                <w:lang w:eastAsia="ko-KR"/>
              </w:rPr>
              <w:t>The schedule list must be displayed in chronological order based on time.</w:t>
            </w:r>
          </w:p>
          <w:p w14:paraId="6FB9C904" w14:textId="77777777" w:rsidR="00684080" w:rsidRPr="00214898" w:rsidRDefault="00684080" w:rsidP="00214898">
            <w:pPr>
              <w:rPr>
                <w:rFonts w:ascii="맑은 고딕" w:eastAsia="맑은 고딕" w:hAnsi="맑은 고딕"/>
                <w:lang w:eastAsia="ko-KR"/>
              </w:rPr>
            </w:pPr>
            <w:r w:rsidRPr="00214898">
              <w:rPr>
                <w:rFonts w:ascii="맑은 고딕" w:eastAsia="맑은 고딕" w:hAnsi="맑은 고딕"/>
                <w:lang w:eastAsia="ko-KR"/>
              </w:rPr>
              <w:lastRenderedPageBreak/>
              <w:t>[Date Navigation]</w:t>
            </w:r>
          </w:p>
          <w:p w14:paraId="45618E9F" w14:textId="77777777" w:rsidR="00684080" w:rsidRPr="00684080" w:rsidRDefault="00684080" w:rsidP="00684080">
            <w:pPr>
              <w:pStyle w:val="ae"/>
              <w:numPr>
                <w:ilvl w:val="0"/>
                <w:numId w:val="60"/>
              </w:numPr>
              <w:rPr>
                <w:rFonts w:ascii="맑은 고딕" w:eastAsia="맑은 고딕" w:hAnsi="맑은 고딕"/>
                <w:lang w:eastAsia="ko-KR"/>
              </w:rPr>
            </w:pPr>
            <w:r w:rsidRPr="00684080">
              <w:rPr>
                <w:rFonts w:ascii="맑은 고딕" w:eastAsia="맑은 고딕" w:hAnsi="맑은 고딕"/>
                <w:lang w:eastAsia="ko-KR"/>
              </w:rPr>
              <w:t xml:space="preserve">When the previous date button is clicked, the schedule date must change to the </w:t>
            </w:r>
            <w:proofErr w:type="gramStart"/>
            <w:r w:rsidRPr="00684080">
              <w:rPr>
                <w:rFonts w:ascii="맑은 고딕" w:eastAsia="맑은 고딕" w:hAnsi="맑은 고딕"/>
                <w:lang w:eastAsia="ko-KR"/>
              </w:rPr>
              <w:t>previous</w:t>
            </w:r>
            <w:proofErr w:type="gramEnd"/>
            <w:r w:rsidRPr="00684080">
              <w:rPr>
                <w:rFonts w:ascii="맑은 고딕" w:eastAsia="맑은 고딕" w:hAnsi="맑은 고딕"/>
                <w:lang w:eastAsia="ko-KR"/>
              </w:rPr>
              <w:t xml:space="preserve"> available date.</w:t>
            </w:r>
          </w:p>
          <w:p w14:paraId="4AA94074" w14:textId="77777777" w:rsidR="00684080" w:rsidRPr="00684080" w:rsidRDefault="00684080" w:rsidP="00684080">
            <w:pPr>
              <w:pStyle w:val="ae"/>
              <w:numPr>
                <w:ilvl w:val="0"/>
                <w:numId w:val="60"/>
              </w:numPr>
              <w:rPr>
                <w:rFonts w:ascii="맑은 고딕" w:eastAsia="맑은 고딕" w:hAnsi="맑은 고딕"/>
                <w:lang w:eastAsia="ko-KR"/>
              </w:rPr>
            </w:pPr>
            <w:r w:rsidRPr="00684080">
              <w:rPr>
                <w:rFonts w:ascii="맑은 고딕" w:eastAsia="맑은 고딕" w:hAnsi="맑은 고딕"/>
                <w:lang w:eastAsia="ko-KR"/>
              </w:rPr>
              <w:t>When the next date button is clicked, the schedule date must change to the next available date.</w:t>
            </w:r>
          </w:p>
          <w:p w14:paraId="5A1A820C" w14:textId="77777777" w:rsidR="00684080" w:rsidRDefault="00684080" w:rsidP="00684080">
            <w:pPr>
              <w:pStyle w:val="ae"/>
              <w:numPr>
                <w:ilvl w:val="0"/>
                <w:numId w:val="60"/>
              </w:numPr>
              <w:rPr>
                <w:rFonts w:ascii="맑은 고딕" w:eastAsia="맑은 고딕" w:hAnsi="맑은 고딕"/>
                <w:lang w:eastAsia="ko-KR"/>
              </w:rPr>
            </w:pPr>
            <w:r w:rsidRPr="00684080">
              <w:rPr>
                <w:rFonts w:ascii="맑은 고딕" w:eastAsia="맑은 고딕" w:hAnsi="맑은 고딕"/>
                <w:lang w:eastAsia="ko-KR"/>
              </w:rPr>
              <w:t xml:space="preserve">When the date is changed, the schedule list must </w:t>
            </w:r>
            <w:proofErr w:type="gramStart"/>
            <w:r w:rsidRPr="00684080">
              <w:rPr>
                <w:rFonts w:ascii="맑은 고딕" w:eastAsia="맑은 고딕" w:hAnsi="맑은 고딕"/>
                <w:lang w:eastAsia="ko-KR"/>
              </w:rPr>
              <w:t>update</w:t>
            </w:r>
            <w:proofErr w:type="gramEnd"/>
            <w:r w:rsidRPr="00684080">
              <w:rPr>
                <w:rFonts w:ascii="맑은 고딕" w:eastAsia="맑은 고딕" w:hAnsi="맑은 고딕"/>
                <w:lang w:eastAsia="ko-KR"/>
              </w:rPr>
              <w:t xml:space="preserve"> accordingly.</w:t>
            </w:r>
          </w:p>
          <w:p w14:paraId="45FBF361" w14:textId="77777777" w:rsidR="00684080" w:rsidRPr="00684080" w:rsidRDefault="00684080" w:rsidP="00684080">
            <w:pPr>
              <w:rPr>
                <w:rFonts w:ascii="맑은 고딕" w:eastAsia="맑은 고딕" w:hAnsi="맑은 고딕"/>
                <w:lang w:eastAsia="ko-KR"/>
              </w:rPr>
            </w:pPr>
            <w:r w:rsidRPr="00684080">
              <w:rPr>
                <w:rFonts w:ascii="맑은 고딕" w:eastAsia="맑은 고딕" w:hAnsi="맑은 고딕"/>
                <w:lang w:eastAsia="ko-KR"/>
              </w:rPr>
              <w:t>[Date Selection List]</w:t>
            </w:r>
          </w:p>
          <w:p w14:paraId="6DB4B517" w14:textId="77777777" w:rsidR="00684080" w:rsidRPr="00684080" w:rsidRDefault="00684080" w:rsidP="00684080">
            <w:pPr>
              <w:pStyle w:val="ae"/>
              <w:numPr>
                <w:ilvl w:val="0"/>
                <w:numId w:val="60"/>
              </w:numPr>
              <w:rPr>
                <w:rFonts w:ascii="맑은 고딕" w:eastAsia="맑은 고딕" w:hAnsi="맑은 고딕"/>
                <w:lang w:eastAsia="ko-KR"/>
              </w:rPr>
            </w:pPr>
            <w:r w:rsidRPr="00684080">
              <w:rPr>
                <w:rFonts w:ascii="맑은 고딕" w:eastAsia="맑은 고딕" w:hAnsi="맑은 고딕"/>
                <w:lang w:eastAsia="ko-KR"/>
              </w:rPr>
              <w:t>When the date selector button is clicked, a date selection list must be displayed.</w:t>
            </w:r>
          </w:p>
          <w:p w14:paraId="48941FED" w14:textId="77777777" w:rsidR="00684080" w:rsidRPr="00684080" w:rsidRDefault="00684080" w:rsidP="00684080">
            <w:pPr>
              <w:pStyle w:val="ae"/>
              <w:numPr>
                <w:ilvl w:val="0"/>
                <w:numId w:val="60"/>
              </w:numPr>
              <w:rPr>
                <w:rFonts w:ascii="맑은 고딕" w:eastAsia="맑은 고딕" w:hAnsi="맑은 고딕"/>
                <w:lang w:eastAsia="ko-KR"/>
              </w:rPr>
            </w:pPr>
            <w:r w:rsidRPr="00684080">
              <w:rPr>
                <w:rFonts w:ascii="맑은 고딕" w:eastAsia="맑은 고딕" w:hAnsi="맑은 고딕"/>
                <w:lang w:eastAsia="ko-KR"/>
              </w:rPr>
              <w:t>The date selection list must display all available dates based on the provided JSON data.</w:t>
            </w:r>
          </w:p>
          <w:p w14:paraId="7599A894" w14:textId="77777777" w:rsidR="00684080" w:rsidRPr="00684080" w:rsidRDefault="00684080" w:rsidP="00684080">
            <w:pPr>
              <w:pStyle w:val="ae"/>
              <w:numPr>
                <w:ilvl w:val="0"/>
                <w:numId w:val="60"/>
              </w:numPr>
              <w:rPr>
                <w:rFonts w:ascii="맑은 고딕" w:eastAsia="맑은 고딕" w:hAnsi="맑은 고딕"/>
                <w:lang w:eastAsia="ko-KR"/>
              </w:rPr>
            </w:pPr>
            <w:r w:rsidRPr="00684080">
              <w:rPr>
                <w:rFonts w:ascii="맑은 고딕" w:eastAsia="맑은 고딕" w:hAnsi="맑은 고딕"/>
                <w:lang w:eastAsia="ko-KR"/>
              </w:rPr>
              <w:t>Each date item must display the number of scenes for that date.</w:t>
            </w:r>
          </w:p>
          <w:p w14:paraId="22E51BAC" w14:textId="77777777" w:rsidR="00684080" w:rsidRPr="00684080" w:rsidRDefault="00684080" w:rsidP="00684080">
            <w:pPr>
              <w:pStyle w:val="ae"/>
              <w:numPr>
                <w:ilvl w:val="0"/>
                <w:numId w:val="60"/>
              </w:numPr>
              <w:rPr>
                <w:rFonts w:ascii="맑은 고딕" w:eastAsia="맑은 고딕" w:hAnsi="맑은 고딕"/>
                <w:lang w:eastAsia="ko-KR"/>
              </w:rPr>
            </w:pPr>
            <w:r w:rsidRPr="00684080">
              <w:rPr>
                <w:rFonts w:ascii="맑은 고딕" w:eastAsia="맑은 고딕" w:hAnsi="맑은 고딕"/>
                <w:lang w:eastAsia="ko-KR"/>
              </w:rPr>
              <w:t>When a date item is clicked, the selected date must be updated accordingly.</w:t>
            </w:r>
          </w:p>
          <w:p w14:paraId="4A634A29" w14:textId="77777777" w:rsidR="00684080" w:rsidRPr="00684080" w:rsidRDefault="00684080" w:rsidP="00684080">
            <w:pPr>
              <w:pStyle w:val="ae"/>
              <w:numPr>
                <w:ilvl w:val="0"/>
                <w:numId w:val="60"/>
              </w:numPr>
              <w:rPr>
                <w:rFonts w:ascii="맑은 고딕" w:eastAsia="맑은 고딕" w:hAnsi="맑은 고딕"/>
                <w:lang w:eastAsia="ko-KR"/>
              </w:rPr>
            </w:pPr>
            <w:r w:rsidRPr="00684080">
              <w:rPr>
                <w:rFonts w:ascii="맑은 고딕" w:eastAsia="맑은 고딕" w:hAnsi="맑은 고딕"/>
                <w:lang w:eastAsia="ko-KR"/>
              </w:rPr>
              <w:t xml:space="preserve">The selected date </w:t>
            </w:r>
            <w:proofErr w:type="gramStart"/>
            <w:r w:rsidRPr="00684080">
              <w:rPr>
                <w:rFonts w:ascii="맑은 고딕" w:eastAsia="맑은 고딕" w:hAnsi="맑은 고딕"/>
                <w:lang w:eastAsia="ko-KR"/>
              </w:rPr>
              <w:t>in</w:t>
            </w:r>
            <w:proofErr w:type="gramEnd"/>
            <w:r w:rsidRPr="00684080">
              <w:rPr>
                <w:rFonts w:ascii="맑은 고딕" w:eastAsia="맑은 고딕" w:hAnsi="맑은 고딕"/>
                <w:lang w:eastAsia="ko-KR"/>
              </w:rPr>
              <w:t xml:space="preserve"> the list must be visually highlighted.</w:t>
            </w:r>
          </w:p>
          <w:p w14:paraId="34173EDB" w14:textId="2A570FF0" w:rsidR="0047662C" w:rsidRPr="0038545A" w:rsidRDefault="00684080" w:rsidP="0038545A">
            <w:pPr>
              <w:pStyle w:val="ae"/>
              <w:numPr>
                <w:ilvl w:val="0"/>
                <w:numId w:val="60"/>
              </w:numPr>
              <w:rPr>
                <w:rFonts w:ascii="맑은 고딕" w:eastAsia="맑은 고딕" w:hAnsi="맑은 고딕"/>
                <w:lang w:eastAsia="ko-KR"/>
              </w:rPr>
            </w:pPr>
            <w:r w:rsidRPr="00684080">
              <w:rPr>
                <w:rFonts w:ascii="맑은 고딕" w:eastAsia="맑은 고딕" w:hAnsi="맑은 고딕"/>
                <w:lang w:eastAsia="ko-KR"/>
              </w:rPr>
              <w:t xml:space="preserve">When a date is selected, the schedule list must </w:t>
            </w:r>
            <w:proofErr w:type="gramStart"/>
            <w:r w:rsidRPr="00684080">
              <w:rPr>
                <w:rFonts w:ascii="맑은 고딕" w:eastAsia="맑은 고딕" w:hAnsi="맑은 고딕"/>
                <w:lang w:eastAsia="ko-KR"/>
              </w:rPr>
              <w:t>update</w:t>
            </w:r>
            <w:proofErr w:type="gramEnd"/>
            <w:r w:rsidRPr="00684080">
              <w:rPr>
                <w:rFonts w:ascii="맑은 고딕" w:eastAsia="맑은 고딕" w:hAnsi="맑은 고딕"/>
                <w:lang w:eastAsia="ko-KR"/>
              </w:rPr>
              <w:t xml:space="preserve"> accordingly.</w:t>
            </w:r>
          </w:p>
        </w:tc>
      </w:tr>
    </w:tbl>
    <w:p w14:paraId="0EE7D819" w14:textId="04DDC58B" w:rsidR="00E41161" w:rsidRDefault="00E41161" w:rsidP="0047662C">
      <w:pPr>
        <w:rPr>
          <w:lang w:eastAsia="ko-KR"/>
        </w:rPr>
      </w:pPr>
    </w:p>
    <w:p w14:paraId="4AF01D8B" w14:textId="77777777" w:rsidR="00E41161" w:rsidRDefault="00E41161">
      <w:pPr>
        <w:spacing w:after="160"/>
        <w:rPr>
          <w:lang w:eastAsia="ko-KR"/>
        </w:rPr>
      </w:pPr>
      <w:r>
        <w:rPr>
          <w:lang w:eastAsia="ko-KR"/>
        </w:rPr>
        <w:br w:type="page"/>
      </w:r>
    </w:p>
    <w:p w14:paraId="02D1154C" w14:textId="41B074F4" w:rsidR="0000710E" w:rsidRPr="00AB7C44" w:rsidRDefault="00AC2C6F" w:rsidP="0000710E">
      <w:pPr>
        <w:pStyle w:val="23"/>
        <w:rPr>
          <w:rFonts w:ascii="맑은 고딕" w:eastAsia="맑은 고딕" w:hAnsi="맑은 고딕"/>
          <w:lang w:eastAsia="ko-KR"/>
        </w:rPr>
      </w:pPr>
      <w:bookmarkStart w:id="36" w:name="_Toc227597038"/>
      <w:r>
        <w:rPr>
          <w:rFonts w:ascii="맑은 고딕" w:eastAsia="맑은 고딕" w:hAnsi="맑은 고딕" w:hint="eastAsia"/>
          <w:lang w:eastAsia="ko-KR"/>
        </w:rPr>
        <w:lastRenderedPageBreak/>
        <w:t>9</w:t>
      </w:r>
      <w:r w:rsidR="0000710E" w:rsidRPr="00AB7C44">
        <w:rPr>
          <w:rFonts w:ascii="맑은 고딕" w:eastAsia="맑은 고딕" w:hAnsi="맑은 고딕"/>
          <w:lang w:eastAsia="ko-KR"/>
        </w:rPr>
        <w:t xml:space="preserve">. </w:t>
      </w:r>
      <w:r w:rsidR="005E39EB">
        <w:rPr>
          <w:rFonts w:ascii="맑은 고딕" w:eastAsia="맑은 고딕" w:hAnsi="맑은 고딕" w:hint="eastAsia"/>
          <w:lang w:eastAsia="ko-KR"/>
        </w:rPr>
        <w:t>Props</w:t>
      </w:r>
      <w:r w:rsidR="0000710E">
        <w:rPr>
          <w:rFonts w:ascii="맑은 고딕" w:eastAsia="맑은 고딕" w:hAnsi="맑은 고딕" w:hint="eastAsia"/>
          <w:lang w:eastAsia="ko-KR"/>
        </w:rPr>
        <w:t xml:space="preserve"> Page</w:t>
      </w:r>
      <w:r w:rsidR="00B50A92">
        <w:rPr>
          <w:rFonts w:ascii="맑은 고딕" w:eastAsia="맑은 고딕" w:hAnsi="맑은 고딕" w:hint="eastAsia"/>
          <w:lang w:eastAsia="ko-KR"/>
        </w:rPr>
        <w:t xml:space="preserve"> </w:t>
      </w:r>
      <w:r w:rsidR="00E121CC">
        <w:rPr>
          <w:rFonts w:ascii="맑은 고딕" w:eastAsia="맑은 고딕" w:hAnsi="맑은 고딕" w:hint="eastAsia"/>
          <w:lang w:eastAsia="ko-KR"/>
        </w:rPr>
        <w:t>(Resource</w:t>
      </w:r>
      <w:r w:rsidR="00B50A92">
        <w:rPr>
          <w:rFonts w:ascii="맑은 고딕" w:eastAsia="맑은 고딕" w:hAnsi="맑은 고딕" w:hint="eastAsia"/>
          <w:lang w:eastAsia="ko-KR"/>
        </w:rPr>
        <w:t>s)</w:t>
      </w:r>
      <w:bookmarkEnd w:id="36"/>
    </w:p>
    <w:p w14:paraId="2A2AAD13" w14:textId="77777777" w:rsidR="0000710E" w:rsidRPr="00AB7C44" w:rsidRDefault="0000710E" w:rsidP="0000710E">
      <w:pPr>
        <w:pStyle w:val="32"/>
        <w:ind w:leftChars="100" w:left="200"/>
        <w:rPr>
          <w:rFonts w:ascii="맑은 고딕" w:eastAsia="맑은 고딕" w:hAnsi="맑은 고딕"/>
          <w:lang w:eastAsia="ko-KR"/>
        </w:rPr>
      </w:pPr>
      <w:bookmarkStart w:id="37" w:name="_Toc227597039"/>
      <w:r w:rsidRPr="00AB7C44">
        <w:rPr>
          <w:rFonts w:ascii="맑은 고딕" w:eastAsia="맑은 고딕" w:hAnsi="맑은 고딕"/>
          <w:lang w:eastAsia="ko-KR"/>
        </w:rPr>
        <w:t xml:space="preserve">1. </w:t>
      </w:r>
      <w:r w:rsidRPr="00AB7C44">
        <w:rPr>
          <w:rFonts w:ascii="맑은 고딕" w:eastAsia="맑은 고딕" w:hAnsi="맑은 고딕" w:hint="eastAsia"/>
          <w:lang w:eastAsia="ko-KR"/>
        </w:rPr>
        <w:t>Page Description</w:t>
      </w:r>
      <w:r w:rsidRPr="00AB7C44">
        <w:rPr>
          <w:rFonts w:ascii="맑은 고딕" w:eastAsia="맑은 고딕" w:hAnsi="맑은 고딕"/>
          <w:lang w:eastAsia="ko-KR"/>
        </w:rPr>
        <w:t>:</w:t>
      </w:r>
      <w:bookmarkEnd w:id="37"/>
      <w:r w:rsidRPr="00AB7C44">
        <w:rPr>
          <w:rFonts w:ascii="맑은 고딕" w:eastAsia="맑은 고딕" w:hAnsi="맑은 고딕"/>
          <w:lang w:eastAsia="ko-KR"/>
        </w:rPr>
        <w:t xml:space="preserve"> </w:t>
      </w:r>
    </w:p>
    <w:p w14:paraId="540AB6E3" w14:textId="77777777" w:rsidR="00CA5914" w:rsidRPr="00CA5914" w:rsidRDefault="00CA5914" w:rsidP="00CA5914">
      <w:pPr>
        <w:pStyle w:val="ae"/>
        <w:numPr>
          <w:ilvl w:val="1"/>
          <w:numId w:val="66"/>
        </w:numPr>
        <w:rPr>
          <w:rFonts w:ascii="맑은 고딕" w:eastAsia="맑은 고딕" w:hAnsi="맑은 고딕"/>
          <w:lang w:eastAsia="ko-KR"/>
        </w:rPr>
      </w:pPr>
      <w:r w:rsidRPr="00CA5914">
        <w:rPr>
          <w:rFonts w:ascii="맑은 고딕" w:eastAsia="맑은 고딕" w:hAnsi="맑은 고딕"/>
          <w:lang w:eastAsia="ko-KR"/>
        </w:rPr>
        <w:t>It displays all props based on the provided JSON data.</w:t>
      </w:r>
    </w:p>
    <w:p w14:paraId="6F429D38" w14:textId="437EFFA1" w:rsidR="0000710E" w:rsidRPr="009F3586" w:rsidRDefault="00CA5914" w:rsidP="00277ECB">
      <w:pPr>
        <w:pStyle w:val="ae"/>
        <w:numPr>
          <w:ilvl w:val="1"/>
          <w:numId w:val="66"/>
        </w:numPr>
        <w:rPr>
          <w:rFonts w:ascii="맑은 고딕" w:eastAsia="맑은 고딕" w:hAnsi="맑은 고딕"/>
          <w:lang w:eastAsia="ko-KR"/>
        </w:rPr>
      </w:pPr>
      <w:r w:rsidRPr="009F3586">
        <w:rPr>
          <w:rFonts w:ascii="맑은 고딕" w:eastAsia="맑은 고딕" w:hAnsi="맑은 고딕"/>
          <w:lang w:eastAsia="ko-KR"/>
        </w:rPr>
        <w:t>It allows users to search and filter props by availability status.</w:t>
      </w:r>
    </w:p>
    <w:p w14:paraId="69966E85" w14:textId="77777777" w:rsidR="0000710E" w:rsidRPr="00AB7C44" w:rsidRDefault="0000710E" w:rsidP="0000710E">
      <w:pPr>
        <w:pStyle w:val="32"/>
        <w:ind w:leftChars="100" w:left="200"/>
        <w:rPr>
          <w:rFonts w:ascii="맑은 고딕" w:eastAsia="맑은 고딕" w:hAnsi="맑은 고딕"/>
          <w:lang w:eastAsia="ko-KR"/>
        </w:rPr>
      </w:pPr>
      <w:bookmarkStart w:id="38" w:name="_Toc227597040"/>
      <w:r w:rsidRPr="00AB7C44">
        <w:rPr>
          <w:rFonts w:ascii="맑은 고딕" w:eastAsia="맑은 고딕" w:hAnsi="맑은 고딕"/>
          <w:lang w:eastAsia="ko-KR"/>
        </w:rPr>
        <w:t xml:space="preserve">2. </w:t>
      </w:r>
      <w:r w:rsidRPr="00AB7C44">
        <w:rPr>
          <w:rFonts w:ascii="맑은 고딕" w:eastAsia="맑은 고딕" w:hAnsi="맑은 고딕" w:hint="eastAsia"/>
          <w:lang w:eastAsia="ko-KR"/>
        </w:rPr>
        <w:t>Requirements</w:t>
      </w:r>
      <w:bookmarkEnd w:id="38"/>
      <w:r w:rsidRPr="00AB7C44">
        <w:rPr>
          <w:rFonts w:ascii="맑은 고딕" w:eastAsia="맑은 고딕" w:hAnsi="맑은 고딕"/>
          <w:lang w:eastAsia="ko-KR"/>
        </w:rPr>
        <w:t xml:space="preserve"> </w:t>
      </w:r>
    </w:p>
    <w:tbl>
      <w:tblPr>
        <w:tblStyle w:val="WSI-Table1"/>
        <w:tblW w:w="0" w:type="auto"/>
        <w:tblLook w:val="04A0" w:firstRow="1" w:lastRow="0" w:firstColumn="1" w:lastColumn="0" w:noHBand="0" w:noVBand="1"/>
      </w:tblPr>
      <w:tblGrid>
        <w:gridCol w:w="3818"/>
        <w:gridCol w:w="5797"/>
      </w:tblGrid>
      <w:tr w:rsidR="0000710E" w:rsidRPr="00AB7C44" w14:paraId="5CD84C5F" w14:textId="77777777" w:rsidTr="00E87E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615" w:type="dxa"/>
            <w:gridSpan w:val="2"/>
            <w:shd w:val="clear" w:color="auto" w:fill="auto"/>
          </w:tcPr>
          <w:p w14:paraId="4B1AC3DA" w14:textId="52586CD5" w:rsidR="0000710E" w:rsidRPr="00AB7C44" w:rsidRDefault="004A7644" w:rsidP="00E87E8F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noProof/>
              </w:rPr>
              <w:drawing>
                <wp:inline distT="0" distB="0" distL="0" distR="0" wp14:anchorId="2553FDEC" wp14:editId="0FA129E4">
                  <wp:extent cx="5777924" cy="2844000"/>
                  <wp:effectExtent l="19050" t="19050" r="13335" b="13970"/>
                  <wp:docPr id="1537834522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7924" cy="2844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710E" w:rsidRPr="00AB7C44" w14:paraId="446B9566" w14:textId="77777777" w:rsidTr="00E87E8F">
        <w:tc>
          <w:tcPr>
            <w:tcW w:w="3818" w:type="dxa"/>
            <w:tcBorders>
              <w:right w:val="single" w:sz="4" w:space="0" w:color="FFFFFF" w:themeColor="background1"/>
            </w:tcBorders>
            <w:shd w:val="clear" w:color="auto" w:fill="003B5C"/>
          </w:tcPr>
          <w:p w14:paraId="70F6D1F8" w14:textId="44CADE77" w:rsidR="0000710E" w:rsidRPr="00AB7C44" w:rsidRDefault="00072AFE" w:rsidP="00E87E8F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 w:themeColor="background1"/>
                <w:lang w:eastAsia="ko-KR"/>
              </w:rPr>
              <w:t>ELEMENTS</w:t>
            </w:r>
          </w:p>
        </w:tc>
        <w:tc>
          <w:tcPr>
            <w:tcW w:w="5797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</w:tcBorders>
            <w:shd w:val="clear" w:color="auto" w:fill="003B5C"/>
          </w:tcPr>
          <w:p w14:paraId="47E201CB" w14:textId="77777777" w:rsidR="0000710E" w:rsidRPr="00AB7C44" w:rsidRDefault="0000710E" w:rsidP="00E87E8F">
            <w:p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b/>
                <w:bCs/>
                <w:color w:val="FFFFFF" w:themeColor="background1"/>
                <w:lang w:eastAsia="ko-KR"/>
              </w:rPr>
              <w:t>REQUIREMENTS</w:t>
            </w:r>
          </w:p>
        </w:tc>
      </w:tr>
      <w:tr w:rsidR="0000710E" w:rsidRPr="00AB7C44" w14:paraId="2ABDA3C2" w14:textId="77777777" w:rsidTr="00E87E8F">
        <w:tc>
          <w:tcPr>
            <w:tcW w:w="3818" w:type="dxa"/>
          </w:tcPr>
          <w:p w14:paraId="4E8056FB" w14:textId="5AC98E1B" w:rsidR="000715BD" w:rsidRPr="000715BD" w:rsidRDefault="000715BD" w:rsidP="000715BD">
            <w:pPr>
              <w:rPr>
                <w:rFonts w:ascii="맑은 고딕" w:eastAsia="맑은 고딕" w:hAnsi="맑은 고딕"/>
                <w:lang w:eastAsia="ko-KR"/>
              </w:rPr>
            </w:pPr>
            <w:r w:rsidRPr="000715BD">
              <w:rPr>
                <w:rFonts w:ascii="맑은 고딕" w:eastAsia="맑은 고딕" w:hAnsi="맑은 고딕"/>
                <w:lang w:eastAsia="ko-KR"/>
              </w:rPr>
              <w:t>[Header Area]</w:t>
            </w:r>
          </w:p>
          <w:p w14:paraId="2C95B0C1" w14:textId="77777777" w:rsidR="000715BD" w:rsidRPr="000715BD" w:rsidRDefault="000715BD" w:rsidP="000715BD">
            <w:pPr>
              <w:pStyle w:val="ae"/>
              <w:numPr>
                <w:ilvl w:val="0"/>
                <w:numId w:val="64"/>
              </w:numPr>
              <w:rPr>
                <w:rFonts w:ascii="맑은 고딕" w:eastAsia="맑은 고딕" w:hAnsi="맑은 고딕"/>
                <w:lang w:eastAsia="ko-KR"/>
              </w:rPr>
            </w:pPr>
            <w:r w:rsidRPr="000715BD">
              <w:rPr>
                <w:rFonts w:ascii="맑은 고딕" w:eastAsia="맑은 고딕" w:hAnsi="맑은 고딕"/>
                <w:lang w:eastAsia="ko-KR"/>
              </w:rPr>
              <w:t>Page title text: “Props” with icon</w:t>
            </w:r>
          </w:p>
          <w:p w14:paraId="05AAA03A" w14:textId="77777777" w:rsidR="000715BD" w:rsidRPr="000715BD" w:rsidRDefault="000715BD" w:rsidP="000715BD">
            <w:pPr>
              <w:pStyle w:val="ae"/>
              <w:numPr>
                <w:ilvl w:val="0"/>
                <w:numId w:val="64"/>
              </w:numPr>
              <w:rPr>
                <w:rFonts w:ascii="맑은 고딕" w:eastAsia="맑은 고딕" w:hAnsi="맑은 고딕"/>
                <w:lang w:eastAsia="ko-KR"/>
              </w:rPr>
            </w:pPr>
            <w:r w:rsidRPr="000715BD">
              <w:rPr>
                <w:rFonts w:ascii="맑은 고딕" w:eastAsia="맑은 고딕" w:hAnsi="맑은 고딕"/>
                <w:lang w:eastAsia="ko-KR"/>
              </w:rPr>
              <w:t>Button: “Add Prop” with icon</w:t>
            </w:r>
          </w:p>
          <w:p w14:paraId="7DD188D0" w14:textId="77777777" w:rsidR="000715BD" w:rsidRPr="000715BD" w:rsidRDefault="000715BD" w:rsidP="000715BD">
            <w:pPr>
              <w:rPr>
                <w:rFonts w:ascii="맑은 고딕" w:eastAsia="맑은 고딕" w:hAnsi="맑은 고딕"/>
                <w:lang w:eastAsia="ko-KR"/>
              </w:rPr>
            </w:pPr>
            <w:r w:rsidRPr="000715BD">
              <w:rPr>
                <w:rFonts w:ascii="맑은 고딕" w:eastAsia="맑은 고딕" w:hAnsi="맑은 고딕"/>
                <w:lang w:eastAsia="ko-KR"/>
              </w:rPr>
              <w:t>[Summary Cards]</w:t>
            </w:r>
          </w:p>
          <w:p w14:paraId="6A7A9928" w14:textId="77777777" w:rsidR="000715BD" w:rsidRPr="000715BD" w:rsidRDefault="000715BD" w:rsidP="000715BD">
            <w:pPr>
              <w:pStyle w:val="ae"/>
              <w:numPr>
                <w:ilvl w:val="0"/>
                <w:numId w:val="64"/>
              </w:numPr>
              <w:rPr>
                <w:rFonts w:ascii="맑은 고딕" w:eastAsia="맑은 고딕" w:hAnsi="맑은 고딕"/>
                <w:lang w:eastAsia="ko-KR"/>
              </w:rPr>
            </w:pPr>
            <w:r w:rsidRPr="000715BD">
              <w:rPr>
                <w:rFonts w:ascii="맑은 고딕" w:eastAsia="맑은 고딕" w:hAnsi="맑은 고딕"/>
                <w:lang w:eastAsia="ko-KR"/>
              </w:rPr>
              <w:t>Card: “Total Props” text &amp; value</w:t>
            </w:r>
          </w:p>
          <w:p w14:paraId="7C528EA3" w14:textId="77777777" w:rsidR="000715BD" w:rsidRPr="000715BD" w:rsidRDefault="000715BD" w:rsidP="000715BD">
            <w:pPr>
              <w:pStyle w:val="ae"/>
              <w:numPr>
                <w:ilvl w:val="0"/>
                <w:numId w:val="64"/>
              </w:numPr>
              <w:rPr>
                <w:rFonts w:ascii="맑은 고딕" w:eastAsia="맑은 고딕" w:hAnsi="맑은 고딕"/>
                <w:lang w:eastAsia="ko-KR"/>
              </w:rPr>
            </w:pPr>
            <w:r w:rsidRPr="000715BD">
              <w:rPr>
                <w:rFonts w:ascii="맑은 고딕" w:eastAsia="맑은 고딕" w:hAnsi="맑은 고딕"/>
                <w:lang w:eastAsia="ko-KR"/>
              </w:rPr>
              <w:t>Card: “Available” text &amp; value</w:t>
            </w:r>
          </w:p>
          <w:p w14:paraId="0636EDC4" w14:textId="77777777" w:rsidR="000715BD" w:rsidRPr="000715BD" w:rsidRDefault="000715BD" w:rsidP="000715BD">
            <w:pPr>
              <w:pStyle w:val="ae"/>
              <w:numPr>
                <w:ilvl w:val="0"/>
                <w:numId w:val="64"/>
              </w:numPr>
              <w:rPr>
                <w:rFonts w:ascii="맑은 고딕" w:eastAsia="맑은 고딕" w:hAnsi="맑은 고딕"/>
                <w:lang w:eastAsia="ko-KR"/>
              </w:rPr>
            </w:pPr>
            <w:r w:rsidRPr="000715BD">
              <w:rPr>
                <w:rFonts w:ascii="맑은 고딕" w:eastAsia="맑은 고딕" w:hAnsi="맑은 고딕"/>
                <w:lang w:eastAsia="ko-KR"/>
              </w:rPr>
              <w:t>Card: “Reserved” text &amp; value</w:t>
            </w:r>
          </w:p>
          <w:p w14:paraId="044C3712" w14:textId="77777777" w:rsidR="000715BD" w:rsidRPr="000715BD" w:rsidRDefault="000715BD" w:rsidP="000715BD">
            <w:pPr>
              <w:pStyle w:val="ae"/>
              <w:numPr>
                <w:ilvl w:val="0"/>
                <w:numId w:val="64"/>
              </w:numPr>
              <w:rPr>
                <w:rFonts w:ascii="맑은 고딕" w:eastAsia="맑은 고딕" w:hAnsi="맑은 고딕"/>
                <w:lang w:eastAsia="ko-KR"/>
              </w:rPr>
            </w:pPr>
            <w:r w:rsidRPr="000715BD">
              <w:rPr>
                <w:rFonts w:ascii="맑은 고딕" w:eastAsia="맑은 고딕" w:hAnsi="맑은 고딕"/>
                <w:lang w:eastAsia="ko-KR"/>
              </w:rPr>
              <w:t>Card: “Unavailable” text &amp; value</w:t>
            </w:r>
          </w:p>
          <w:p w14:paraId="7AE97039" w14:textId="77777777" w:rsidR="000715BD" w:rsidRPr="000715BD" w:rsidRDefault="000715BD" w:rsidP="000715BD">
            <w:pPr>
              <w:rPr>
                <w:rFonts w:ascii="맑은 고딕" w:eastAsia="맑은 고딕" w:hAnsi="맑은 고딕"/>
                <w:lang w:eastAsia="ko-KR"/>
              </w:rPr>
            </w:pPr>
            <w:r w:rsidRPr="000715BD">
              <w:rPr>
                <w:rFonts w:ascii="맑은 고딕" w:eastAsia="맑은 고딕" w:hAnsi="맑은 고딕"/>
                <w:lang w:eastAsia="ko-KR"/>
              </w:rPr>
              <w:t>[Search &amp; Filter Area]</w:t>
            </w:r>
          </w:p>
          <w:p w14:paraId="68832DDF" w14:textId="77777777" w:rsidR="000715BD" w:rsidRPr="000715BD" w:rsidRDefault="000715BD" w:rsidP="000715BD">
            <w:pPr>
              <w:pStyle w:val="ae"/>
              <w:numPr>
                <w:ilvl w:val="0"/>
                <w:numId w:val="64"/>
              </w:numPr>
              <w:rPr>
                <w:rFonts w:ascii="맑은 고딕" w:eastAsia="맑은 고딕" w:hAnsi="맑은 고딕"/>
                <w:lang w:eastAsia="ko-KR"/>
              </w:rPr>
            </w:pPr>
            <w:r w:rsidRPr="000715BD">
              <w:rPr>
                <w:rFonts w:ascii="맑은 고딕" w:eastAsia="맑은 고딕" w:hAnsi="맑은 고딕"/>
                <w:lang w:eastAsia="ko-KR"/>
              </w:rPr>
              <w:t>Search input field (placeholder: “Search props…”)</w:t>
            </w:r>
          </w:p>
          <w:p w14:paraId="0B83A4E6" w14:textId="77777777" w:rsidR="000715BD" w:rsidRPr="000715BD" w:rsidRDefault="000715BD" w:rsidP="000715BD">
            <w:pPr>
              <w:pStyle w:val="ae"/>
              <w:numPr>
                <w:ilvl w:val="0"/>
                <w:numId w:val="64"/>
              </w:numPr>
              <w:rPr>
                <w:rFonts w:ascii="맑은 고딕" w:eastAsia="맑은 고딕" w:hAnsi="맑은 고딕"/>
                <w:lang w:eastAsia="ko-KR"/>
              </w:rPr>
            </w:pPr>
            <w:r w:rsidRPr="000715BD">
              <w:rPr>
                <w:rFonts w:ascii="맑은 고딕" w:eastAsia="맑은 고딕" w:hAnsi="맑은 고딕"/>
                <w:lang w:eastAsia="ko-KR"/>
              </w:rPr>
              <w:t>Filter button: “All”</w:t>
            </w:r>
          </w:p>
          <w:p w14:paraId="5459B9B6" w14:textId="77777777" w:rsidR="000715BD" w:rsidRPr="000715BD" w:rsidRDefault="000715BD" w:rsidP="000715BD">
            <w:pPr>
              <w:pStyle w:val="ae"/>
              <w:numPr>
                <w:ilvl w:val="0"/>
                <w:numId w:val="64"/>
              </w:numPr>
              <w:rPr>
                <w:rFonts w:ascii="맑은 고딕" w:eastAsia="맑은 고딕" w:hAnsi="맑은 고딕"/>
                <w:lang w:eastAsia="ko-KR"/>
              </w:rPr>
            </w:pPr>
            <w:r w:rsidRPr="000715BD">
              <w:rPr>
                <w:rFonts w:ascii="맑은 고딕" w:eastAsia="맑은 고딕" w:hAnsi="맑은 고딕"/>
                <w:lang w:eastAsia="ko-KR"/>
              </w:rPr>
              <w:lastRenderedPageBreak/>
              <w:t>Filter button: “Available”</w:t>
            </w:r>
          </w:p>
          <w:p w14:paraId="113650C3" w14:textId="77777777" w:rsidR="000715BD" w:rsidRPr="000715BD" w:rsidRDefault="000715BD" w:rsidP="000715BD">
            <w:pPr>
              <w:pStyle w:val="ae"/>
              <w:numPr>
                <w:ilvl w:val="0"/>
                <w:numId w:val="64"/>
              </w:numPr>
              <w:rPr>
                <w:rFonts w:ascii="맑은 고딕" w:eastAsia="맑은 고딕" w:hAnsi="맑은 고딕"/>
                <w:lang w:eastAsia="ko-KR"/>
              </w:rPr>
            </w:pPr>
            <w:r w:rsidRPr="000715BD">
              <w:rPr>
                <w:rFonts w:ascii="맑은 고딕" w:eastAsia="맑은 고딕" w:hAnsi="맑은 고딕"/>
                <w:lang w:eastAsia="ko-KR"/>
              </w:rPr>
              <w:t>Filter button: “Reserved”</w:t>
            </w:r>
          </w:p>
          <w:p w14:paraId="6BC513EA" w14:textId="77777777" w:rsidR="000715BD" w:rsidRPr="000715BD" w:rsidRDefault="000715BD" w:rsidP="000715BD">
            <w:pPr>
              <w:pStyle w:val="ae"/>
              <w:numPr>
                <w:ilvl w:val="0"/>
                <w:numId w:val="64"/>
              </w:numPr>
              <w:rPr>
                <w:rFonts w:ascii="맑은 고딕" w:eastAsia="맑은 고딕" w:hAnsi="맑은 고딕"/>
                <w:lang w:eastAsia="ko-KR"/>
              </w:rPr>
            </w:pPr>
            <w:r w:rsidRPr="000715BD">
              <w:rPr>
                <w:rFonts w:ascii="맑은 고딕" w:eastAsia="맑은 고딕" w:hAnsi="맑은 고딕"/>
                <w:lang w:eastAsia="ko-KR"/>
              </w:rPr>
              <w:t>Filter button: “Unavailable”</w:t>
            </w:r>
          </w:p>
          <w:p w14:paraId="27D200EE" w14:textId="77777777" w:rsidR="000715BD" w:rsidRPr="000715BD" w:rsidRDefault="000715BD" w:rsidP="000715BD">
            <w:pPr>
              <w:rPr>
                <w:rFonts w:ascii="맑은 고딕" w:eastAsia="맑은 고딕" w:hAnsi="맑은 고딕"/>
                <w:lang w:eastAsia="ko-KR"/>
              </w:rPr>
            </w:pPr>
            <w:r w:rsidRPr="000715BD">
              <w:rPr>
                <w:rFonts w:ascii="맑은 고딕" w:eastAsia="맑은 고딕" w:hAnsi="맑은 고딕"/>
                <w:lang w:eastAsia="ko-KR"/>
              </w:rPr>
              <w:t>[Prop Item] Each item must include:</w:t>
            </w:r>
          </w:p>
          <w:p w14:paraId="3E7A65F4" w14:textId="77777777" w:rsidR="000715BD" w:rsidRPr="000715BD" w:rsidRDefault="000715BD" w:rsidP="000715BD">
            <w:pPr>
              <w:pStyle w:val="ae"/>
              <w:numPr>
                <w:ilvl w:val="0"/>
                <w:numId w:val="64"/>
              </w:numPr>
              <w:rPr>
                <w:rFonts w:ascii="맑은 고딕" w:eastAsia="맑은 고딕" w:hAnsi="맑은 고딕"/>
                <w:lang w:eastAsia="ko-KR"/>
              </w:rPr>
            </w:pPr>
            <w:r w:rsidRPr="000715BD">
              <w:rPr>
                <w:rFonts w:ascii="맑은 고딕" w:eastAsia="맑은 고딕" w:hAnsi="맑은 고딕"/>
                <w:lang w:eastAsia="ko-KR"/>
              </w:rPr>
              <w:t>Prop name text</w:t>
            </w:r>
          </w:p>
          <w:p w14:paraId="78A62405" w14:textId="77777777" w:rsidR="000715BD" w:rsidRPr="000715BD" w:rsidRDefault="000715BD" w:rsidP="000715BD">
            <w:pPr>
              <w:pStyle w:val="ae"/>
              <w:numPr>
                <w:ilvl w:val="0"/>
                <w:numId w:val="64"/>
              </w:numPr>
              <w:rPr>
                <w:rFonts w:ascii="맑은 고딕" w:eastAsia="맑은 고딕" w:hAnsi="맑은 고딕"/>
                <w:lang w:eastAsia="ko-KR"/>
              </w:rPr>
            </w:pPr>
            <w:r w:rsidRPr="000715BD">
              <w:rPr>
                <w:rFonts w:ascii="맑은 고딕" w:eastAsia="맑은 고딕" w:hAnsi="맑은 고딕"/>
                <w:lang w:eastAsia="ko-KR"/>
              </w:rPr>
              <w:t>Description text</w:t>
            </w:r>
          </w:p>
          <w:p w14:paraId="18C0C09D" w14:textId="77777777" w:rsidR="000715BD" w:rsidRPr="000715BD" w:rsidRDefault="000715BD" w:rsidP="000715BD">
            <w:pPr>
              <w:pStyle w:val="ae"/>
              <w:numPr>
                <w:ilvl w:val="0"/>
                <w:numId w:val="64"/>
              </w:numPr>
              <w:rPr>
                <w:rFonts w:ascii="맑은 고딕" w:eastAsia="맑은 고딕" w:hAnsi="맑은 고딕"/>
                <w:lang w:eastAsia="ko-KR"/>
              </w:rPr>
            </w:pPr>
            <w:r w:rsidRPr="000715BD">
              <w:rPr>
                <w:rFonts w:ascii="맑은 고딕" w:eastAsia="맑은 고딕" w:hAnsi="맑은 고딕" w:hint="eastAsia"/>
                <w:lang w:eastAsia="ko-KR"/>
              </w:rPr>
              <w:t>“</w:t>
            </w:r>
            <w:r w:rsidRPr="000715BD">
              <w:rPr>
                <w:rFonts w:ascii="맑은 고딕" w:eastAsia="맑은 고딕" w:hAnsi="맑은 고딕"/>
                <w:lang w:eastAsia="ko-KR"/>
              </w:rPr>
              <w:t>Used in scenes” text</w:t>
            </w:r>
          </w:p>
          <w:p w14:paraId="35AA16FC" w14:textId="23C6CC2F" w:rsidR="000715BD" w:rsidRPr="000715BD" w:rsidRDefault="000715BD" w:rsidP="000715BD">
            <w:pPr>
              <w:pStyle w:val="ae"/>
              <w:numPr>
                <w:ilvl w:val="0"/>
                <w:numId w:val="64"/>
              </w:numPr>
              <w:rPr>
                <w:rFonts w:ascii="맑은 고딕" w:eastAsia="맑은 고딕" w:hAnsi="맑은 고딕"/>
                <w:lang w:eastAsia="ko-KR"/>
              </w:rPr>
            </w:pPr>
            <w:r w:rsidRPr="000715BD">
              <w:rPr>
                <w:rFonts w:ascii="맑은 고딕" w:eastAsia="맑은 고딕" w:hAnsi="맑은 고딕"/>
                <w:lang w:eastAsia="ko-KR"/>
              </w:rPr>
              <w:t>Scene code text</w:t>
            </w:r>
          </w:p>
          <w:p w14:paraId="773BFECA" w14:textId="3EDC8662" w:rsidR="0000710E" w:rsidRPr="00121A24" w:rsidRDefault="000715BD" w:rsidP="000715BD">
            <w:pPr>
              <w:pStyle w:val="ae"/>
              <w:numPr>
                <w:ilvl w:val="0"/>
                <w:numId w:val="64"/>
              </w:numPr>
              <w:rPr>
                <w:rFonts w:ascii="맑은 고딕" w:eastAsia="맑은 고딕" w:hAnsi="맑은 고딕"/>
                <w:lang w:eastAsia="ko-KR"/>
              </w:rPr>
            </w:pPr>
            <w:r w:rsidRPr="000715BD">
              <w:rPr>
                <w:rFonts w:ascii="맑은 고딕" w:eastAsia="맑은 고딕" w:hAnsi="맑은 고딕"/>
                <w:lang w:eastAsia="ko-KR"/>
              </w:rPr>
              <w:t xml:space="preserve">Status label with icon </w:t>
            </w:r>
          </w:p>
        </w:tc>
        <w:tc>
          <w:tcPr>
            <w:tcW w:w="5797" w:type="dxa"/>
            <w:tcBorders>
              <w:top w:val="single" w:sz="4" w:space="0" w:color="auto"/>
            </w:tcBorders>
            <w:shd w:val="clear" w:color="auto" w:fill="auto"/>
          </w:tcPr>
          <w:p w14:paraId="1E836289" w14:textId="66A0BEC5" w:rsidR="00B37DDD" w:rsidRPr="00B37DDD" w:rsidRDefault="00B37DDD" w:rsidP="00B37DDD">
            <w:pPr>
              <w:pStyle w:val="ae"/>
              <w:numPr>
                <w:ilvl w:val="0"/>
                <w:numId w:val="65"/>
              </w:numPr>
              <w:rPr>
                <w:rFonts w:ascii="맑은 고딕" w:eastAsia="맑은 고딕" w:hAnsi="맑은 고딕"/>
                <w:lang w:eastAsia="ko-KR"/>
              </w:rPr>
            </w:pPr>
            <w:r w:rsidRPr="00B37DDD">
              <w:rPr>
                <w:rFonts w:ascii="맑은 고딕" w:eastAsia="맑은 고딕" w:hAnsi="맑은 고딕"/>
                <w:lang w:eastAsia="ko-KR"/>
              </w:rPr>
              <w:lastRenderedPageBreak/>
              <w:t>The “Props” menu must be visually highlighted as the selected menu.</w:t>
            </w:r>
          </w:p>
          <w:p w14:paraId="3167F4DE" w14:textId="77777777" w:rsidR="00B37DDD" w:rsidRPr="00B37DDD" w:rsidRDefault="00B37DDD" w:rsidP="00B37DDD">
            <w:pPr>
              <w:rPr>
                <w:rFonts w:ascii="맑은 고딕" w:eastAsia="맑은 고딕" w:hAnsi="맑은 고딕"/>
                <w:lang w:eastAsia="ko-KR"/>
              </w:rPr>
            </w:pPr>
            <w:r w:rsidRPr="00B37DDD">
              <w:rPr>
                <w:rFonts w:ascii="맑은 고딕" w:eastAsia="맑은 고딕" w:hAnsi="맑은 고딕"/>
                <w:lang w:eastAsia="ko-KR"/>
              </w:rPr>
              <w:t>[Summary Cards]</w:t>
            </w:r>
          </w:p>
          <w:p w14:paraId="7C29ACFB" w14:textId="77777777" w:rsidR="00B37DDD" w:rsidRPr="00B37DDD" w:rsidRDefault="00B37DDD" w:rsidP="00B37DDD">
            <w:pPr>
              <w:pStyle w:val="ae"/>
              <w:numPr>
                <w:ilvl w:val="0"/>
                <w:numId w:val="65"/>
              </w:numPr>
              <w:rPr>
                <w:rFonts w:ascii="맑은 고딕" w:eastAsia="맑은 고딕" w:hAnsi="맑은 고딕"/>
                <w:lang w:eastAsia="ko-KR"/>
              </w:rPr>
            </w:pPr>
            <w:r w:rsidRPr="00B37DDD">
              <w:rPr>
                <w:rFonts w:ascii="맑은 고딕" w:eastAsia="맑은 고딕" w:hAnsi="맑은 고딕"/>
                <w:lang w:eastAsia="ko-KR"/>
              </w:rPr>
              <w:t>All summary values must be calculated based on the provided JSON data.</w:t>
            </w:r>
          </w:p>
          <w:p w14:paraId="65DE0C32" w14:textId="77777777" w:rsidR="00B37DDD" w:rsidRPr="00B37DDD" w:rsidRDefault="00B37DDD" w:rsidP="00B37DDD">
            <w:pPr>
              <w:rPr>
                <w:rFonts w:ascii="맑은 고딕" w:eastAsia="맑은 고딕" w:hAnsi="맑은 고딕"/>
                <w:lang w:eastAsia="ko-KR"/>
              </w:rPr>
            </w:pPr>
            <w:r w:rsidRPr="00B37DDD">
              <w:rPr>
                <w:rFonts w:ascii="맑은 고딕" w:eastAsia="맑은 고딕" w:hAnsi="맑은 고딕"/>
                <w:lang w:eastAsia="ko-KR"/>
              </w:rPr>
              <w:t>[Search &amp; Filter Area]</w:t>
            </w:r>
          </w:p>
          <w:p w14:paraId="1286D37A" w14:textId="77777777" w:rsidR="00B37DDD" w:rsidRPr="00B37DDD" w:rsidRDefault="00B37DDD" w:rsidP="00B37DDD">
            <w:pPr>
              <w:pStyle w:val="ae"/>
              <w:numPr>
                <w:ilvl w:val="0"/>
                <w:numId w:val="65"/>
              </w:numPr>
              <w:rPr>
                <w:rFonts w:ascii="맑은 고딕" w:eastAsia="맑은 고딕" w:hAnsi="맑은 고딕"/>
                <w:lang w:eastAsia="ko-KR"/>
              </w:rPr>
            </w:pPr>
            <w:r w:rsidRPr="00B37DDD">
              <w:rPr>
                <w:rFonts w:ascii="맑은 고딕" w:eastAsia="맑은 고딕" w:hAnsi="맑은 고딕"/>
                <w:lang w:eastAsia="ko-KR"/>
              </w:rPr>
              <w:t>When text is entered in the search field, the props list must be filtered by prop name.</w:t>
            </w:r>
          </w:p>
          <w:p w14:paraId="596BA5B8" w14:textId="77777777" w:rsidR="00B37DDD" w:rsidRPr="00B37DDD" w:rsidRDefault="00B37DDD" w:rsidP="00B37DDD">
            <w:pPr>
              <w:pStyle w:val="ae"/>
              <w:numPr>
                <w:ilvl w:val="0"/>
                <w:numId w:val="65"/>
              </w:numPr>
              <w:rPr>
                <w:rFonts w:ascii="맑은 고딕" w:eastAsia="맑은 고딕" w:hAnsi="맑은 고딕"/>
                <w:lang w:eastAsia="ko-KR"/>
              </w:rPr>
            </w:pPr>
            <w:r w:rsidRPr="00B37DDD">
              <w:rPr>
                <w:rFonts w:ascii="맑은 고딕" w:eastAsia="맑은 고딕" w:hAnsi="맑은 고딕"/>
                <w:lang w:eastAsia="ko-KR"/>
              </w:rPr>
              <w:t>When a filter button is selected, the props list must be filtered by the corresponding status</w:t>
            </w:r>
          </w:p>
          <w:p w14:paraId="11C158BE" w14:textId="77777777" w:rsidR="00B37DDD" w:rsidRPr="00B37DDD" w:rsidRDefault="00B37DDD" w:rsidP="00B37DDD">
            <w:pPr>
              <w:pStyle w:val="ae"/>
              <w:numPr>
                <w:ilvl w:val="0"/>
                <w:numId w:val="65"/>
              </w:numPr>
              <w:rPr>
                <w:rFonts w:ascii="맑은 고딕" w:eastAsia="맑은 고딕" w:hAnsi="맑은 고딕"/>
                <w:lang w:eastAsia="ko-KR"/>
              </w:rPr>
            </w:pPr>
            <w:r w:rsidRPr="00B37DDD">
              <w:rPr>
                <w:rFonts w:ascii="맑은 고딕" w:eastAsia="맑은 고딕" w:hAnsi="맑은 고딕"/>
                <w:lang w:eastAsia="ko-KR"/>
              </w:rPr>
              <w:t>The selected filter button must be visually highlighted.</w:t>
            </w:r>
          </w:p>
          <w:p w14:paraId="41761CC8" w14:textId="77777777" w:rsidR="00B37DDD" w:rsidRPr="00434BA8" w:rsidRDefault="00B37DDD" w:rsidP="00434BA8">
            <w:pPr>
              <w:rPr>
                <w:rFonts w:ascii="맑은 고딕" w:eastAsia="맑은 고딕" w:hAnsi="맑은 고딕"/>
                <w:lang w:eastAsia="ko-KR"/>
              </w:rPr>
            </w:pPr>
            <w:r w:rsidRPr="00434BA8">
              <w:rPr>
                <w:rFonts w:ascii="맑은 고딕" w:eastAsia="맑은 고딕" w:hAnsi="맑은 고딕"/>
                <w:lang w:eastAsia="ko-KR"/>
              </w:rPr>
              <w:t>[Props List Area]</w:t>
            </w:r>
          </w:p>
          <w:p w14:paraId="6B3B017D" w14:textId="77777777" w:rsidR="00B37DDD" w:rsidRPr="00B37DDD" w:rsidRDefault="00B37DDD" w:rsidP="00B37DDD">
            <w:pPr>
              <w:pStyle w:val="ae"/>
              <w:numPr>
                <w:ilvl w:val="0"/>
                <w:numId w:val="65"/>
              </w:numPr>
              <w:rPr>
                <w:rFonts w:ascii="맑은 고딕" w:eastAsia="맑은 고딕" w:hAnsi="맑은 고딕"/>
                <w:lang w:eastAsia="ko-KR"/>
              </w:rPr>
            </w:pPr>
            <w:r w:rsidRPr="00B37DDD">
              <w:rPr>
                <w:rFonts w:ascii="맑은 고딕" w:eastAsia="맑은 고딕" w:hAnsi="맑은 고딕"/>
                <w:lang w:eastAsia="ko-KR"/>
              </w:rPr>
              <w:lastRenderedPageBreak/>
              <w:t>All props must be displayed based on the provided JSON data.</w:t>
            </w:r>
          </w:p>
          <w:p w14:paraId="51B51AA3" w14:textId="77777777" w:rsidR="00B37DDD" w:rsidRPr="00B37DDD" w:rsidRDefault="00B37DDD" w:rsidP="00B37DDD">
            <w:pPr>
              <w:pStyle w:val="ae"/>
              <w:numPr>
                <w:ilvl w:val="0"/>
                <w:numId w:val="65"/>
              </w:numPr>
              <w:rPr>
                <w:rFonts w:ascii="맑은 고딕" w:eastAsia="맑은 고딕" w:hAnsi="맑은 고딕"/>
                <w:lang w:eastAsia="ko-KR"/>
              </w:rPr>
            </w:pPr>
            <w:r w:rsidRPr="00B37DDD">
              <w:rPr>
                <w:rFonts w:ascii="맑은 고딕" w:eastAsia="맑은 고딕" w:hAnsi="맑은 고딕"/>
                <w:lang w:eastAsia="ko-KR"/>
              </w:rPr>
              <w:t>Each prop must be displayed as a card.</w:t>
            </w:r>
          </w:p>
          <w:p w14:paraId="2700BA75" w14:textId="77777777" w:rsidR="0000710E" w:rsidRDefault="00B37DDD" w:rsidP="00B37DDD">
            <w:pPr>
              <w:pStyle w:val="ae"/>
              <w:numPr>
                <w:ilvl w:val="0"/>
                <w:numId w:val="65"/>
              </w:numPr>
              <w:rPr>
                <w:rFonts w:ascii="맑은 고딕" w:eastAsia="맑은 고딕" w:hAnsi="맑은 고딕"/>
                <w:lang w:eastAsia="ko-KR"/>
              </w:rPr>
            </w:pPr>
            <w:r w:rsidRPr="00B37DDD">
              <w:rPr>
                <w:rFonts w:ascii="맑은 고딕" w:eastAsia="맑은 고딕" w:hAnsi="맑은 고딕"/>
                <w:lang w:eastAsia="ko-KR"/>
              </w:rPr>
              <w:t>Each prop must display its availability status.</w:t>
            </w:r>
          </w:p>
          <w:p w14:paraId="6D09C453" w14:textId="5807AFF3" w:rsidR="00A84133" w:rsidRPr="0038545A" w:rsidRDefault="006757D8" w:rsidP="00B37DDD">
            <w:pPr>
              <w:pStyle w:val="ae"/>
              <w:numPr>
                <w:ilvl w:val="0"/>
                <w:numId w:val="65"/>
              </w:numPr>
              <w:rPr>
                <w:rFonts w:ascii="맑은 고딕" w:eastAsia="맑은 고딕" w:hAnsi="맑은 고딕"/>
                <w:lang w:eastAsia="ko-KR"/>
              </w:rPr>
            </w:pPr>
            <w:r w:rsidRPr="006757D8">
              <w:rPr>
                <w:rFonts w:ascii="맑은 고딕" w:eastAsia="맑은 고딕" w:hAnsi="맑은 고딕"/>
                <w:lang w:eastAsia="ko-KR"/>
              </w:rPr>
              <w:t>When a scene code in the “Used in scenes” section is clicked, it must navigate to the corresponding Scene Detail page with the Resources tab selected.</w:t>
            </w:r>
          </w:p>
        </w:tc>
      </w:tr>
    </w:tbl>
    <w:p w14:paraId="2B981802" w14:textId="7A112AD3" w:rsidR="0000710E" w:rsidRDefault="0000710E" w:rsidP="0047662C">
      <w:pPr>
        <w:rPr>
          <w:lang w:eastAsia="ko-KR"/>
        </w:rPr>
      </w:pPr>
    </w:p>
    <w:p w14:paraId="7FA4D72F" w14:textId="77777777" w:rsidR="0000710E" w:rsidRDefault="0000710E">
      <w:pPr>
        <w:spacing w:after="160"/>
        <w:rPr>
          <w:lang w:eastAsia="ko-KR"/>
        </w:rPr>
      </w:pPr>
      <w:r>
        <w:rPr>
          <w:lang w:eastAsia="ko-KR"/>
        </w:rPr>
        <w:br w:type="page"/>
      </w:r>
    </w:p>
    <w:p w14:paraId="71E03410" w14:textId="1B7B195A" w:rsidR="0000710E" w:rsidRPr="00AB7C44" w:rsidRDefault="00AC2C6F" w:rsidP="0000710E">
      <w:pPr>
        <w:pStyle w:val="23"/>
        <w:rPr>
          <w:rFonts w:ascii="맑은 고딕" w:eastAsia="맑은 고딕" w:hAnsi="맑은 고딕"/>
          <w:lang w:eastAsia="ko-KR"/>
        </w:rPr>
      </w:pPr>
      <w:bookmarkStart w:id="39" w:name="_Toc227597041"/>
      <w:r>
        <w:rPr>
          <w:rFonts w:ascii="맑은 고딕" w:eastAsia="맑은 고딕" w:hAnsi="맑은 고딕" w:hint="eastAsia"/>
          <w:lang w:eastAsia="ko-KR"/>
        </w:rPr>
        <w:lastRenderedPageBreak/>
        <w:t>10</w:t>
      </w:r>
      <w:r w:rsidR="0000710E" w:rsidRPr="00AB7C44">
        <w:rPr>
          <w:rFonts w:ascii="맑은 고딕" w:eastAsia="맑은 고딕" w:hAnsi="맑은 고딕"/>
          <w:lang w:eastAsia="ko-KR"/>
        </w:rPr>
        <w:t xml:space="preserve">. </w:t>
      </w:r>
      <w:r w:rsidR="004004C2">
        <w:rPr>
          <w:rFonts w:ascii="맑은 고딕" w:eastAsia="맑은 고딕" w:hAnsi="맑은 고딕" w:hint="eastAsia"/>
          <w:lang w:eastAsia="ko-KR"/>
        </w:rPr>
        <w:t>Cast</w:t>
      </w:r>
      <w:r w:rsidR="00934136">
        <w:rPr>
          <w:rFonts w:ascii="맑은 고딕" w:eastAsia="맑은 고딕" w:hAnsi="맑은 고딕" w:hint="eastAsia"/>
          <w:lang w:eastAsia="ko-KR"/>
        </w:rPr>
        <w:t xml:space="preserve"> Page (Resources)</w:t>
      </w:r>
      <w:bookmarkEnd w:id="39"/>
    </w:p>
    <w:p w14:paraId="413A2BBE" w14:textId="77777777" w:rsidR="0000710E" w:rsidRPr="00AB7C44" w:rsidRDefault="0000710E" w:rsidP="0000710E">
      <w:pPr>
        <w:pStyle w:val="32"/>
        <w:ind w:leftChars="100" w:left="200"/>
        <w:rPr>
          <w:rFonts w:ascii="맑은 고딕" w:eastAsia="맑은 고딕" w:hAnsi="맑은 고딕"/>
          <w:lang w:eastAsia="ko-KR"/>
        </w:rPr>
      </w:pPr>
      <w:bookmarkStart w:id="40" w:name="_Toc227597042"/>
      <w:r w:rsidRPr="00AB7C44">
        <w:rPr>
          <w:rFonts w:ascii="맑은 고딕" w:eastAsia="맑은 고딕" w:hAnsi="맑은 고딕"/>
          <w:lang w:eastAsia="ko-KR"/>
        </w:rPr>
        <w:t xml:space="preserve">1. </w:t>
      </w:r>
      <w:r w:rsidRPr="00AB7C44">
        <w:rPr>
          <w:rFonts w:ascii="맑은 고딕" w:eastAsia="맑은 고딕" w:hAnsi="맑은 고딕" w:hint="eastAsia"/>
          <w:lang w:eastAsia="ko-KR"/>
        </w:rPr>
        <w:t>Page Description</w:t>
      </w:r>
      <w:r w:rsidRPr="00AB7C44">
        <w:rPr>
          <w:rFonts w:ascii="맑은 고딕" w:eastAsia="맑은 고딕" w:hAnsi="맑은 고딕"/>
          <w:lang w:eastAsia="ko-KR"/>
        </w:rPr>
        <w:t>:</w:t>
      </w:r>
      <w:bookmarkEnd w:id="40"/>
      <w:r w:rsidRPr="00AB7C44">
        <w:rPr>
          <w:rFonts w:ascii="맑은 고딕" w:eastAsia="맑은 고딕" w:hAnsi="맑은 고딕"/>
          <w:lang w:eastAsia="ko-KR"/>
        </w:rPr>
        <w:t xml:space="preserve"> </w:t>
      </w:r>
    </w:p>
    <w:p w14:paraId="7096CFE5" w14:textId="77777777" w:rsidR="002B58A8" w:rsidRPr="002B58A8" w:rsidRDefault="002B58A8" w:rsidP="002B58A8">
      <w:pPr>
        <w:pStyle w:val="ae"/>
        <w:numPr>
          <w:ilvl w:val="1"/>
          <w:numId w:val="63"/>
        </w:numPr>
        <w:rPr>
          <w:rFonts w:ascii="맑은 고딕" w:eastAsia="맑은 고딕" w:hAnsi="맑은 고딕"/>
          <w:lang w:eastAsia="ko-KR"/>
        </w:rPr>
      </w:pPr>
      <w:r w:rsidRPr="002B58A8">
        <w:rPr>
          <w:rFonts w:ascii="맑은 고딕" w:eastAsia="맑은 고딕" w:hAnsi="맑은 고딕"/>
          <w:lang w:eastAsia="ko-KR"/>
        </w:rPr>
        <w:t>It displays all cast based on the provided JSON data.</w:t>
      </w:r>
    </w:p>
    <w:p w14:paraId="5B1D620E" w14:textId="6E2354F8" w:rsidR="0000710E" w:rsidRPr="00B27379" w:rsidRDefault="002B58A8" w:rsidP="00CE5DBD">
      <w:pPr>
        <w:pStyle w:val="ae"/>
        <w:numPr>
          <w:ilvl w:val="1"/>
          <w:numId w:val="63"/>
        </w:numPr>
        <w:rPr>
          <w:rFonts w:ascii="맑은 고딕" w:eastAsia="맑은 고딕" w:hAnsi="맑은 고딕"/>
          <w:lang w:eastAsia="ko-KR"/>
        </w:rPr>
      </w:pPr>
      <w:r w:rsidRPr="00B27379">
        <w:rPr>
          <w:rFonts w:ascii="맑은 고딕" w:eastAsia="맑은 고딕" w:hAnsi="맑은 고딕"/>
          <w:lang w:eastAsia="ko-KR"/>
        </w:rPr>
        <w:t>It allows users to search and filter cast by availability status.</w:t>
      </w:r>
    </w:p>
    <w:p w14:paraId="1147A5CE" w14:textId="77777777" w:rsidR="0000710E" w:rsidRPr="00AB7C44" w:rsidRDefault="0000710E" w:rsidP="0000710E">
      <w:pPr>
        <w:pStyle w:val="32"/>
        <w:ind w:leftChars="100" w:left="200"/>
        <w:rPr>
          <w:rFonts w:ascii="맑은 고딕" w:eastAsia="맑은 고딕" w:hAnsi="맑은 고딕"/>
          <w:lang w:eastAsia="ko-KR"/>
        </w:rPr>
      </w:pPr>
      <w:bookmarkStart w:id="41" w:name="_Toc227597043"/>
      <w:r w:rsidRPr="00AB7C44">
        <w:rPr>
          <w:rFonts w:ascii="맑은 고딕" w:eastAsia="맑은 고딕" w:hAnsi="맑은 고딕"/>
          <w:lang w:eastAsia="ko-KR"/>
        </w:rPr>
        <w:t xml:space="preserve">2. </w:t>
      </w:r>
      <w:r w:rsidRPr="00AB7C44">
        <w:rPr>
          <w:rFonts w:ascii="맑은 고딕" w:eastAsia="맑은 고딕" w:hAnsi="맑은 고딕" w:hint="eastAsia"/>
          <w:lang w:eastAsia="ko-KR"/>
        </w:rPr>
        <w:t>Requirements</w:t>
      </w:r>
      <w:bookmarkEnd w:id="41"/>
      <w:r w:rsidRPr="00AB7C44">
        <w:rPr>
          <w:rFonts w:ascii="맑은 고딕" w:eastAsia="맑은 고딕" w:hAnsi="맑은 고딕"/>
          <w:lang w:eastAsia="ko-KR"/>
        </w:rPr>
        <w:t xml:space="preserve"> </w:t>
      </w:r>
    </w:p>
    <w:tbl>
      <w:tblPr>
        <w:tblStyle w:val="WSI-Table1"/>
        <w:tblW w:w="0" w:type="auto"/>
        <w:tblLook w:val="04A0" w:firstRow="1" w:lastRow="0" w:firstColumn="1" w:lastColumn="0" w:noHBand="0" w:noVBand="1"/>
      </w:tblPr>
      <w:tblGrid>
        <w:gridCol w:w="3818"/>
        <w:gridCol w:w="5797"/>
      </w:tblGrid>
      <w:tr w:rsidR="0000710E" w:rsidRPr="00AB7C44" w14:paraId="03317FA9" w14:textId="77777777" w:rsidTr="00E87E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615" w:type="dxa"/>
            <w:gridSpan w:val="2"/>
            <w:shd w:val="clear" w:color="auto" w:fill="auto"/>
          </w:tcPr>
          <w:p w14:paraId="04B086D6" w14:textId="776B2D88" w:rsidR="0000710E" w:rsidRPr="00AB7C44" w:rsidRDefault="009850EC" w:rsidP="00E87E8F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noProof/>
              </w:rPr>
              <w:drawing>
                <wp:inline distT="0" distB="0" distL="0" distR="0" wp14:anchorId="65BEB2F7" wp14:editId="64AD197C">
                  <wp:extent cx="5777924" cy="2844000"/>
                  <wp:effectExtent l="19050" t="19050" r="13335" b="13970"/>
                  <wp:docPr id="346371873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7924" cy="2844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710E" w:rsidRPr="00AB7C44" w14:paraId="42CC545B" w14:textId="77777777" w:rsidTr="00E87E8F">
        <w:tc>
          <w:tcPr>
            <w:tcW w:w="3818" w:type="dxa"/>
            <w:tcBorders>
              <w:right w:val="single" w:sz="4" w:space="0" w:color="FFFFFF" w:themeColor="background1"/>
            </w:tcBorders>
            <w:shd w:val="clear" w:color="auto" w:fill="003B5C"/>
          </w:tcPr>
          <w:p w14:paraId="1CFB278D" w14:textId="710F462C" w:rsidR="0000710E" w:rsidRPr="00AB7C44" w:rsidRDefault="00072AFE" w:rsidP="00E87E8F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 w:themeColor="background1"/>
                <w:lang w:eastAsia="ko-KR"/>
              </w:rPr>
              <w:t>ELEMENTS</w:t>
            </w:r>
          </w:p>
        </w:tc>
        <w:tc>
          <w:tcPr>
            <w:tcW w:w="5797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</w:tcBorders>
            <w:shd w:val="clear" w:color="auto" w:fill="003B5C"/>
          </w:tcPr>
          <w:p w14:paraId="6A2905B1" w14:textId="77777777" w:rsidR="0000710E" w:rsidRPr="00AB7C44" w:rsidRDefault="0000710E" w:rsidP="00E87E8F">
            <w:p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b/>
                <w:bCs/>
                <w:color w:val="FFFFFF" w:themeColor="background1"/>
                <w:lang w:eastAsia="ko-KR"/>
              </w:rPr>
              <w:t>REQUIREMENTS</w:t>
            </w:r>
          </w:p>
        </w:tc>
      </w:tr>
      <w:tr w:rsidR="0000710E" w:rsidRPr="00AB7C44" w14:paraId="36EB85B6" w14:textId="77777777" w:rsidTr="00E87E8F">
        <w:tc>
          <w:tcPr>
            <w:tcW w:w="3818" w:type="dxa"/>
          </w:tcPr>
          <w:p w14:paraId="33CD06F8" w14:textId="77777777" w:rsidR="0000710E" w:rsidRPr="000D5233" w:rsidRDefault="0000710E" w:rsidP="00E87E8F">
            <w:pPr>
              <w:rPr>
                <w:rFonts w:ascii="맑은 고딕" w:eastAsia="맑은 고딕" w:hAnsi="맑은 고딕"/>
                <w:lang w:eastAsia="ko-KR"/>
              </w:rPr>
            </w:pPr>
            <w:r w:rsidRPr="000D5233">
              <w:rPr>
                <w:rFonts w:ascii="맑은 고딕" w:eastAsia="맑은 고딕" w:hAnsi="맑은 고딕"/>
                <w:lang w:eastAsia="ko-KR"/>
              </w:rPr>
              <w:t>[Header Area]</w:t>
            </w:r>
          </w:p>
          <w:p w14:paraId="1D651AF5" w14:textId="77777777" w:rsidR="00DD0505" w:rsidRPr="00DD0505" w:rsidRDefault="00DD0505" w:rsidP="000A51D2">
            <w:pPr>
              <w:pStyle w:val="ae"/>
              <w:numPr>
                <w:ilvl w:val="0"/>
                <w:numId w:val="73"/>
              </w:numPr>
              <w:rPr>
                <w:rFonts w:ascii="맑은 고딕" w:eastAsia="맑은 고딕" w:hAnsi="맑은 고딕"/>
                <w:lang w:eastAsia="ko-KR"/>
              </w:rPr>
            </w:pPr>
            <w:r w:rsidRPr="00DD0505">
              <w:rPr>
                <w:rFonts w:ascii="맑은 고딕" w:eastAsia="맑은 고딕" w:hAnsi="맑은 고딕"/>
                <w:lang w:eastAsia="ko-KR"/>
              </w:rPr>
              <w:t>Page title text: “Cast” with icon</w:t>
            </w:r>
          </w:p>
          <w:p w14:paraId="4AC7D98F" w14:textId="77777777" w:rsidR="00DD0505" w:rsidRPr="00DD0505" w:rsidRDefault="00DD0505" w:rsidP="000A51D2">
            <w:pPr>
              <w:pStyle w:val="ae"/>
              <w:numPr>
                <w:ilvl w:val="0"/>
                <w:numId w:val="73"/>
              </w:numPr>
              <w:rPr>
                <w:rFonts w:ascii="맑은 고딕" w:eastAsia="맑은 고딕" w:hAnsi="맑은 고딕"/>
                <w:lang w:eastAsia="ko-KR"/>
              </w:rPr>
            </w:pPr>
            <w:r w:rsidRPr="00DD0505">
              <w:rPr>
                <w:rFonts w:ascii="맑은 고딕" w:eastAsia="맑은 고딕" w:hAnsi="맑은 고딕"/>
                <w:lang w:eastAsia="ko-KR"/>
              </w:rPr>
              <w:t>Button: “Add Cast Member” with icon</w:t>
            </w:r>
          </w:p>
          <w:p w14:paraId="6FF21166" w14:textId="77777777" w:rsidR="00DD0505" w:rsidRPr="00DD0505" w:rsidRDefault="00DD0505" w:rsidP="00DD0505">
            <w:pPr>
              <w:rPr>
                <w:rFonts w:ascii="맑은 고딕" w:eastAsia="맑은 고딕" w:hAnsi="맑은 고딕"/>
                <w:lang w:eastAsia="ko-KR"/>
              </w:rPr>
            </w:pPr>
            <w:r w:rsidRPr="00DD0505">
              <w:rPr>
                <w:rFonts w:ascii="맑은 고딕" w:eastAsia="맑은 고딕" w:hAnsi="맑은 고딕"/>
                <w:lang w:eastAsia="ko-KR"/>
              </w:rPr>
              <w:t>[Summary Cards]</w:t>
            </w:r>
          </w:p>
          <w:p w14:paraId="349256B7" w14:textId="77777777" w:rsidR="00DD0505" w:rsidRPr="00DD0505" w:rsidRDefault="00DD0505" w:rsidP="000A51D2">
            <w:pPr>
              <w:pStyle w:val="ae"/>
              <w:numPr>
                <w:ilvl w:val="0"/>
                <w:numId w:val="73"/>
              </w:numPr>
              <w:rPr>
                <w:rFonts w:ascii="맑은 고딕" w:eastAsia="맑은 고딕" w:hAnsi="맑은 고딕"/>
                <w:lang w:eastAsia="ko-KR"/>
              </w:rPr>
            </w:pPr>
            <w:r w:rsidRPr="00DD0505">
              <w:rPr>
                <w:rFonts w:ascii="맑은 고딕" w:eastAsia="맑은 고딕" w:hAnsi="맑은 고딕"/>
                <w:lang w:eastAsia="ko-KR"/>
              </w:rPr>
              <w:t>Card: “Total Cast” text &amp; value</w:t>
            </w:r>
          </w:p>
          <w:p w14:paraId="6D156A3E" w14:textId="77777777" w:rsidR="00DD0505" w:rsidRPr="00DD0505" w:rsidRDefault="00DD0505" w:rsidP="000A51D2">
            <w:pPr>
              <w:pStyle w:val="ae"/>
              <w:numPr>
                <w:ilvl w:val="0"/>
                <w:numId w:val="73"/>
              </w:numPr>
              <w:rPr>
                <w:rFonts w:ascii="맑은 고딕" w:eastAsia="맑은 고딕" w:hAnsi="맑은 고딕"/>
                <w:lang w:eastAsia="ko-KR"/>
              </w:rPr>
            </w:pPr>
            <w:r w:rsidRPr="00DD0505">
              <w:rPr>
                <w:rFonts w:ascii="맑은 고딕" w:eastAsia="맑은 고딕" w:hAnsi="맑은 고딕"/>
                <w:lang w:eastAsia="ko-KR"/>
              </w:rPr>
              <w:t>Card: “Available” text &amp; value</w:t>
            </w:r>
          </w:p>
          <w:p w14:paraId="6999BC77" w14:textId="77777777" w:rsidR="00DD0505" w:rsidRPr="00DD0505" w:rsidRDefault="00DD0505" w:rsidP="000A51D2">
            <w:pPr>
              <w:pStyle w:val="ae"/>
              <w:numPr>
                <w:ilvl w:val="0"/>
                <w:numId w:val="73"/>
              </w:numPr>
              <w:rPr>
                <w:rFonts w:ascii="맑은 고딕" w:eastAsia="맑은 고딕" w:hAnsi="맑은 고딕"/>
                <w:lang w:eastAsia="ko-KR"/>
              </w:rPr>
            </w:pPr>
            <w:r w:rsidRPr="00DD0505">
              <w:rPr>
                <w:rFonts w:ascii="맑은 고딕" w:eastAsia="맑은 고딕" w:hAnsi="맑은 고딕"/>
                <w:lang w:eastAsia="ko-KR"/>
              </w:rPr>
              <w:t>Card: “Unavailable” text &amp; value</w:t>
            </w:r>
          </w:p>
          <w:p w14:paraId="49E00975" w14:textId="77777777" w:rsidR="00DD0505" w:rsidRPr="00DD0505" w:rsidRDefault="00DD0505" w:rsidP="00DD0505">
            <w:pPr>
              <w:rPr>
                <w:rFonts w:ascii="맑은 고딕" w:eastAsia="맑은 고딕" w:hAnsi="맑은 고딕"/>
                <w:lang w:eastAsia="ko-KR"/>
              </w:rPr>
            </w:pPr>
            <w:r w:rsidRPr="00DD0505">
              <w:rPr>
                <w:rFonts w:ascii="맑은 고딕" w:eastAsia="맑은 고딕" w:hAnsi="맑은 고딕"/>
                <w:lang w:eastAsia="ko-KR"/>
              </w:rPr>
              <w:t>[Search &amp; Filter Area]</w:t>
            </w:r>
          </w:p>
          <w:p w14:paraId="32D79A62" w14:textId="77777777" w:rsidR="00DD0505" w:rsidRPr="00DD0505" w:rsidRDefault="00DD0505" w:rsidP="000A51D2">
            <w:pPr>
              <w:pStyle w:val="ae"/>
              <w:numPr>
                <w:ilvl w:val="0"/>
                <w:numId w:val="73"/>
              </w:numPr>
              <w:rPr>
                <w:rFonts w:ascii="맑은 고딕" w:eastAsia="맑은 고딕" w:hAnsi="맑은 고딕"/>
                <w:lang w:eastAsia="ko-KR"/>
              </w:rPr>
            </w:pPr>
            <w:r w:rsidRPr="00DD0505">
              <w:rPr>
                <w:rFonts w:ascii="맑은 고딕" w:eastAsia="맑은 고딕" w:hAnsi="맑은 고딕"/>
                <w:lang w:eastAsia="ko-KR"/>
              </w:rPr>
              <w:t>Search input field (placeholder: “Search cast…”)</w:t>
            </w:r>
          </w:p>
          <w:p w14:paraId="144A6304" w14:textId="77777777" w:rsidR="00DD0505" w:rsidRPr="00DD0505" w:rsidRDefault="00DD0505" w:rsidP="000A51D2">
            <w:pPr>
              <w:pStyle w:val="ae"/>
              <w:numPr>
                <w:ilvl w:val="0"/>
                <w:numId w:val="73"/>
              </w:numPr>
              <w:rPr>
                <w:rFonts w:ascii="맑은 고딕" w:eastAsia="맑은 고딕" w:hAnsi="맑은 고딕"/>
                <w:lang w:eastAsia="ko-KR"/>
              </w:rPr>
            </w:pPr>
            <w:r w:rsidRPr="00DD0505">
              <w:rPr>
                <w:rFonts w:ascii="맑은 고딕" w:eastAsia="맑은 고딕" w:hAnsi="맑은 고딕"/>
                <w:lang w:eastAsia="ko-KR"/>
              </w:rPr>
              <w:t>Filter button: “All”</w:t>
            </w:r>
          </w:p>
          <w:p w14:paraId="04C559E3" w14:textId="77777777" w:rsidR="00DD0505" w:rsidRPr="00DD0505" w:rsidRDefault="00DD0505" w:rsidP="000A51D2">
            <w:pPr>
              <w:pStyle w:val="ae"/>
              <w:numPr>
                <w:ilvl w:val="0"/>
                <w:numId w:val="73"/>
              </w:numPr>
              <w:rPr>
                <w:rFonts w:ascii="맑은 고딕" w:eastAsia="맑은 고딕" w:hAnsi="맑은 고딕"/>
                <w:lang w:eastAsia="ko-KR"/>
              </w:rPr>
            </w:pPr>
            <w:r w:rsidRPr="00DD0505">
              <w:rPr>
                <w:rFonts w:ascii="맑은 고딕" w:eastAsia="맑은 고딕" w:hAnsi="맑은 고딕"/>
                <w:lang w:eastAsia="ko-KR"/>
              </w:rPr>
              <w:lastRenderedPageBreak/>
              <w:t>Filter button: “Available”</w:t>
            </w:r>
          </w:p>
          <w:p w14:paraId="22160D3E" w14:textId="77777777" w:rsidR="00DD0505" w:rsidRPr="00DD0505" w:rsidRDefault="00DD0505" w:rsidP="000A51D2">
            <w:pPr>
              <w:pStyle w:val="ae"/>
              <w:numPr>
                <w:ilvl w:val="0"/>
                <w:numId w:val="73"/>
              </w:numPr>
              <w:rPr>
                <w:rFonts w:ascii="맑은 고딕" w:eastAsia="맑은 고딕" w:hAnsi="맑은 고딕"/>
                <w:lang w:eastAsia="ko-KR"/>
              </w:rPr>
            </w:pPr>
            <w:r w:rsidRPr="00DD0505">
              <w:rPr>
                <w:rFonts w:ascii="맑은 고딕" w:eastAsia="맑은 고딕" w:hAnsi="맑은 고딕"/>
                <w:lang w:eastAsia="ko-KR"/>
              </w:rPr>
              <w:t>Filter button: “Unavailable”</w:t>
            </w:r>
          </w:p>
          <w:p w14:paraId="4306CAB5" w14:textId="77777777" w:rsidR="00DD0505" w:rsidRPr="00DD0505" w:rsidRDefault="00DD0505" w:rsidP="00DD0505">
            <w:pPr>
              <w:rPr>
                <w:rFonts w:ascii="맑은 고딕" w:eastAsia="맑은 고딕" w:hAnsi="맑은 고딕"/>
                <w:lang w:eastAsia="ko-KR"/>
              </w:rPr>
            </w:pPr>
            <w:r w:rsidRPr="00DD0505">
              <w:rPr>
                <w:rFonts w:ascii="맑은 고딕" w:eastAsia="맑은 고딕" w:hAnsi="맑은 고딕"/>
                <w:lang w:eastAsia="ko-KR"/>
              </w:rPr>
              <w:t>[Cast Item] Each item must include:</w:t>
            </w:r>
          </w:p>
          <w:p w14:paraId="769B4AA8" w14:textId="77777777" w:rsidR="00DD0505" w:rsidRPr="00DD0505" w:rsidRDefault="00DD0505" w:rsidP="000A51D2">
            <w:pPr>
              <w:pStyle w:val="ae"/>
              <w:numPr>
                <w:ilvl w:val="0"/>
                <w:numId w:val="73"/>
              </w:numPr>
              <w:rPr>
                <w:rFonts w:ascii="맑은 고딕" w:eastAsia="맑은 고딕" w:hAnsi="맑은 고딕"/>
                <w:lang w:eastAsia="ko-KR"/>
              </w:rPr>
            </w:pPr>
            <w:r w:rsidRPr="00DD0505">
              <w:rPr>
                <w:rFonts w:ascii="맑은 고딕" w:eastAsia="맑은 고딕" w:hAnsi="맑은 고딕"/>
                <w:lang w:eastAsia="ko-KR"/>
              </w:rPr>
              <w:t>Cast image or placeholder icon</w:t>
            </w:r>
          </w:p>
          <w:p w14:paraId="3E8C051E" w14:textId="77777777" w:rsidR="00DD0505" w:rsidRPr="00DD0505" w:rsidRDefault="00DD0505" w:rsidP="000A51D2">
            <w:pPr>
              <w:pStyle w:val="ae"/>
              <w:numPr>
                <w:ilvl w:val="0"/>
                <w:numId w:val="73"/>
              </w:numPr>
              <w:rPr>
                <w:rFonts w:ascii="맑은 고딕" w:eastAsia="맑은 고딕" w:hAnsi="맑은 고딕"/>
                <w:lang w:eastAsia="ko-KR"/>
              </w:rPr>
            </w:pPr>
            <w:r w:rsidRPr="00DD0505">
              <w:rPr>
                <w:rFonts w:ascii="맑은 고딕" w:eastAsia="맑은 고딕" w:hAnsi="맑은 고딕"/>
                <w:lang w:eastAsia="ko-KR"/>
              </w:rPr>
              <w:t>Cast name text</w:t>
            </w:r>
          </w:p>
          <w:p w14:paraId="1CAD33EE" w14:textId="77777777" w:rsidR="00DD0505" w:rsidRPr="00DD0505" w:rsidRDefault="00DD0505" w:rsidP="000A51D2">
            <w:pPr>
              <w:pStyle w:val="ae"/>
              <w:numPr>
                <w:ilvl w:val="0"/>
                <w:numId w:val="73"/>
              </w:numPr>
              <w:rPr>
                <w:rFonts w:ascii="맑은 고딕" w:eastAsia="맑은 고딕" w:hAnsi="맑은 고딕"/>
                <w:lang w:eastAsia="ko-KR"/>
              </w:rPr>
            </w:pPr>
            <w:r w:rsidRPr="00DD0505">
              <w:rPr>
                <w:rFonts w:ascii="맑은 고딕" w:eastAsia="맑은 고딕" w:hAnsi="맑은 고딕"/>
                <w:lang w:eastAsia="ko-KR"/>
              </w:rPr>
              <w:t>Description text</w:t>
            </w:r>
          </w:p>
          <w:p w14:paraId="3BADF7BF" w14:textId="77777777" w:rsidR="00DD0505" w:rsidRPr="00DD0505" w:rsidRDefault="00DD0505" w:rsidP="000A51D2">
            <w:pPr>
              <w:pStyle w:val="ae"/>
              <w:numPr>
                <w:ilvl w:val="0"/>
                <w:numId w:val="73"/>
              </w:numPr>
              <w:rPr>
                <w:rFonts w:ascii="맑은 고딕" w:eastAsia="맑은 고딕" w:hAnsi="맑은 고딕"/>
                <w:lang w:eastAsia="ko-KR"/>
              </w:rPr>
            </w:pPr>
            <w:r w:rsidRPr="00DD0505">
              <w:rPr>
                <w:rFonts w:ascii="맑은 고딕" w:eastAsia="맑은 고딕" w:hAnsi="맑은 고딕"/>
                <w:lang w:eastAsia="ko-KR"/>
              </w:rPr>
              <w:t>Status label with icon</w:t>
            </w:r>
          </w:p>
          <w:p w14:paraId="1C061C67" w14:textId="77777777" w:rsidR="00DD0505" w:rsidRPr="00DD0505" w:rsidRDefault="00DD0505" w:rsidP="000A51D2">
            <w:pPr>
              <w:pStyle w:val="ae"/>
              <w:numPr>
                <w:ilvl w:val="0"/>
                <w:numId w:val="73"/>
              </w:numPr>
              <w:rPr>
                <w:rFonts w:ascii="맑은 고딕" w:eastAsia="맑은 고딕" w:hAnsi="맑은 고딕"/>
                <w:lang w:eastAsia="ko-KR"/>
              </w:rPr>
            </w:pPr>
            <w:r w:rsidRPr="00DD0505">
              <w:rPr>
                <w:rFonts w:ascii="맑은 고딕" w:eastAsia="맑은 고딕" w:hAnsi="맑은 고딕" w:hint="eastAsia"/>
                <w:lang w:eastAsia="ko-KR"/>
              </w:rPr>
              <w:t>“</w:t>
            </w:r>
            <w:r w:rsidRPr="00DD0505">
              <w:rPr>
                <w:rFonts w:ascii="맑은 고딕" w:eastAsia="맑은 고딕" w:hAnsi="맑은 고딕"/>
                <w:lang w:eastAsia="ko-KR"/>
              </w:rPr>
              <w:t>Appears in scenes” text</w:t>
            </w:r>
          </w:p>
          <w:p w14:paraId="2C3985CF" w14:textId="3023F8DF" w:rsidR="0000710E" w:rsidRPr="00121A24" w:rsidRDefault="00DD0505" w:rsidP="000A51D2">
            <w:pPr>
              <w:pStyle w:val="ae"/>
              <w:numPr>
                <w:ilvl w:val="0"/>
                <w:numId w:val="73"/>
              </w:numPr>
              <w:rPr>
                <w:rFonts w:ascii="맑은 고딕" w:eastAsia="맑은 고딕" w:hAnsi="맑은 고딕"/>
                <w:lang w:eastAsia="ko-KR"/>
              </w:rPr>
            </w:pPr>
            <w:r w:rsidRPr="00DD0505">
              <w:rPr>
                <w:rFonts w:ascii="맑은 고딕" w:eastAsia="맑은 고딕" w:hAnsi="맑은 고딕"/>
                <w:lang w:eastAsia="ko-KR"/>
              </w:rPr>
              <w:t>Scene code text</w:t>
            </w:r>
          </w:p>
        </w:tc>
        <w:tc>
          <w:tcPr>
            <w:tcW w:w="5797" w:type="dxa"/>
            <w:tcBorders>
              <w:top w:val="single" w:sz="4" w:space="0" w:color="auto"/>
            </w:tcBorders>
            <w:shd w:val="clear" w:color="auto" w:fill="auto"/>
          </w:tcPr>
          <w:p w14:paraId="79F6CD9C" w14:textId="50B21BFB" w:rsidR="00067B40" w:rsidRPr="00067B40" w:rsidRDefault="00067B40" w:rsidP="00067B40">
            <w:pPr>
              <w:pStyle w:val="ae"/>
              <w:numPr>
                <w:ilvl w:val="0"/>
                <w:numId w:val="62"/>
              </w:numPr>
              <w:rPr>
                <w:rFonts w:ascii="맑은 고딕" w:eastAsia="맑은 고딕" w:hAnsi="맑은 고딕"/>
                <w:lang w:eastAsia="ko-KR"/>
              </w:rPr>
            </w:pPr>
            <w:r w:rsidRPr="00067B40">
              <w:rPr>
                <w:rFonts w:ascii="맑은 고딕" w:eastAsia="맑은 고딕" w:hAnsi="맑은 고딕"/>
                <w:lang w:eastAsia="ko-KR"/>
              </w:rPr>
              <w:lastRenderedPageBreak/>
              <w:t>The “Cast” menu must be visually highlighted as the selected menu.</w:t>
            </w:r>
          </w:p>
          <w:p w14:paraId="0C3AE198" w14:textId="77777777" w:rsidR="00067B40" w:rsidRPr="00067B40" w:rsidRDefault="00067B40" w:rsidP="00067B40">
            <w:pPr>
              <w:rPr>
                <w:rFonts w:ascii="맑은 고딕" w:eastAsia="맑은 고딕" w:hAnsi="맑은 고딕"/>
                <w:lang w:eastAsia="ko-KR"/>
              </w:rPr>
            </w:pPr>
            <w:r w:rsidRPr="00067B40">
              <w:rPr>
                <w:rFonts w:ascii="맑은 고딕" w:eastAsia="맑은 고딕" w:hAnsi="맑은 고딕"/>
                <w:lang w:eastAsia="ko-KR"/>
              </w:rPr>
              <w:t>[Summary Cards]</w:t>
            </w:r>
          </w:p>
          <w:p w14:paraId="49ED4AE0" w14:textId="77777777" w:rsidR="00067B40" w:rsidRPr="00067B40" w:rsidRDefault="00067B40" w:rsidP="00067B40">
            <w:pPr>
              <w:pStyle w:val="ae"/>
              <w:numPr>
                <w:ilvl w:val="0"/>
                <w:numId w:val="62"/>
              </w:numPr>
              <w:rPr>
                <w:rFonts w:ascii="맑은 고딕" w:eastAsia="맑은 고딕" w:hAnsi="맑은 고딕"/>
                <w:lang w:eastAsia="ko-KR"/>
              </w:rPr>
            </w:pPr>
            <w:r w:rsidRPr="00067B40">
              <w:rPr>
                <w:rFonts w:ascii="맑은 고딕" w:eastAsia="맑은 고딕" w:hAnsi="맑은 고딕"/>
                <w:lang w:eastAsia="ko-KR"/>
              </w:rPr>
              <w:t>All summary values must be calculated based on the provided JSON data.</w:t>
            </w:r>
          </w:p>
          <w:p w14:paraId="2F5E583B" w14:textId="77777777" w:rsidR="00067B40" w:rsidRPr="00434BA8" w:rsidRDefault="00067B40" w:rsidP="00434BA8">
            <w:pPr>
              <w:rPr>
                <w:rFonts w:ascii="맑은 고딕" w:eastAsia="맑은 고딕" w:hAnsi="맑은 고딕"/>
                <w:lang w:eastAsia="ko-KR"/>
              </w:rPr>
            </w:pPr>
            <w:r w:rsidRPr="00434BA8">
              <w:rPr>
                <w:rFonts w:ascii="맑은 고딕" w:eastAsia="맑은 고딕" w:hAnsi="맑은 고딕"/>
                <w:lang w:eastAsia="ko-KR"/>
              </w:rPr>
              <w:t>[Search &amp; Filter Area]</w:t>
            </w:r>
          </w:p>
          <w:p w14:paraId="516B95A4" w14:textId="77777777" w:rsidR="00067B40" w:rsidRPr="00067B40" w:rsidRDefault="00067B40" w:rsidP="00067B40">
            <w:pPr>
              <w:pStyle w:val="ae"/>
              <w:numPr>
                <w:ilvl w:val="0"/>
                <w:numId w:val="62"/>
              </w:numPr>
              <w:rPr>
                <w:rFonts w:ascii="맑은 고딕" w:eastAsia="맑은 고딕" w:hAnsi="맑은 고딕"/>
                <w:lang w:eastAsia="ko-KR"/>
              </w:rPr>
            </w:pPr>
            <w:r w:rsidRPr="00067B40">
              <w:rPr>
                <w:rFonts w:ascii="맑은 고딕" w:eastAsia="맑은 고딕" w:hAnsi="맑은 고딕"/>
                <w:lang w:eastAsia="ko-KR"/>
              </w:rPr>
              <w:t>When text is entered in the search field, the cast list must be filtered by cast name.</w:t>
            </w:r>
          </w:p>
          <w:p w14:paraId="275895FD" w14:textId="77777777" w:rsidR="00067B40" w:rsidRPr="00067B40" w:rsidRDefault="00067B40" w:rsidP="00067B40">
            <w:pPr>
              <w:pStyle w:val="ae"/>
              <w:numPr>
                <w:ilvl w:val="0"/>
                <w:numId w:val="62"/>
              </w:numPr>
              <w:rPr>
                <w:rFonts w:ascii="맑은 고딕" w:eastAsia="맑은 고딕" w:hAnsi="맑은 고딕"/>
                <w:lang w:eastAsia="ko-KR"/>
              </w:rPr>
            </w:pPr>
            <w:r w:rsidRPr="00067B40">
              <w:rPr>
                <w:rFonts w:ascii="맑은 고딕" w:eastAsia="맑은 고딕" w:hAnsi="맑은 고딕"/>
                <w:lang w:eastAsia="ko-KR"/>
              </w:rPr>
              <w:t>When a filter button is selected, the cast list must be filtered by the corresponding status.</w:t>
            </w:r>
          </w:p>
          <w:p w14:paraId="0C7EC37C" w14:textId="77777777" w:rsidR="00067B40" w:rsidRPr="00067B40" w:rsidRDefault="00067B40" w:rsidP="00067B40">
            <w:pPr>
              <w:pStyle w:val="ae"/>
              <w:numPr>
                <w:ilvl w:val="0"/>
                <w:numId w:val="62"/>
              </w:numPr>
              <w:rPr>
                <w:rFonts w:ascii="맑은 고딕" w:eastAsia="맑은 고딕" w:hAnsi="맑은 고딕"/>
                <w:lang w:eastAsia="ko-KR"/>
              </w:rPr>
            </w:pPr>
            <w:r w:rsidRPr="00067B40">
              <w:rPr>
                <w:rFonts w:ascii="맑은 고딕" w:eastAsia="맑은 고딕" w:hAnsi="맑은 고딕"/>
                <w:lang w:eastAsia="ko-KR"/>
              </w:rPr>
              <w:t>The selected filter button must be visually highlighted.</w:t>
            </w:r>
          </w:p>
          <w:p w14:paraId="761E24D7" w14:textId="77777777" w:rsidR="00067B40" w:rsidRPr="00434BA8" w:rsidRDefault="00067B40" w:rsidP="00434BA8">
            <w:pPr>
              <w:rPr>
                <w:rFonts w:ascii="맑은 고딕" w:eastAsia="맑은 고딕" w:hAnsi="맑은 고딕"/>
                <w:lang w:eastAsia="ko-KR"/>
              </w:rPr>
            </w:pPr>
            <w:r w:rsidRPr="00434BA8">
              <w:rPr>
                <w:rFonts w:ascii="맑은 고딕" w:eastAsia="맑은 고딕" w:hAnsi="맑은 고딕"/>
                <w:lang w:eastAsia="ko-KR"/>
              </w:rPr>
              <w:t>[Cast List Area]</w:t>
            </w:r>
          </w:p>
          <w:p w14:paraId="7D78402A" w14:textId="77777777" w:rsidR="00067B40" w:rsidRPr="00067B40" w:rsidRDefault="00067B40" w:rsidP="00067B40">
            <w:pPr>
              <w:pStyle w:val="ae"/>
              <w:numPr>
                <w:ilvl w:val="0"/>
                <w:numId w:val="62"/>
              </w:numPr>
              <w:rPr>
                <w:rFonts w:ascii="맑은 고딕" w:eastAsia="맑은 고딕" w:hAnsi="맑은 고딕"/>
                <w:lang w:eastAsia="ko-KR"/>
              </w:rPr>
            </w:pPr>
            <w:r w:rsidRPr="00067B40">
              <w:rPr>
                <w:rFonts w:ascii="맑은 고딕" w:eastAsia="맑은 고딕" w:hAnsi="맑은 고딕"/>
                <w:lang w:eastAsia="ko-KR"/>
              </w:rPr>
              <w:lastRenderedPageBreak/>
              <w:t>All cast members must be displayed based on the provided JSON data.</w:t>
            </w:r>
          </w:p>
          <w:p w14:paraId="09429967" w14:textId="77777777" w:rsidR="00067B40" w:rsidRPr="00067B40" w:rsidRDefault="00067B40" w:rsidP="00067B40">
            <w:pPr>
              <w:pStyle w:val="ae"/>
              <w:numPr>
                <w:ilvl w:val="0"/>
                <w:numId w:val="62"/>
              </w:numPr>
              <w:rPr>
                <w:rFonts w:ascii="맑은 고딕" w:eastAsia="맑은 고딕" w:hAnsi="맑은 고딕"/>
                <w:lang w:eastAsia="ko-KR"/>
              </w:rPr>
            </w:pPr>
            <w:r w:rsidRPr="00067B40">
              <w:rPr>
                <w:rFonts w:ascii="맑은 고딕" w:eastAsia="맑은 고딕" w:hAnsi="맑은 고딕"/>
                <w:lang w:eastAsia="ko-KR"/>
              </w:rPr>
              <w:t>Each cast member must be displayed as a card.</w:t>
            </w:r>
          </w:p>
          <w:p w14:paraId="5B03A78F" w14:textId="77777777" w:rsidR="00067B40" w:rsidRPr="00067B40" w:rsidRDefault="00067B40" w:rsidP="00067B40">
            <w:pPr>
              <w:pStyle w:val="ae"/>
              <w:numPr>
                <w:ilvl w:val="0"/>
                <w:numId w:val="62"/>
              </w:numPr>
              <w:rPr>
                <w:rFonts w:ascii="맑은 고딕" w:eastAsia="맑은 고딕" w:hAnsi="맑은 고딕"/>
                <w:lang w:eastAsia="ko-KR"/>
              </w:rPr>
            </w:pPr>
            <w:r w:rsidRPr="00067B40">
              <w:rPr>
                <w:rFonts w:ascii="맑은 고딕" w:eastAsia="맑은 고딕" w:hAnsi="맑은 고딕"/>
                <w:lang w:eastAsia="ko-KR"/>
              </w:rPr>
              <w:t>Each cast member must display its availability status.</w:t>
            </w:r>
          </w:p>
          <w:p w14:paraId="30653D40" w14:textId="363FFA0F" w:rsidR="0000710E" w:rsidRPr="0038545A" w:rsidRDefault="00067B40" w:rsidP="00067B40">
            <w:pPr>
              <w:pStyle w:val="ae"/>
              <w:numPr>
                <w:ilvl w:val="0"/>
                <w:numId w:val="62"/>
              </w:numPr>
              <w:rPr>
                <w:rFonts w:ascii="맑은 고딕" w:eastAsia="맑은 고딕" w:hAnsi="맑은 고딕"/>
                <w:lang w:eastAsia="ko-KR"/>
              </w:rPr>
            </w:pPr>
            <w:r w:rsidRPr="00067B40">
              <w:rPr>
                <w:rFonts w:ascii="맑은 고딕" w:eastAsia="맑은 고딕" w:hAnsi="맑은 고딕"/>
                <w:lang w:eastAsia="ko-KR"/>
              </w:rPr>
              <w:t>When a scene code in the “Appears in scenes” section is clicked, it must navigate to the corresponding Scene Detail page with the Resources tab selected.</w:t>
            </w:r>
          </w:p>
        </w:tc>
      </w:tr>
    </w:tbl>
    <w:p w14:paraId="1F221876" w14:textId="26AD623A" w:rsidR="0000710E" w:rsidRDefault="0000710E" w:rsidP="0047662C">
      <w:pPr>
        <w:rPr>
          <w:lang w:eastAsia="ko-KR"/>
        </w:rPr>
      </w:pPr>
    </w:p>
    <w:p w14:paraId="649E0DC1" w14:textId="77777777" w:rsidR="0000710E" w:rsidRDefault="0000710E">
      <w:pPr>
        <w:spacing w:after="160"/>
        <w:rPr>
          <w:lang w:eastAsia="ko-KR"/>
        </w:rPr>
      </w:pPr>
      <w:r>
        <w:rPr>
          <w:lang w:eastAsia="ko-KR"/>
        </w:rPr>
        <w:br w:type="page"/>
      </w:r>
    </w:p>
    <w:p w14:paraId="1E829848" w14:textId="2EE1A20E" w:rsidR="0000710E" w:rsidRPr="00AB7C44" w:rsidRDefault="00AC2C6F" w:rsidP="0000710E">
      <w:pPr>
        <w:pStyle w:val="23"/>
        <w:rPr>
          <w:rFonts w:ascii="맑은 고딕" w:eastAsia="맑은 고딕" w:hAnsi="맑은 고딕"/>
          <w:lang w:eastAsia="ko-KR"/>
        </w:rPr>
      </w:pPr>
      <w:bookmarkStart w:id="42" w:name="_Toc227597044"/>
      <w:r>
        <w:rPr>
          <w:rFonts w:ascii="맑은 고딕" w:eastAsia="맑은 고딕" w:hAnsi="맑은 고딕" w:hint="eastAsia"/>
          <w:lang w:eastAsia="ko-KR"/>
        </w:rPr>
        <w:lastRenderedPageBreak/>
        <w:t>11</w:t>
      </w:r>
      <w:r w:rsidR="0000710E" w:rsidRPr="00AB7C44">
        <w:rPr>
          <w:rFonts w:ascii="맑은 고딕" w:eastAsia="맑은 고딕" w:hAnsi="맑은 고딕"/>
          <w:lang w:eastAsia="ko-KR"/>
        </w:rPr>
        <w:t xml:space="preserve">. </w:t>
      </w:r>
      <w:r w:rsidR="004004C2">
        <w:rPr>
          <w:rFonts w:ascii="맑은 고딕" w:eastAsia="맑은 고딕" w:hAnsi="맑은 고딕" w:hint="eastAsia"/>
          <w:lang w:eastAsia="ko-KR"/>
        </w:rPr>
        <w:t>Extras</w:t>
      </w:r>
      <w:r w:rsidR="00934136">
        <w:rPr>
          <w:rFonts w:ascii="맑은 고딕" w:eastAsia="맑은 고딕" w:hAnsi="맑은 고딕" w:hint="eastAsia"/>
          <w:lang w:eastAsia="ko-KR"/>
        </w:rPr>
        <w:t xml:space="preserve"> Page (Resources)</w:t>
      </w:r>
      <w:bookmarkEnd w:id="42"/>
    </w:p>
    <w:p w14:paraId="1318BC9A" w14:textId="77777777" w:rsidR="0000710E" w:rsidRPr="00AB7C44" w:rsidRDefault="0000710E" w:rsidP="0000710E">
      <w:pPr>
        <w:pStyle w:val="32"/>
        <w:ind w:leftChars="100" w:left="200"/>
        <w:rPr>
          <w:rFonts w:ascii="맑은 고딕" w:eastAsia="맑은 고딕" w:hAnsi="맑은 고딕"/>
          <w:lang w:eastAsia="ko-KR"/>
        </w:rPr>
      </w:pPr>
      <w:bookmarkStart w:id="43" w:name="_Toc227597045"/>
      <w:r w:rsidRPr="00AB7C44">
        <w:rPr>
          <w:rFonts w:ascii="맑은 고딕" w:eastAsia="맑은 고딕" w:hAnsi="맑은 고딕"/>
          <w:lang w:eastAsia="ko-KR"/>
        </w:rPr>
        <w:t xml:space="preserve">1. </w:t>
      </w:r>
      <w:r w:rsidRPr="00AB7C44">
        <w:rPr>
          <w:rFonts w:ascii="맑은 고딕" w:eastAsia="맑은 고딕" w:hAnsi="맑은 고딕" w:hint="eastAsia"/>
          <w:lang w:eastAsia="ko-KR"/>
        </w:rPr>
        <w:t>Page Description</w:t>
      </w:r>
      <w:r w:rsidRPr="00AB7C44">
        <w:rPr>
          <w:rFonts w:ascii="맑은 고딕" w:eastAsia="맑은 고딕" w:hAnsi="맑은 고딕"/>
          <w:lang w:eastAsia="ko-KR"/>
        </w:rPr>
        <w:t>:</w:t>
      </w:r>
      <w:bookmarkEnd w:id="43"/>
      <w:r w:rsidRPr="00AB7C44">
        <w:rPr>
          <w:rFonts w:ascii="맑은 고딕" w:eastAsia="맑은 고딕" w:hAnsi="맑은 고딕"/>
          <w:lang w:eastAsia="ko-KR"/>
        </w:rPr>
        <w:t xml:space="preserve"> </w:t>
      </w:r>
    </w:p>
    <w:p w14:paraId="67B94EBA" w14:textId="77777777" w:rsidR="00974D23" w:rsidRPr="00974D23" w:rsidRDefault="00974D23" w:rsidP="00974D23">
      <w:pPr>
        <w:pStyle w:val="ae"/>
        <w:numPr>
          <w:ilvl w:val="1"/>
          <w:numId w:val="67"/>
        </w:numPr>
        <w:rPr>
          <w:rFonts w:ascii="맑은 고딕" w:eastAsia="맑은 고딕" w:hAnsi="맑은 고딕"/>
          <w:lang w:eastAsia="ko-KR"/>
        </w:rPr>
      </w:pPr>
      <w:r w:rsidRPr="00974D23">
        <w:rPr>
          <w:rFonts w:ascii="맑은 고딕" w:eastAsia="맑은 고딕" w:hAnsi="맑은 고딕"/>
          <w:lang w:eastAsia="ko-KR"/>
        </w:rPr>
        <w:t>It displays all extras based on the provided JSON data.</w:t>
      </w:r>
    </w:p>
    <w:p w14:paraId="4FC63AE6" w14:textId="7EAFB4C5" w:rsidR="0000710E" w:rsidRPr="00CD7C68" w:rsidRDefault="00974D23" w:rsidP="00974D23">
      <w:pPr>
        <w:pStyle w:val="ae"/>
        <w:numPr>
          <w:ilvl w:val="1"/>
          <w:numId w:val="67"/>
        </w:numPr>
        <w:rPr>
          <w:rFonts w:ascii="맑은 고딕" w:eastAsia="맑은 고딕" w:hAnsi="맑은 고딕"/>
          <w:lang w:eastAsia="ko-KR"/>
        </w:rPr>
      </w:pPr>
      <w:r w:rsidRPr="00974D23">
        <w:rPr>
          <w:rFonts w:ascii="맑은 고딕" w:eastAsia="맑은 고딕" w:hAnsi="맑은 고딕"/>
          <w:lang w:eastAsia="ko-KR"/>
        </w:rPr>
        <w:t>It allows users to search and filter extras by availability status.</w:t>
      </w:r>
    </w:p>
    <w:p w14:paraId="02CE7AA0" w14:textId="77777777" w:rsidR="0000710E" w:rsidRPr="00AB7C44" w:rsidRDefault="0000710E" w:rsidP="0000710E">
      <w:pPr>
        <w:pStyle w:val="32"/>
        <w:ind w:leftChars="100" w:left="200"/>
        <w:rPr>
          <w:rFonts w:ascii="맑은 고딕" w:eastAsia="맑은 고딕" w:hAnsi="맑은 고딕"/>
          <w:lang w:eastAsia="ko-KR"/>
        </w:rPr>
      </w:pPr>
      <w:bookmarkStart w:id="44" w:name="_Toc227597046"/>
      <w:r w:rsidRPr="00AB7C44">
        <w:rPr>
          <w:rFonts w:ascii="맑은 고딕" w:eastAsia="맑은 고딕" w:hAnsi="맑은 고딕"/>
          <w:lang w:eastAsia="ko-KR"/>
        </w:rPr>
        <w:t xml:space="preserve">2. </w:t>
      </w:r>
      <w:r w:rsidRPr="00AB7C44">
        <w:rPr>
          <w:rFonts w:ascii="맑은 고딕" w:eastAsia="맑은 고딕" w:hAnsi="맑은 고딕" w:hint="eastAsia"/>
          <w:lang w:eastAsia="ko-KR"/>
        </w:rPr>
        <w:t>Requirements</w:t>
      </w:r>
      <w:bookmarkEnd w:id="44"/>
      <w:r w:rsidRPr="00AB7C44">
        <w:rPr>
          <w:rFonts w:ascii="맑은 고딕" w:eastAsia="맑은 고딕" w:hAnsi="맑은 고딕"/>
          <w:lang w:eastAsia="ko-KR"/>
        </w:rPr>
        <w:t xml:space="preserve"> </w:t>
      </w:r>
    </w:p>
    <w:tbl>
      <w:tblPr>
        <w:tblStyle w:val="WSI-Table1"/>
        <w:tblW w:w="0" w:type="auto"/>
        <w:tblLook w:val="04A0" w:firstRow="1" w:lastRow="0" w:firstColumn="1" w:lastColumn="0" w:noHBand="0" w:noVBand="1"/>
      </w:tblPr>
      <w:tblGrid>
        <w:gridCol w:w="3818"/>
        <w:gridCol w:w="5797"/>
      </w:tblGrid>
      <w:tr w:rsidR="0000710E" w:rsidRPr="00AB7C44" w14:paraId="13E16249" w14:textId="77777777" w:rsidTr="00E87E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615" w:type="dxa"/>
            <w:gridSpan w:val="2"/>
            <w:shd w:val="clear" w:color="auto" w:fill="auto"/>
          </w:tcPr>
          <w:p w14:paraId="46430346" w14:textId="4A9D3219" w:rsidR="0000710E" w:rsidRPr="00AB7C44" w:rsidRDefault="009850EC" w:rsidP="00E87E8F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noProof/>
              </w:rPr>
              <w:drawing>
                <wp:inline distT="0" distB="0" distL="0" distR="0" wp14:anchorId="0B97CD57" wp14:editId="22D4C3C1">
                  <wp:extent cx="5777924" cy="2844000"/>
                  <wp:effectExtent l="19050" t="19050" r="13335" b="13970"/>
                  <wp:docPr id="840397191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7924" cy="2844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710E" w:rsidRPr="00AB7C44" w14:paraId="255826F1" w14:textId="77777777" w:rsidTr="00E87E8F">
        <w:tc>
          <w:tcPr>
            <w:tcW w:w="3818" w:type="dxa"/>
            <w:tcBorders>
              <w:right w:val="single" w:sz="4" w:space="0" w:color="FFFFFF" w:themeColor="background1"/>
            </w:tcBorders>
            <w:shd w:val="clear" w:color="auto" w:fill="003B5C"/>
          </w:tcPr>
          <w:p w14:paraId="48844A6F" w14:textId="1ADF25B1" w:rsidR="0000710E" w:rsidRPr="00AB7C44" w:rsidRDefault="00072AFE" w:rsidP="00E87E8F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 w:themeColor="background1"/>
                <w:lang w:eastAsia="ko-KR"/>
              </w:rPr>
              <w:t>ELEMENTS</w:t>
            </w:r>
          </w:p>
        </w:tc>
        <w:tc>
          <w:tcPr>
            <w:tcW w:w="5797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</w:tcBorders>
            <w:shd w:val="clear" w:color="auto" w:fill="003B5C"/>
          </w:tcPr>
          <w:p w14:paraId="16285BD8" w14:textId="77777777" w:rsidR="0000710E" w:rsidRPr="00AB7C44" w:rsidRDefault="0000710E" w:rsidP="00E87E8F">
            <w:p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b/>
                <w:bCs/>
                <w:color w:val="FFFFFF" w:themeColor="background1"/>
                <w:lang w:eastAsia="ko-KR"/>
              </w:rPr>
              <w:t>REQUIREMENTS</w:t>
            </w:r>
          </w:p>
        </w:tc>
      </w:tr>
      <w:tr w:rsidR="0000710E" w:rsidRPr="00AB7C44" w14:paraId="77392644" w14:textId="77777777" w:rsidTr="00E87E8F">
        <w:tc>
          <w:tcPr>
            <w:tcW w:w="3818" w:type="dxa"/>
          </w:tcPr>
          <w:p w14:paraId="41DAAB3D" w14:textId="77777777" w:rsidR="0000710E" w:rsidRPr="000D5233" w:rsidRDefault="0000710E" w:rsidP="00E87E8F">
            <w:pPr>
              <w:rPr>
                <w:rFonts w:ascii="맑은 고딕" w:eastAsia="맑은 고딕" w:hAnsi="맑은 고딕"/>
                <w:lang w:eastAsia="ko-KR"/>
              </w:rPr>
            </w:pPr>
            <w:r w:rsidRPr="000D5233">
              <w:rPr>
                <w:rFonts w:ascii="맑은 고딕" w:eastAsia="맑은 고딕" w:hAnsi="맑은 고딕"/>
                <w:lang w:eastAsia="ko-KR"/>
              </w:rPr>
              <w:t>[Header Area]</w:t>
            </w:r>
          </w:p>
          <w:p w14:paraId="389F95D8" w14:textId="77777777" w:rsidR="005020B5" w:rsidRPr="005020B5" w:rsidRDefault="005020B5" w:rsidP="005020B5">
            <w:pPr>
              <w:pStyle w:val="ae"/>
              <w:numPr>
                <w:ilvl w:val="0"/>
                <w:numId w:val="68"/>
              </w:numPr>
              <w:rPr>
                <w:rFonts w:ascii="맑은 고딕" w:eastAsia="맑은 고딕" w:hAnsi="맑은 고딕"/>
                <w:lang w:eastAsia="ko-KR"/>
              </w:rPr>
            </w:pPr>
            <w:r w:rsidRPr="005020B5">
              <w:rPr>
                <w:rFonts w:ascii="맑은 고딕" w:eastAsia="맑은 고딕" w:hAnsi="맑은 고딕"/>
                <w:lang w:eastAsia="ko-KR"/>
              </w:rPr>
              <w:t>Page title text: “Extras” with icon</w:t>
            </w:r>
          </w:p>
          <w:p w14:paraId="5D445E07" w14:textId="77777777" w:rsidR="005020B5" w:rsidRPr="005020B5" w:rsidRDefault="005020B5" w:rsidP="005020B5">
            <w:pPr>
              <w:pStyle w:val="ae"/>
              <w:numPr>
                <w:ilvl w:val="0"/>
                <w:numId w:val="68"/>
              </w:numPr>
              <w:rPr>
                <w:rFonts w:ascii="맑은 고딕" w:eastAsia="맑은 고딕" w:hAnsi="맑은 고딕"/>
                <w:lang w:eastAsia="ko-KR"/>
              </w:rPr>
            </w:pPr>
            <w:r w:rsidRPr="005020B5">
              <w:rPr>
                <w:rFonts w:ascii="맑은 고딕" w:eastAsia="맑은 고딕" w:hAnsi="맑은 고딕"/>
                <w:lang w:eastAsia="ko-KR"/>
              </w:rPr>
              <w:t>Button: “Add Extras Group” with icon</w:t>
            </w:r>
          </w:p>
          <w:p w14:paraId="22D8153A" w14:textId="77777777" w:rsidR="005020B5" w:rsidRPr="00A552DD" w:rsidRDefault="005020B5" w:rsidP="00A552DD">
            <w:pPr>
              <w:rPr>
                <w:rFonts w:ascii="맑은 고딕" w:eastAsia="맑은 고딕" w:hAnsi="맑은 고딕"/>
                <w:lang w:eastAsia="ko-KR"/>
              </w:rPr>
            </w:pPr>
            <w:r w:rsidRPr="00A552DD">
              <w:rPr>
                <w:rFonts w:ascii="맑은 고딕" w:eastAsia="맑은 고딕" w:hAnsi="맑은 고딕"/>
                <w:lang w:eastAsia="ko-KR"/>
              </w:rPr>
              <w:t>[Summary Cards]</w:t>
            </w:r>
          </w:p>
          <w:p w14:paraId="56B30E03" w14:textId="77777777" w:rsidR="005020B5" w:rsidRPr="005020B5" w:rsidRDefault="005020B5" w:rsidP="005020B5">
            <w:pPr>
              <w:pStyle w:val="ae"/>
              <w:numPr>
                <w:ilvl w:val="0"/>
                <w:numId w:val="68"/>
              </w:numPr>
              <w:rPr>
                <w:rFonts w:ascii="맑은 고딕" w:eastAsia="맑은 고딕" w:hAnsi="맑은 고딕"/>
                <w:lang w:eastAsia="ko-KR"/>
              </w:rPr>
            </w:pPr>
            <w:r w:rsidRPr="005020B5">
              <w:rPr>
                <w:rFonts w:ascii="맑은 고딕" w:eastAsia="맑은 고딕" w:hAnsi="맑은 고딕"/>
                <w:lang w:eastAsia="ko-KR"/>
              </w:rPr>
              <w:t>Card: “Total Groups” text &amp; value</w:t>
            </w:r>
          </w:p>
          <w:p w14:paraId="2E2D6EEB" w14:textId="77777777" w:rsidR="005020B5" w:rsidRPr="005020B5" w:rsidRDefault="005020B5" w:rsidP="005020B5">
            <w:pPr>
              <w:pStyle w:val="ae"/>
              <w:numPr>
                <w:ilvl w:val="0"/>
                <w:numId w:val="68"/>
              </w:numPr>
              <w:rPr>
                <w:rFonts w:ascii="맑은 고딕" w:eastAsia="맑은 고딕" w:hAnsi="맑은 고딕"/>
                <w:lang w:eastAsia="ko-KR"/>
              </w:rPr>
            </w:pPr>
            <w:r w:rsidRPr="005020B5">
              <w:rPr>
                <w:rFonts w:ascii="맑은 고딕" w:eastAsia="맑은 고딕" w:hAnsi="맑은 고딕"/>
                <w:lang w:eastAsia="ko-KR"/>
              </w:rPr>
              <w:t>Card: “Available” text &amp; value</w:t>
            </w:r>
          </w:p>
          <w:p w14:paraId="20050171" w14:textId="77777777" w:rsidR="005020B5" w:rsidRPr="005020B5" w:rsidRDefault="005020B5" w:rsidP="005020B5">
            <w:pPr>
              <w:pStyle w:val="ae"/>
              <w:numPr>
                <w:ilvl w:val="0"/>
                <w:numId w:val="68"/>
              </w:numPr>
              <w:rPr>
                <w:rFonts w:ascii="맑은 고딕" w:eastAsia="맑은 고딕" w:hAnsi="맑은 고딕"/>
                <w:lang w:eastAsia="ko-KR"/>
              </w:rPr>
            </w:pPr>
            <w:r w:rsidRPr="005020B5">
              <w:rPr>
                <w:rFonts w:ascii="맑은 고딕" w:eastAsia="맑은 고딕" w:hAnsi="맑은 고딕"/>
                <w:lang w:eastAsia="ko-KR"/>
              </w:rPr>
              <w:t>Card: “Reserved” text &amp; value</w:t>
            </w:r>
          </w:p>
          <w:p w14:paraId="7B151E3E" w14:textId="77777777" w:rsidR="005020B5" w:rsidRPr="005020B5" w:rsidRDefault="005020B5" w:rsidP="005020B5">
            <w:pPr>
              <w:pStyle w:val="ae"/>
              <w:numPr>
                <w:ilvl w:val="0"/>
                <w:numId w:val="68"/>
              </w:numPr>
              <w:rPr>
                <w:rFonts w:ascii="맑은 고딕" w:eastAsia="맑은 고딕" w:hAnsi="맑은 고딕"/>
                <w:lang w:eastAsia="ko-KR"/>
              </w:rPr>
            </w:pPr>
            <w:r w:rsidRPr="005020B5">
              <w:rPr>
                <w:rFonts w:ascii="맑은 고딕" w:eastAsia="맑은 고딕" w:hAnsi="맑은 고딕"/>
                <w:lang w:eastAsia="ko-KR"/>
              </w:rPr>
              <w:t>Card: “Unavailable” text &amp; value</w:t>
            </w:r>
          </w:p>
          <w:p w14:paraId="74363AB0" w14:textId="77777777" w:rsidR="005020B5" w:rsidRPr="00A552DD" w:rsidRDefault="005020B5" w:rsidP="00A552DD">
            <w:pPr>
              <w:rPr>
                <w:rFonts w:ascii="맑은 고딕" w:eastAsia="맑은 고딕" w:hAnsi="맑은 고딕"/>
                <w:lang w:eastAsia="ko-KR"/>
              </w:rPr>
            </w:pPr>
            <w:r w:rsidRPr="00A552DD">
              <w:rPr>
                <w:rFonts w:ascii="맑은 고딕" w:eastAsia="맑은 고딕" w:hAnsi="맑은 고딕"/>
                <w:lang w:eastAsia="ko-KR"/>
              </w:rPr>
              <w:t>[Search &amp; Filter Area]</w:t>
            </w:r>
          </w:p>
          <w:p w14:paraId="5F76700A" w14:textId="77777777" w:rsidR="005020B5" w:rsidRPr="005020B5" w:rsidRDefault="005020B5" w:rsidP="005020B5">
            <w:pPr>
              <w:pStyle w:val="ae"/>
              <w:numPr>
                <w:ilvl w:val="0"/>
                <w:numId w:val="68"/>
              </w:numPr>
              <w:rPr>
                <w:rFonts w:ascii="맑은 고딕" w:eastAsia="맑은 고딕" w:hAnsi="맑은 고딕"/>
                <w:lang w:eastAsia="ko-KR"/>
              </w:rPr>
            </w:pPr>
            <w:r w:rsidRPr="005020B5">
              <w:rPr>
                <w:rFonts w:ascii="맑은 고딕" w:eastAsia="맑은 고딕" w:hAnsi="맑은 고딕"/>
                <w:lang w:eastAsia="ko-KR"/>
              </w:rPr>
              <w:t>Search input field (placeholder: “Search extras…”)</w:t>
            </w:r>
          </w:p>
          <w:p w14:paraId="5DB52472" w14:textId="77777777" w:rsidR="005020B5" w:rsidRPr="005020B5" w:rsidRDefault="005020B5" w:rsidP="005020B5">
            <w:pPr>
              <w:pStyle w:val="ae"/>
              <w:numPr>
                <w:ilvl w:val="0"/>
                <w:numId w:val="68"/>
              </w:numPr>
              <w:rPr>
                <w:rFonts w:ascii="맑은 고딕" w:eastAsia="맑은 고딕" w:hAnsi="맑은 고딕"/>
                <w:lang w:eastAsia="ko-KR"/>
              </w:rPr>
            </w:pPr>
            <w:r w:rsidRPr="005020B5">
              <w:rPr>
                <w:rFonts w:ascii="맑은 고딕" w:eastAsia="맑은 고딕" w:hAnsi="맑은 고딕"/>
                <w:lang w:eastAsia="ko-KR"/>
              </w:rPr>
              <w:lastRenderedPageBreak/>
              <w:t>Filter button: “All”</w:t>
            </w:r>
          </w:p>
          <w:p w14:paraId="09440A13" w14:textId="77777777" w:rsidR="005020B5" w:rsidRPr="005020B5" w:rsidRDefault="005020B5" w:rsidP="005020B5">
            <w:pPr>
              <w:pStyle w:val="ae"/>
              <w:numPr>
                <w:ilvl w:val="0"/>
                <w:numId w:val="68"/>
              </w:numPr>
              <w:rPr>
                <w:rFonts w:ascii="맑은 고딕" w:eastAsia="맑은 고딕" w:hAnsi="맑은 고딕"/>
                <w:lang w:eastAsia="ko-KR"/>
              </w:rPr>
            </w:pPr>
            <w:r w:rsidRPr="005020B5">
              <w:rPr>
                <w:rFonts w:ascii="맑은 고딕" w:eastAsia="맑은 고딕" w:hAnsi="맑은 고딕"/>
                <w:lang w:eastAsia="ko-KR"/>
              </w:rPr>
              <w:t>Filter button: “Available”</w:t>
            </w:r>
          </w:p>
          <w:p w14:paraId="12433A85" w14:textId="77777777" w:rsidR="005020B5" w:rsidRPr="005020B5" w:rsidRDefault="005020B5" w:rsidP="005020B5">
            <w:pPr>
              <w:pStyle w:val="ae"/>
              <w:numPr>
                <w:ilvl w:val="0"/>
                <w:numId w:val="68"/>
              </w:numPr>
              <w:rPr>
                <w:rFonts w:ascii="맑은 고딕" w:eastAsia="맑은 고딕" w:hAnsi="맑은 고딕"/>
                <w:lang w:eastAsia="ko-KR"/>
              </w:rPr>
            </w:pPr>
            <w:r w:rsidRPr="005020B5">
              <w:rPr>
                <w:rFonts w:ascii="맑은 고딕" w:eastAsia="맑은 고딕" w:hAnsi="맑은 고딕"/>
                <w:lang w:eastAsia="ko-KR"/>
              </w:rPr>
              <w:t>Filter button: “Reserved”</w:t>
            </w:r>
          </w:p>
          <w:p w14:paraId="3828BBF6" w14:textId="77777777" w:rsidR="005020B5" w:rsidRPr="005020B5" w:rsidRDefault="005020B5" w:rsidP="005020B5">
            <w:pPr>
              <w:pStyle w:val="ae"/>
              <w:numPr>
                <w:ilvl w:val="0"/>
                <w:numId w:val="68"/>
              </w:numPr>
              <w:rPr>
                <w:rFonts w:ascii="맑은 고딕" w:eastAsia="맑은 고딕" w:hAnsi="맑은 고딕"/>
                <w:lang w:eastAsia="ko-KR"/>
              </w:rPr>
            </w:pPr>
            <w:r w:rsidRPr="005020B5">
              <w:rPr>
                <w:rFonts w:ascii="맑은 고딕" w:eastAsia="맑은 고딕" w:hAnsi="맑은 고딕"/>
                <w:lang w:eastAsia="ko-KR"/>
              </w:rPr>
              <w:t>Filter button: “Unavailable”</w:t>
            </w:r>
          </w:p>
          <w:p w14:paraId="0DBF9653" w14:textId="77777777" w:rsidR="005020B5" w:rsidRPr="00A552DD" w:rsidRDefault="005020B5" w:rsidP="00A552DD">
            <w:pPr>
              <w:rPr>
                <w:rFonts w:ascii="맑은 고딕" w:eastAsia="맑은 고딕" w:hAnsi="맑은 고딕"/>
                <w:lang w:eastAsia="ko-KR"/>
              </w:rPr>
            </w:pPr>
            <w:r w:rsidRPr="00A552DD">
              <w:rPr>
                <w:rFonts w:ascii="맑은 고딕" w:eastAsia="맑은 고딕" w:hAnsi="맑은 고딕"/>
                <w:lang w:eastAsia="ko-KR"/>
              </w:rPr>
              <w:t>[Extras Item] Each item must include:</w:t>
            </w:r>
          </w:p>
          <w:p w14:paraId="09F6AC59" w14:textId="77777777" w:rsidR="005020B5" w:rsidRPr="005020B5" w:rsidRDefault="005020B5" w:rsidP="005020B5">
            <w:pPr>
              <w:pStyle w:val="ae"/>
              <w:numPr>
                <w:ilvl w:val="0"/>
                <w:numId w:val="68"/>
              </w:numPr>
              <w:rPr>
                <w:rFonts w:ascii="맑은 고딕" w:eastAsia="맑은 고딕" w:hAnsi="맑은 고딕"/>
                <w:lang w:eastAsia="ko-KR"/>
              </w:rPr>
            </w:pPr>
            <w:r w:rsidRPr="005020B5">
              <w:rPr>
                <w:rFonts w:ascii="맑은 고딕" w:eastAsia="맑은 고딕" w:hAnsi="맑은 고딕"/>
                <w:lang w:eastAsia="ko-KR"/>
              </w:rPr>
              <w:t>Extras group icon or placeholder</w:t>
            </w:r>
          </w:p>
          <w:p w14:paraId="573E7CAA" w14:textId="77777777" w:rsidR="005020B5" w:rsidRPr="005020B5" w:rsidRDefault="005020B5" w:rsidP="005020B5">
            <w:pPr>
              <w:pStyle w:val="ae"/>
              <w:numPr>
                <w:ilvl w:val="0"/>
                <w:numId w:val="68"/>
              </w:numPr>
              <w:rPr>
                <w:rFonts w:ascii="맑은 고딕" w:eastAsia="맑은 고딕" w:hAnsi="맑은 고딕"/>
                <w:lang w:eastAsia="ko-KR"/>
              </w:rPr>
            </w:pPr>
            <w:r w:rsidRPr="005020B5">
              <w:rPr>
                <w:rFonts w:ascii="맑은 고딕" w:eastAsia="맑은 고딕" w:hAnsi="맑은 고딕"/>
                <w:lang w:eastAsia="ko-KR"/>
              </w:rPr>
              <w:t>Extras group name text</w:t>
            </w:r>
          </w:p>
          <w:p w14:paraId="134177A7" w14:textId="77777777" w:rsidR="005020B5" w:rsidRPr="005020B5" w:rsidRDefault="005020B5" w:rsidP="005020B5">
            <w:pPr>
              <w:pStyle w:val="ae"/>
              <w:numPr>
                <w:ilvl w:val="0"/>
                <w:numId w:val="68"/>
              </w:numPr>
              <w:rPr>
                <w:rFonts w:ascii="맑은 고딕" w:eastAsia="맑은 고딕" w:hAnsi="맑은 고딕"/>
                <w:lang w:eastAsia="ko-KR"/>
              </w:rPr>
            </w:pPr>
            <w:r w:rsidRPr="005020B5">
              <w:rPr>
                <w:rFonts w:ascii="맑은 고딕" w:eastAsia="맑은 고딕" w:hAnsi="맑은 고딕"/>
                <w:lang w:eastAsia="ko-KR"/>
              </w:rPr>
              <w:t>Number of people text (e.g., “10 people”)</w:t>
            </w:r>
          </w:p>
          <w:p w14:paraId="5197F8BD" w14:textId="77777777" w:rsidR="005020B5" w:rsidRPr="005020B5" w:rsidRDefault="005020B5" w:rsidP="005020B5">
            <w:pPr>
              <w:pStyle w:val="ae"/>
              <w:numPr>
                <w:ilvl w:val="0"/>
                <w:numId w:val="68"/>
              </w:numPr>
              <w:rPr>
                <w:rFonts w:ascii="맑은 고딕" w:eastAsia="맑은 고딕" w:hAnsi="맑은 고딕"/>
                <w:lang w:eastAsia="ko-KR"/>
              </w:rPr>
            </w:pPr>
            <w:r w:rsidRPr="005020B5">
              <w:rPr>
                <w:rFonts w:ascii="맑은 고딕" w:eastAsia="맑은 고딕" w:hAnsi="맑은 고딕"/>
                <w:lang w:eastAsia="ko-KR"/>
              </w:rPr>
              <w:t>Description text</w:t>
            </w:r>
          </w:p>
          <w:p w14:paraId="4E2E57E8" w14:textId="77777777" w:rsidR="005020B5" w:rsidRPr="005020B5" w:rsidRDefault="005020B5" w:rsidP="005020B5">
            <w:pPr>
              <w:pStyle w:val="ae"/>
              <w:numPr>
                <w:ilvl w:val="0"/>
                <w:numId w:val="68"/>
              </w:numPr>
              <w:rPr>
                <w:rFonts w:ascii="맑은 고딕" w:eastAsia="맑은 고딕" w:hAnsi="맑은 고딕"/>
                <w:lang w:eastAsia="ko-KR"/>
              </w:rPr>
            </w:pPr>
            <w:r w:rsidRPr="005020B5">
              <w:rPr>
                <w:rFonts w:ascii="맑은 고딕" w:eastAsia="맑은 고딕" w:hAnsi="맑은 고딕" w:hint="eastAsia"/>
                <w:lang w:eastAsia="ko-KR"/>
              </w:rPr>
              <w:t>“</w:t>
            </w:r>
            <w:r w:rsidRPr="005020B5">
              <w:rPr>
                <w:rFonts w:ascii="맑은 고딕" w:eastAsia="맑은 고딕" w:hAnsi="맑은 고딕"/>
                <w:lang w:eastAsia="ko-KR"/>
              </w:rPr>
              <w:t>Used in scenes” text</w:t>
            </w:r>
          </w:p>
          <w:p w14:paraId="62EF32AD" w14:textId="0280F1BD" w:rsidR="005020B5" w:rsidRPr="005020B5" w:rsidRDefault="005020B5" w:rsidP="005020B5">
            <w:pPr>
              <w:pStyle w:val="ae"/>
              <w:numPr>
                <w:ilvl w:val="0"/>
                <w:numId w:val="68"/>
              </w:numPr>
              <w:rPr>
                <w:rFonts w:ascii="맑은 고딕" w:eastAsia="맑은 고딕" w:hAnsi="맑은 고딕"/>
                <w:lang w:eastAsia="ko-KR"/>
              </w:rPr>
            </w:pPr>
            <w:r w:rsidRPr="005020B5">
              <w:rPr>
                <w:rFonts w:ascii="맑은 고딕" w:eastAsia="맑은 고딕" w:hAnsi="맑은 고딕"/>
                <w:lang w:eastAsia="ko-KR"/>
              </w:rPr>
              <w:t>Scene code text</w:t>
            </w:r>
          </w:p>
          <w:p w14:paraId="082203CA" w14:textId="75691D83" w:rsidR="0000710E" w:rsidRPr="00121A24" w:rsidRDefault="005020B5" w:rsidP="005020B5">
            <w:pPr>
              <w:pStyle w:val="ae"/>
              <w:numPr>
                <w:ilvl w:val="0"/>
                <w:numId w:val="68"/>
              </w:numPr>
              <w:rPr>
                <w:rFonts w:ascii="맑은 고딕" w:eastAsia="맑은 고딕" w:hAnsi="맑은 고딕"/>
                <w:lang w:eastAsia="ko-KR"/>
              </w:rPr>
            </w:pPr>
            <w:r w:rsidRPr="005020B5">
              <w:rPr>
                <w:rFonts w:ascii="맑은 고딕" w:eastAsia="맑은 고딕" w:hAnsi="맑은 고딕"/>
                <w:lang w:eastAsia="ko-KR"/>
              </w:rPr>
              <w:t>Status label with icon</w:t>
            </w:r>
          </w:p>
        </w:tc>
        <w:tc>
          <w:tcPr>
            <w:tcW w:w="5797" w:type="dxa"/>
            <w:tcBorders>
              <w:top w:val="single" w:sz="4" w:space="0" w:color="auto"/>
            </w:tcBorders>
            <w:shd w:val="clear" w:color="auto" w:fill="auto"/>
          </w:tcPr>
          <w:p w14:paraId="1367457E" w14:textId="77777777" w:rsidR="006D06E2" w:rsidRPr="006D06E2" w:rsidRDefault="006D06E2" w:rsidP="006D06E2">
            <w:pPr>
              <w:pStyle w:val="ae"/>
              <w:numPr>
                <w:ilvl w:val="0"/>
                <w:numId w:val="69"/>
              </w:numPr>
              <w:rPr>
                <w:rFonts w:ascii="맑은 고딕" w:eastAsia="맑은 고딕" w:hAnsi="맑은 고딕"/>
                <w:lang w:eastAsia="ko-KR"/>
              </w:rPr>
            </w:pPr>
            <w:r w:rsidRPr="006D06E2">
              <w:rPr>
                <w:rFonts w:ascii="맑은 고딕" w:eastAsia="맑은 고딕" w:hAnsi="맑은 고딕"/>
                <w:lang w:eastAsia="ko-KR"/>
              </w:rPr>
              <w:lastRenderedPageBreak/>
              <w:t>The “Extras” menu must be visually highlighted as the selected menu.</w:t>
            </w:r>
          </w:p>
          <w:p w14:paraId="7BE1A652" w14:textId="77777777" w:rsidR="006D06E2" w:rsidRPr="006D06E2" w:rsidRDefault="006D06E2" w:rsidP="006D06E2">
            <w:pPr>
              <w:rPr>
                <w:rFonts w:ascii="맑은 고딕" w:eastAsia="맑은 고딕" w:hAnsi="맑은 고딕"/>
                <w:lang w:eastAsia="ko-KR"/>
              </w:rPr>
            </w:pPr>
            <w:r w:rsidRPr="006D06E2">
              <w:rPr>
                <w:rFonts w:ascii="맑은 고딕" w:eastAsia="맑은 고딕" w:hAnsi="맑은 고딕"/>
                <w:lang w:eastAsia="ko-KR"/>
              </w:rPr>
              <w:t>[Summary Cards]</w:t>
            </w:r>
          </w:p>
          <w:p w14:paraId="1AB696CC" w14:textId="77777777" w:rsidR="006D06E2" w:rsidRPr="006D06E2" w:rsidRDefault="006D06E2" w:rsidP="006D06E2">
            <w:pPr>
              <w:pStyle w:val="ae"/>
              <w:numPr>
                <w:ilvl w:val="0"/>
                <w:numId w:val="69"/>
              </w:numPr>
              <w:rPr>
                <w:rFonts w:ascii="맑은 고딕" w:eastAsia="맑은 고딕" w:hAnsi="맑은 고딕"/>
                <w:lang w:eastAsia="ko-KR"/>
              </w:rPr>
            </w:pPr>
            <w:r w:rsidRPr="006D06E2">
              <w:rPr>
                <w:rFonts w:ascii="맑은 고딕" w:eastAsia="맑은 고딕" w:hAnsi="맑은 고딕"/>
                <w:lang w:eastAsia="ko-KR"/>
              </w:rPr>
              <w:t>All summary values must be calculated based on the provided JSON data.</w:t>
            </w:r>
          </w:p>
          <w:p w14:paraId="69C3BF16" w14:textId="77777777" w:rsidR="006D06E2" w:rsidRPr="006D06E2" w:rsidRDefault="006D06E2" w:rsidP="006D06E2">
            <w:pPr>
              <w:rPr>
                <w:rFonts w:ascii="맑은 고딕" w:eastAsia="맑은 고딕" w:hAnsi="맑은 고딕"/>
                <w:lang w:eastAsia="ko-KR"/>
              </w:rPr>
            </w:pPr>
            <w:r w:rsidRPr="006D06E2">
              <w:rPr>
                <w:rFonts w:ascii="맑은 고딕" w:eastAsia="맑은 고딕" w:hAnsi="맑은 고딕"/>
                <w:lang w:eastAsia="ko-KR"/>
              </w:rPr>
              <w:t>[Search &amp; Filter Area]</w:t>
            </w:r>
          </w:p>
          <w:p w14:paraId="1586AAED" w14:textId="77777777" w:rsidR="006D06E2" w:rsidRPr="006D06E2" w:rsidRDefault="006D06E2" w:rsidP="006D06E2">
            <w:pPr>
              <w:pStyle w:val="ae"/>
              <w:numPr>
                <w:ilvl w:val="0"/>
                <w:numId w:val="69"/>
              </w:numPr>
              <w:rPr>
                <w:rFonts w:ascii="맑은 고딕" w:eastAsia="맑은 고딕" w:hAnsi="맑은 고딕"/>
                <w:lang w:eastAsia="ko-KR"/>
              </w:rPr>
            </w:pPr>
            <w:r w:rsidRPr="006D06E2">
              <w:rPr>
                <w:rFonts w:ascii="맑은 고딕" w:eastAsia="맑은 고딕" w:hAnsi="맑은 고딕"/>
                <w:lang w:eastAsia="ko-KR"/>
              </w:rPr>
              <w:t>When text is entered in the search field, the extras list must be filtered by group name.</w:t>
            </w:r>
          </w:p>
          <w:p w14:paraId="6A580A35" w14:textId="77777777" w:rsidR="006D06E2" w:rsidRPr="006D06E2" w:rsidRDefault="006D06E2" w:rsidP="006D06E2">
            <w:pPr>
              <w:pStyle w:val="ae"/>
              <w:numPr>
                <w:ilvl w:val="0"/>
                <w:numId w:val="69"/>
              </w:numPr>
              <w:rPr>
                <w:rFonts w:ascii="맑은 고딕" w:eastAsia="맑은 고딕" w:hAnsi="맑은 고딕"/>
                <w:lang w:eastAsia="ko-KR"/>
              </w:rPr>
            </w:pPr>
            <w:r w:rsidRPr="006D06E2">
              <w:rPr>
                <w:rFonts w:ascii="맑은 고딕" w:eastAsia="맑은 고딕" w:hAnsi="맑은 고딕"/>
                <w:lang w:eastAsia="ko-KR"/>
              </w:rPr>
              <w:t>When a filter button is selected, the extras list must be filtered by the corresponding status.</w:t>
            </w:r>
          </w:p>
          <w:p w14:paraId="4E8C715D" w14:textId="77777777" w:rsidR="006D06E2" w:rsidRPr="006D06E2" w:rsidRDefault="006D06E2" w:rsidP="006D06E2">
            <w:pPr>
              <w:pStyle w:val="ae"/>
              <w:numPr>
                <w:ilvl w:val="0"/>
                <w:numId w:val="69"/>
              </w:numPr>
              <w:rPr>
                <w:rFonts w:ascii="맑은 고딕" w:eastAsia="맑은 고딕" w:hAnsi="맑은 고딕"/>
                <w:lang w:eastAsia="ko-KR"/>
              </w:rPr>
            </w:pPr>
            <w:r w:rsidRPr="006D06E2">
              <w:rPr>
                <w:rFonts w:ascii="맑은 고딕" w:eastAsia="맑은 고딕" w:hAnsi="맑은 고딕"/>
                <w:lang w:eastAsia="ko-KR"/>
              </w:rPr>
              <w:t>The selected filter button must be visually highlighted.</w:t>
            </w:r>
          </w:p>
          <w:p w14:paraId="7CE5DC04" w14:textId="77777777" w:rsidR="006D06E2" w:rsidRPr="006D06E2" w:rsidRDefault="006D06E2" w:rsidP="006D06E2">
            <w:pPr>
              <w:rPr>
                <w:rFonts w:ascii="맑은 고딕" w:eastAsia="맑은 고딕" w:hAnsi="맑은 고딕"/>
                <w:lang w:eastAsia="ko-KR"/>
              </w:rPr>
            </w:pPr>
            <w:r w:rsidRPr="006D06E2">
              <w:rPr>
                <w:rFonts w:ascii="맑은 고딕" w:eastAsia="맑은 고딕" w:hAnsi="맑은 고딕"/>
                <w:lang w:eastAsia="ko-KR"/>
              </w:rPr>
              <w:t>[Extras List Area]</w:t>
            </w:r>
          </w:p>
          <w:p w14:paraId="1936807D" w14:textId="77777777" w:rsidR="006D06E2" w:rsidRPr="006D06E2" w:rsidRDefault="006D06E2" w:rsidP="006D06E2">
            <w:pPr>
              <w:pStyle w:val="ae"/>
              <w:numPr>
                <w:ilvl w:val="0"/>
                <w:numId w:val="69"/>
              </w:numPr>
              <w:rPr>
                <w:rFonts w:ascii="맑은 고딕" w:eastAsia="맑은 고딕" w:hAnsi="맑은 고딕"/>
                <w:lang w:eastAsia="ko-KR"/>
              </w:rPr>
            </w:pPr>
            <w:r w:rsidRPr="006D06E2">
              <w:rPr>
                <w:rFonts w:ascii="맑은 고딕" w:eastAsia="맑은 고딕" w:hAnsi="맑은 고딕"/>
                <w:lang w:eastAsia="ko-KR"/>
              </w:rPr>
              <w:lastRenderedPageBreak/>
              <w:t xml:space="preserve">All </w:t>
            </w:r>
            <w:proofErr w:type="gramStart"/>
            <w:r w:rsidRPr="006D06E2">
              <w:rPr>
                <w:rFonts w:ascii="맑은 고딕" w:eastAsia="맑은 고딕" w:hAnsi="맑은 고딕"/>
                <w:lang w:eastAsia="ko-KR"/>
              </w:rPr>
              <w:t>extras</w:t>
            </w:r>
            <w:proofErr w:type="gramEnd"/>
            <w:r w:rsidRPr="006D06E2">
              <w:rPr>
                <w:rFonts w:ascii="맑은 고딕" w:eastAsia="맑은 고딕" w:hAnsi="맑은 고딕"/>
                <w:lang w:eastAsia="ko-KR"/>
              </w:rPr>
              <w:t xml:space="preserve"> groups must be displayed based on the provided JSON data.</w:t>
            </w:r>
          </w:p>
          <w:p w14:paraId="5AEBF8C6" w14:textId="77777777" w:rsidR="006D06E2" w:rsidRPr="006D06E2" w:rsidRDefault="006D06E2" w:rsidP="006D06E2">
            <w:pPr>
              <w:pStyle w:val="ae"/>
              <w:numPr>
                <w:ilvl w:val="0"/>
                <w:numId w:val="69"/>
              </w:numPr>
              <w:rPr>
                <w:rFonts w:ascii="맑은 고딕" w:eastAsia="맑은 고딕" w:hAnsi="맑은 고딕"/>
                <w:lang w:eastAsia="ko-KR"/>
              </w:rPr>
            </w:pPr>
            <w:r w:rsidRPr="006D06E2">
              <w:rPr>
                <w:rFonts w:ascii="맑은 고딕" w:eastAsia="맑은 고딕" w:hAnsi="맑은 고딕"/>
                <w:lang w:eastAsia="ko-KR"/>
              </w:rPr>
              <w:t>Each extras group must be displayed as a card.</w:t>
            </w:r>
          </w:p>
          <w:p w14:paraId="38447029" w14:textId="77777777" w:rsidR="006D06E2" w:rsidRDefault="006D06E2" w:rsidP="006D06E2">
            <w:pPr>
              <w:pStyle w:val="ae"/>
              <w:numPr>
                <w:ilvl w:val="0"/>
                <w:numId w:val="69"/>
              </w:numPr>
              <w:rPr>
                <w:rFonts w:ascii="맑은 고딕" w:eastAsia="맑은 고딕" w:hAnsi="맑은 고딕"/>
                <w:lang w:eastAsia="ko-KR"/>
              </w:rPr>
            </w:pPr>
            <w:r w:rsidRPr="006D06E2">
              <w:rPr>
                <w:rFonts w:ascii="맑은 고딕" w:eastAsia="맑은 고딕" w:hAnsi="맑은 고딕"/>
                <w:lang w:eastAsia="ko-KR"/>
              </w:rPr>
              <w:t>Each extras group must display its availability status.</w:t>
            </w:r>
          </w:p>
          <w:p w14:paraId="77FB1A9E" w14:textId="67AB78C1" w:rsidR="0000710E" w:rsidRPr="006D06E2" w:rsidRDefault="006D06E2" w:rsidP="006D06E2">
            <w:pPr>
              <w:pStyle w:val="ae"/>
              <w:numPr>
                <w:ilvl w:val="0"/>
                <w:numId w:val="69"/>
              </w:numPr>
              <w:rPr>
                <w:rFonts w:ascii="맑은 고딕" w:eastAsia="맑은 고딕" w:hAnsi="맑은 고딕"/>
                <w:lang w:eastAsia="ko-KR"/>
              </w:rPr>
            </w:pPr>
            <w:r w:rsidRPr="006D06E2">
              <w:rPr>
                <w:rFonts w:ascii="맑은 고딕" w:eastAsia="맑은 고딕" w:hAnsi="맑은 고딕"/>
                <w:lang w:eastAsia="ko-KR"/>
              </w:rPr>
              <w:t>When a scene code in the “Used in scenes” section is clicked, it must navigate to the corresponding Scene Detail page with the Resources tab selected.</w:t>
            </w:r>
          </w:p>
        </w:tc>
      </w:tr>
    </w:tbl>
    <w:p w14:paraId="359EC30C" w14:textId="77777777" w:rsidR="0047662C" w:rsidRPr="00AC2C6F" w:rsidRDefault="0047662C" w:rsidP="0047662C">
      <w:pPr>
        <w:rPr>
          <w:lang w:eastAsia="ko-KR"/>
        </w:rPr>
      </w:pPr>
    </w:p>
    <w:p w14:paraId="4F883165" w14:textId="1ED9E550" w:rsidR="00AC2C6F" w:rsidRDefault="00AC2C6F">
      <w:pPr>
        <w:spacing w:after="160"/>
        <w:rPr>
          <w:lang w:eastAsia="ko-KR"/>
        </w:rPr>
      </w:pPr>
      <w:r>
        <w:rPr>
          <w:lang w:eastAsia="ko-KR"/>
        </w:rPr>
        <w:br w:type="page"/>
      </w:r>
    </w:p>
    <w:p w14:paraId="120B5E07" w14:textId="76FECA9B" w:rsidR="00AC2C6F" w:rsidRPr="00AB7C44" w:rsidRDefault="00AC2C6F" w:rsidP="00AC2C6F">
      <w:pPr>
        <w:pStyle w:val="23"/>
        <w:rPr>
          <w:rFonts w:ascii="맑은 고딕" w:eastAsia="맑은 고딕" w:hAnsi="맑은 고딕"/>
          <w:lang w:eastAsia="ko-KR"/>
        </w:rPr>
      </w:pPr>
      <w:bookmarkStart w:id="45" w:name="_Toc227597047"/>
      <w:r>
        <w:rPr>
          <w:rFonts w:ascii="맑은 고딕" w:eastAsia="맑은 고딕" w:hAnsi="맑은 고딕" w:hint="eastAsia"/>
          <w:lang w:eastAsia="ko-KR"/>
        </w:rPr>
        <w:lastRenderedPageBreak/>
        <w:t>1</w:t>
      </w:r>
      <w:r w:rsidR="007975D6">
        <w:rPr>
          <w:rFonts w:ascii="맑은 고딕" w:eastAsia="맑은 고딕" w:hAnsi="맑은 고딕" w:hint="eastAsia"/>
          <w:lang w:eastAsia="ko-KR"/>
        </w:rPr>
        <w:t>2</w:t>
      </w:r>
      <w:r w:rsidRPr="00AB7C44">
        <w:rPr>
          <w:rFonts w:ascii="맑은 고딕" w:eastAsia="맑은 고딕" w:hAnsi="맑은 고딕"/>
          <w:lang w:eastAsia="ko-KR"/>
        </w:rPr>
        <w:t xml:space="preserve">. </w:t>
      </w:r>
      <w:proofErr w:type="gramStart"/>
      <w:r w:rsidR="004004C2">
        <w:rPr>
          <w:rFonts w:ascii="맑은 고딕" w:eastAsia="맑은 고딕" w:hAnsi="맑은 고딕" w:hint="eastAsia"/>
          <w:lang w:eastAsia="ko-KR"/>
        </w:rPr>
        <w:t>Location</w:t>
      </w:r>
      <w:r w:rsidR="008F0A58">
        <w:rPr>
          <w:rFonts w:ascii="맑은 고딕" w:eastAsia="맑은 고딕" w:hAnsi="맑은 고딕" w:hint="eastAsia"/>
          <w:lang w:eastAsia="ko-KR"/>
        </w:rPr>
        <w:t>s</w:t>
      </w:r>
      <w:r w:rsidR="00934136">
        <w:rPr>
          <w:rFonts w:ascii="맑은 고딕" w:eastAsia="맑은 고딕" w:hAnsi="맑은 고딕" w:hint="eastAsia"/>
          <w:lang w:eastAsia="ko-KR"/>
        </w:rPr>
        <w:t xml:space="preserve"> Page</w:t>
      </w:r>
      <w:proofErr w:type="gramEnd"/>
      <w:r w:rsidR="00934136">
        <w:rPr>
          <w:rFonts w:ascii="맑은 고딕" w:eastAsia="맑은 고딕" w:hAnsi="맑은 고딕" w:hint="eastAsia"/>
          <w:lang w:eastAsia="ko-KR"/>
        </w:rPr>
        <w:t xml:space="preserve"> (Resources)</w:t>
      </w:r>
      <w:bookmarkEnd w:id="45"/>
    </w:p>
    <w:p w14:paraId="5922F634" w14:textId="77777777" w:rsidR="00AC2C6F" w:rsidRPr="00AB7C44" w:rsidRDefault="00AC2C6F" w:rsidP="00AC2C6F">
      <w:pPr>
        <w:pStyle w:val="32"/>
        <w:ind w:leftChars="100" w:left="200"/>
        <w:rPr>
          <w:rFonts w:ascii="맑은 고딕" w:eastAsia="맑은 고딕" w:hAnsi="맑은 고딕"/>
          <w:lang w:eastAsia="ko-KR"/>
        </w:rPr>
      </w:pPr>
      <w:bookmarkStart w:id="46" w:name="_Toc227597048"/>
      <w:r w:rsidRPr="00AB7C44">
        <w:rPr>
          <w:rFonts w:ascii="맑은 고딕" w:eastAsia="맑은 고딕" w:hAnsi="맑은 고딕"/>
          <w:lang w:eastAsia="ko-KR"/>
        </w:rPr>
        <w:t xml:space="preserve">1. </w:t>
      </w:r>
      <w:r w:rsidRPr="00AB7C44">
        <w:rPr>
          <w:rFonts w:ascii="맑은 고딕" w:eastAsia="맑은 고딕" w:hAnsi="맑은 고딕" w:hint="eastAsia"/>
          <w:lang w:eastAsia="ko-KR"/>
        </w:rPr>
        <w:t>Page Description</w:t>
      </w:r>
      <w:r w:rsidRPr="00AB7C44">
        <w:rPr>
          <w:rFonts w:ascii="맑은 고딕" w:eastAsia="맑은 고딕" w:hAnsi="맑은 고딕"/>
          <w:lang w:eastAsia="ko-KR"/>
        </w:rPr>
        <w:t>:</w:t>
      </w:r>
      <w:bookmarkEnd w:id="46"/>
      <w:r w:rsidRPr="00AB7C44">
        <w:rPr>
          <w:rFonts w:ascii="맑은 고딕" w:eastAsia="맑은 고딕" w:hAnsi="맑은 고딕"/>
          <w:lang w:eastAsia="ko-KR"/>
        </w:rPr>
        <w:t xml:space="preserve"> </w:t>
      </w:r>
    </w:p>
    <w:p w14:paraId="142298D0" w14:textId="55E96CC6" w:rsidR="008F0A58" w:rsidRPr="00974D23" w:rsidRDefault="008F0A58" w:rsidP="008F0A58">
      <w:pPr>
        <w:pStyle w:val="ae"/>
        <w:numPr>
          <w:ilvl w:val="1"/>
          <w:numId w:val="70"/>
        </w:numPr>
        <w:rPr>
          <w:rFonts w:ascii="맑은 고딕" w:eastAsia="맑은 고딕" w:hAnsi="맑은 고딕"/>
          <w:lang w:eastAsia="ko-KR"/>
        </w:rPr>
      </w:pPr>
      <w:r w:rsidRPr="00974D23">
        <w:rPr>
          <w:rFonts w:ascii="맑은 고딕" w:eastAsia="맑은 고딕" w:hAnsi="맑은 고딕"/>
          <w:lang w:eastAsia="ko-KR"/>
        </w:rPr>
        <w:t xml:space="preserve">It displays all </w:t>
      </w:r>
      <w:r>
        <w:rPr>
          <w:rFonts w:ascii="맑은 고딕" w:eastAsia="맑은 고딕" w:hAnsi="맑은 고딕" w:hint="eastAsia"/>
          <w:lang w:eastAsia="ko-KR"/>
        </w:rPr>
        <w:t>locations</w:t>
      </w:r>
      <w:r w:rsidRPr="00974D23">
        <w:rPr>
          <w:rFonts w:ascii="맑은 고딕" w:eastAsia="맑은 고딕" w:hAnsi="맑은 고딕"/>
          <w:lang w:eastAsia="ko-KR"/>
        </w:rPr>
        <w:t xml:space="preserve"> based on the provided JSON data.</w:t>
      </w:r>
    </w:p>
    <w:p w14:paraId="5831302F" w14:textId="4D952049" w:rsidR="00AC2C6F" w:rsidRDefault="008F0A58" w:rsidP="008F0A58">
      <w:pPr>
        <w:pStyle w:val="ae"/>
        <w:numPr>
          <w:ilvl w:val="1"/>
          <w:numId w:val="70"/>
        </w:numPr>
        <w:rPr>
          <w:rFonts w:ascii="맑은 고딕" w:eastAsia="맑은 고딕" w:hAnsi="맑은 고딕"/>
          <w:lang w:eastAsia="ko-KR"/>
        </w:rPr>
      </w:pPr>
      <w:r w:rsidRPr="00974D23">
        <w:rPr>
          <w:rFonts w:ascii="맑은 고딕" w:eastAsia="맑은 고딕" w:hAnsi="맑은 고딕"/>
          <w:lang w:eastAsia="ko-KR"/>
        </w:rPr>
        <w:t xml:space="preserve">It allows users to search and filter </w:t>
      </w:r>
      <w:r>
        <w:rPr>
          <w:rFonts w:ascii="맑은 고딕" w:eastAsia="맑은 고딕" w:hAnsi="맑은 고딕" w:hint="eastAsia"/>
          <w:lang w:eastAsia="ko-KR"/>
        </w:rPr>
        <w:t>locations</w:t>
      </w:r>
      <w:r w:rsidRPr="00974D23">
        <w:rPr>
          <w:rFonts w:ascii="맑은 고딕" w:eastAsia="맑은 고딕" w:hAnsi="맑은 고딕"/>
          <w:lang w:eastAsia="ko-KR"/>
        </w:rPr>
        <w:t xml:space="preserve"> by availability status.</w:t>
      </w:r>
    </w:p>
    <w:p w14:paraId="4FCFB3EE" w14:textId="41C1C246" w:rsidR="005424AF" w:rsidRPr="00CD7C68" w:rsidRDefault="005424AF" w:rsidP="008F0A58">
      <w:pPr>
        <w:pStyle w:val="ae"/>
        <w:numPr>
          <w:ilvl w:val="1"/>
          <w:numId w:val="70"/>
        </w:numPr>
        <w:rPr>
          <w:rFonts w:ascii="맑은 고딕" w:eastAsia="맑은 고딕" w:hAnsi="맑은 고딕"/>
          <w:lang w:eastAsia="ko-KR"/>
        </w:rPr>
      </w:pPr>
      <w:r w:rsidRPr="005424AF">
        <w:rPr>
          <w:rFonts w:ascii="맑은 고딕" w:eastAsia="맑은 고딕" w:hAnsi="맑은 고딕"/>
          <w:lang w:eastAsia="ko-KR"/>
        </w:rPr>
        <w:t>Location types must be determined based on the location name: locations containing "Studio" must be treated as Studio Sets, and all others as On Location.</w:t>
      </w:r>
    </w:p>
    <w:p w14:paraId="72124D7E" w14:textId="77777777" w:rsidR="00AC2C6F" w:rsidRPr="00AB7C44" w:rsidRDefault="00AC2C6F" w:rsidP="00AC2C6F">
      <w:pPr>
        <w:pStyle w:val="32"/>
        <w:ind w:leftChars="100" w:left="200"/>
        <w:rPr>
          <w:rFonts w:ascii="맑은 고딕" w:eastAsia="맑은 고딕" w:hAnsi="맑은 고딕"/>
          <w:lang w:eastAsia="ko-KR"/>
        </w:rPr>
      </w:pPr>
      <w:bookmarkStart w:id="47" w:name="_Toc227597049"/>
      <w:r w:rsidRPr="00AB7C44">
        <w:rPr>
          <w:rFonts w:ascii="맑은 고딕" w:eastAsia="맑은 고딕" w:hAnsi="맑은 고딕"/>
          <w:lang w:eastAsia="ko-KR"/>
        </w:rPr>
        <w:t xml:space="preserve">2. </w:t>
      </w:r>
      <w:r w:rsidRPr="00AB7C44">
        <w:rPr>
          <w:rFonts w:ascii="맑은 고딕" w:eastAsia="맑은 고딕" w:hAnsi="맑은 고딕" w:hint="eastAsia"/>
          <w:lang w:eastAsia="ko-KR"/>
        </w:rPr>
        <w:t>Requirements</w:t>
      </w:r>
      <w:bookmarkEnd w:id="47"/>
      <w:r w:rsidRPr="00AB7C44">
        <w:rPr>
          <w:rFonts w:ascii="맑은 고딕" w:eastAsia="맑은 고딕" w:hAnsi="맑은 고딕"/>
          <w:lang w:eastAsia="ko-KR"/>
        </w:rPr>
        <w:t xml:space="preserve"> </w:t>
      </w:r>
    </w:p>
    <w:tbl>
      <w:tblPr>
        <w:tblStyle w:val="WSI-Table1"/>
        <w:tblW w:w="0" w:type="auto"/>
        <w:tblLook w:val="04A0" w:firstRow="1" w:lastRow="0" w:firstColumn="1" w:lastColumn="0" w:noHBand="0" w:noVBand="1"/>
      </w:tblPr>
      <w:tblGrid>
        <w:gridCol w:w="3818"/>
        <w:gridCol w:w="5797"/>
      </w:tblGrid>
      <w:tr w:rsidR="00AC2C6F" w:rsidRPr="00AB7C44" w14:paraId="36450780" w14:textId="77777777" w:rsidTr="00E87E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615" w:type="dxa"/>
            <w:gridSpan w:val="2"/>
            <w:shd w:val="clear" w:color="auto" w:fill="auto"/>
          </w:tcPr>
          <w:p w14:paraId="4333D37C" w14:textId="65351E0B" w:rsidR="00AC2C6F" w:rsidRPr="00AB7C44" w:rsidRDefault="009850EC" w:rsidP="00E87E8F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noProof/>
              </w:rPr>
              <w:drawing>
                <wp:inline distT="0" distB="0" distL="0" distR="0" wp14:anchorId="41CE80BC" wp14:editId="11E92CCD">
                  <wp:extent cx="5777924" cy="2844000"/>
                  <wp:effectExtent l="19050" t="19050" r="13335" b="13970"/>
                  <wp:docPr id="298132309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7924" cy="2844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2C6F" w:rsidRPr="00AB7C44" w14:paraId="137CDA1B" w14:textId="77777777" w:rsidTr="00E87E8F">
        <w:tc>
          <w:tcPr>
            <w:tcW w:w="3818" w:type="dxa"/>
            <w:tcBorders>
              <w:right w:val="single" w:sz="4" w:space="0" w:color="FFFFFF" w:themeColor="background1"/>
            </w:tcBorders>
            <w:shd w:val="clear" w:color="auto" w:fill="003B5C"/>
          </w:tcPr>
          <w:p w14:paraId="113D8FF8" w14:textId="41E8F1FA" w:rsidR="00AC2C6F" w:rsidRPr="00AB7C44" w:rsidRDefault="00072AFE" w:rsidP="00E87E8F">
            <w:pPr>
              <w:rPr>
                <w:rFonts w:ascii="맑은 고딕" w:eastAsia="맑은 고딕" w:hAnsi="맑은 고딕"/>
                <w:b/>
                <w:bCs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 w:themeColor="background1"/>
                <w:lang w:eastAsia="ko-KR"/>
              </w:rPr>
              <w:t>ELEMENTS</w:t>
            </w:r>
          </w:p>
        </w:tc>
        <w:tc>
          <w:tcPr>
            <w:tcW w:w="5797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</w:tcBorders>
            <w:shd w:val="clear" w:color="auto" w:fill="003B5C"/>
          </w:tcPr>
          <w:p w14:paraId="01C8E81A" w14:textId="77777777" w:rsidR="00AC2C6F" w:rsidRPr="00AB7C44" w:rsidRDefault="00AC2C6F" w:rsidP="00E87E8F">
            <w:pPr>
              <w:rPr>
                <w:rFonts w:ascii="맑은 고딕" w:eastAsia="맑은 고딕" w:hAnsi="맑은 고딕"/>
                <w:lang w:eastAsia="ko-KR"/>
              </w:rPr>
            </w:pPr>
            <w:r w:rsidRPr="00AB7C44">
              <w:rPr>
                <w:rFonts w:ascii="맑은 고딕" w:eastAsia="맑은 고딕" w:hAnsi="맑은 고딕"/>
                <w:b/>
                <w:bCs/>
                <w:color w:val="FFFFFF" w:themeColor="background1"/>
                <w:lang w:eastAsia="ko-KR"/>
              </w:rPr>
              <w:t>REQUIREMENTS</w:t>
            </w:r>
          </w:p>
        </w:tc>
      </w:tr>
      <w:tr w:rsidR="00AC2C6F" w:rsidRPr="00AB7C44" w14:paraId="1A06D7B9" w14:textId="77777777" w:rsidTr="00E87E8F">
        <w:tc>
          <w:tcPr>
            <w:tcW w:w="3818" w:type="dxa"/>
          </w:tcPr>
          <w:p w14:paraId="37C7FB2E" w14:textId="77777777" w:rsidR="00AC2C6F" w:rsidRPr="000D5233" w:rsidRDefault="00AC2C6F" w:rsidP="00E87E8F">
            <w:pPr>
              <w:rPr>
                <w:rFonts w:ascii="맑은 고딕" w:eastAsia="맑은 고딕" w:hAnsi="맑은 고딕"/>
                <w:lang w:eastAsia="ko-KR"/>
              </w:rPr>
            </w:pPr>
            <w:r w:rsidRPr="000D5233">
              <w:rPr>
                <w:rFonts w:ascii="맑은 고딕" w:eastAsia="맑은 고딕" w:hAnsi="맑은 고딕"/>
                <w:lang w:eastAsia="ko-KR"/>
              </w:rPr>
              <w:t>[Header Area]</w:t>
            </w:r>
          </w:p>
          <w:p w14:paraId="578D28FF" w14:textId="77777777" w:rsidR="00F357BA" w:rsidRPr="00F357BA" w:rsidRDefault="00F357BA" w:rsidP="00F357BA">
            <w:pPr>
              <w:pStyle w:val="ae"/>
              <w:numPr>
                <w:ilvl w:val="0"/>
                <w:numId w:val="71"/>
              </w:numPr>
              <w:rPr>
                <w:rFonts w:ascii="맑은 고딕" w:eastAsia="맑은 고딕" w:hAnsi="맑은 고딕"/>
                <w:lang w:eastAsia="ko-KR"/>
              </w:rPr>
            </w:pPr>
            <w:r w:rsidRPr="00F357BA">
              <w:rPr>
                <w:rFonts w:ascii="맑은 고딕" w:eastAsia="맑은 고딕" w:hAnsi="맑은 고딕"/>
                <w:lang w:eastAsia="ko-KR"/>
              </w:rPr>
              <w:t>Page title text: “Locations” with icon</w:t>
            </w:r>
          </w:p>
          <w:p w14:paraId="5D6AB21A" w14:textId="77777777" w:rsidR="00F357BA" w:rsidRPr="00F357BA" w:rsidRDefault="00F357BA" w:rsidP="00F357BA">
            <w:pPr>
              <w:pStyle w:val="ae"/>
              <w:numPr>
                <w:ilvl w:val="0"/>
                <w:numId w:val="71"/>
              </w:numPr>
              <w:rPr>
                <w:rFonts w:ascii="맑은 고딕" w:eastAsia="맑은 고딕" w:hAnsi="맑은 고딕"/>
                <w:lang w:eastAsia="ko-KR"/>
              </w:rPr>
            </w:pPr>
            <w:r w:rsidRPr="00F357BA">
              <w:rPr>
                <w:rFonts w:ascii="맑은 고딕" w:eastAsia="맑은 고딕" w:hAnsi="맑은 고딕"/>
                <w:lang w:eastAsia="ko-KR"/>
              </w:rPr>
              <w:t>Button: “Add Location” with icon</w:t>
            </w:r>
          </w:p>
          <w:p w14:paraId="613F65C3" w14:textId="77777777" w:rsidR="00F357BA" w:rsidRPr="00D871F7" w:rsidRDefault="00F357BA" w:rsidP="00D871F7">
            <w:pPr>
              <w:rPr>
                <w:rFonts w:ascii="맑은 고딕" w:eastAsia="맑은 고딕" w:hAnsi="맑은 고딕"/>
                <w:lang w:eastAsia="ko-KR"/>
              </w:rPr>
            </w:pPr>
            <w:r w:rsidRPr="00D871F7">
              <w:rPr>
                <w:rFonts w:ascii="맑은 고딕" w:eastAsia="맑은 고딕" w:hAnsi="맑은 고딕"/>
                <w:lang w:eastAsia="ko-KR"/>
              </w:rPr>
              <w:t>[Summary Cards]</w:t>
            </w:r>
          </w:p>
          <w:p w14:paraId="582FCD45" w14:textId="77777777" w:rsidR="00F357BA" w:rsidRPr="00F357BA" w:rsidRDefault="00F357BA" w:rsidP="00F357BA">
            <w:pPr>
              <w:pStyle w:val="ae"/>
              <w:numPr>
                <w:ilvl w:val="0"/>
                <w:numId w:val="71"/>
              </w:numPr>
              <w:rPr>
                <w:rFonts w:ascii="맑은 고딕" w:eastAsia="맑은 고딕" w:hAnsi="맑은 고딕"/>
                <w:lang w:eastAsia="ko-KR"/>
              </w:rPr>
            </w:pPr>
            <w:r w:rsidRPr="00F357BA">
              <w:rPr>
                <w:rFonts w:ascii="맑은 고딕" w:eastAsia="맑은 고딕" w:hAnsi="맑은 고딕"/>
                <w:lang w:eastAsia="ko-KR"/>
              </w:rPr>
              <w:t>Card: “Total Locations” text &amp; value</w:t>
            </w:r>
          </w:p>
          <w:p w14:paraId="3CE2AB54" w14:textId="77777777" w:rsidR="00F357BA" w:rsidRPr="00F357BA" w:rsidRDefault="00F357BA" w:rsidP="00F357BA">
            <w:pPr>
              <w:pStyle w:val="ae"/>
              <w:numPr>
                <w:ilvl w:val="0"/>
                <w:numId w:val="71"/>
              </w:numPr>
              <w:rPr>
                <w:rFonts w:ascii="맑은 고딕" w:eastAsia="맑은 고딕" w:hAnsi="맑은 고딕"/>
                <w:lang w:eastAsia="ko-KR"/>
              </w:rPr>
            </w:pPr>
            <w:r w:rsidRPr="00F357BA">
              <w:rPr>
                <w:rFonts w:ascii="맑은 고딕" w:eastAsia="맑은 고딕" w:hAnsi="맑은 고딕"/>
                <w:lang w:eastAsia="ko-KR"/>
              </w:rPr>
              <w:t>Card: “Available” text &amp; value</w:t>
            </w:r>
          </w:p>
          <w:p w14:paraId="5ED3987F" w14:textId="77777777" w:rsidR="00F357BA" w:rsidRPr="00F357BA" w:rsidRDefault="00F357BA" w:rsidP="00F357BA">
            <w:pPr>
              <w:pStyle w:val="ae"/>
              <w:numPr>
                <w:ilvl w:val="0"/>
                <w:numId w:val="71"/>
              </w:numPr>
              <w:rPr>
                <w:rFonts w:ascii="맑은 고딕" w:eastAsia="맑은 고딕" w:hAnsi="맑은 고딕"/>
                <w:lang w:eastAsia="ko-KR"/>
              </w:rPr>
            </w:pPr>
            <w:r w:rsidRPr="00F357BA">
              <w:rPr>
                <w:rFonts w:ascii="맑은 고딕" w:eastAsia="맑은 고딕" w:hAnsi="맑은 고딕"/>
                <w:lang w:eastAsia="ko-KR"/>
              </w:rPr>
              <w:t>Card: “Studio Sets” text &amp; value</w:t>
            </w:r>
          </w:p>
          <w:p w14:paraId="768E17F3" w14:textId="77777777" w:rsidR="00F357BA" w:rsidRPr="00F357BA" w:rsidRDefault="00F357BA" w:rsidP="00F357BA">
            <w:pPr>
              <w:pStyle w:val="ae"/>
              <w:numPr>
                <w:ilvl w:val="0"/>
                <w:numId w:val="71"/>
              </w:numPr>
              <w:rPr>
                <w:rFonts w:ascii="맑은 고딕" w:eastAsia="맑은 고딕" w:hAnsi="맑은 고딕"/>
                <w:lang w:eastAsia="ko-KR"/>
              </w:rPr>
            </w:pPr>
            <w:r w:rsidRPr="00F357BA">
              <w:rPr>
                <w:rFonts w:ascii="맑은 고딕" w:eastAsia="맑은 고딕" w:hAnsi="맑은 고딕"/>
                <w:lang w:eastAsia="ko-KR"/>
              </w:rPr>
              <w:t>Card: “On Location” text &amp; value</w:t>
            </w:r>
          </w:p>
          <w:p w14:paraId="4439C0FC" w14:textId="77777777" w:rsidR="00F357BA" w:rsidRPr="00D871F7" w:rsidRDefault="00F357BA" w:rsidP="00D871F7">
            <w:pPr>
              <w:rPr>
                <w:rFonts w:ascii="맑은 고딕" w:eastAsia="맑은 고딕" w:hAnsi="맑은 고딕"/>
                <w:lang w:eastAsia="ko-KR"/>
              </w:rPr>
            </w:pPr>
            <w:r w:rsidRPr="00D871F7">
              <w:rPr>
                <w:rFonts w:ascii="맑은 고딕" w:eastAsia="맑은 고딕" w:hAnsi="맑은 고딕"/>
                <w:lang w:eastAsia="ko-KR"/>
              </w:rPr>
              <w:t>[Search &amp; Filter Area]</w:t>
            </w:r>
          </w:p>
          <w:p w14:paraId="76AD5930" w14:textId="77777777" w:rsidR="00F357BA" w:rsidRPr="00F357BA" w:rsidRDefault="00F357BA" w:rsidP="00F357BA">
            <w:pPr>
              <w:pStyle w:val="ae"/>
              <w:numPr>
                <w:ilvl w:val="0"/>
                <w:numId w:val="71"/>
              </w:numPr>
              <w:rPr>
                <w:rFonts w:ascii="맑은 고딕" w:eastAsia="맑은 고딕" w:hAnsi="맑은 고딕"/>
                <w:lang w:eastAsia="ko-KR"/>
              </w:rPr>
            </w:pPr>
            <w:r w:rsidRPr="00F357BA">
              <w:rPr>
                <w:rFonts w:ascii="맑은 고딕" w:eastAsia="맑은 고딕" w:hAnsi="맑은 고딕"/>
                <w:lang w:eastAsia="ko-KR"/>
              </w:rPr>
              <w:lastRenderedPageBreak/>
              <w:t>Search input field (placeholder: “Search locations…”)</w:t>
            </w:r>
          </w:p>
          <w:p w14:paraId="734377E0" w14:textId="77777777" w:rsidR="00F357BA" w:rsidRPr="00F357BA" w:rsidRDefault="00F357BA" w:rsidP="00F357BA">
            <w:pPr>
              <w:pStyle w:val="ae"/>
              <w:numPr>
                <w:ilvl w:val="0"/>
                <w:numId w:val="71"/>
              </w:numPr>
              <w:rPr>
                <w:rFonts w:ascii="맑은 고딕" w:eastAsia="맑은 고딕" w:hAnsi="맑은 고딕"/>
                <w:lang w:eastAsia="ko-KR"/>
              </w:rPr>
            </w:pPr>
            <w:r w:rsidRPr="00F357BA">
              <w:rPr>
                <w:rFonts w:ascii="맑은 고딕" w:eastAsia="맑은 고딕" w:hAnsi="맑은 고딕"/>
                <w:lang w:eastAsia="ko-KR"/>
              </w:rPr>
              <w:t>Filter button: “All”</w:t>
            </w:r>
          </w:p>
          <w:p w14:paraId="7E5ACCE0" w14:textId="77777777" w:rsidR="00F357BA" w:rsidRPr="00F357BA" w:rsidRDefault="00F357BA" w:rsidP="00F357BA">
            <w:pPr>
              <w:pStyle w:val="ae"/>
              <w:numPr>
                <w:ilvl w:val="0"/>
                <w:numId w:val="71"/>
              </w:numPr>
              <w:rPr>
                <w:rFonts w:ascii="맑은 고딕" w:eastAsia="맑은 고딕" w:hAnsi="맑은 고딕"/>
                <w:lang w:eastAsia="ko-KR"/>
              </w:rPr>
            </w:pPr>
            <w:r w:rsidRPr="00F357BA">
              <w:rPr>
                <w:rFonts w:ascii="맑은 고딕" w:eastAsia="맑은 고딕" w:hAnsi="맑은 고딕"/>
                <w:lang w:eastAsia="ko-KR"/>
              </w:rPr>
              <w:t>Filter button: “Available”</w:t>
            </w:r>
          </w:p>
          <w:p w14:paraId="7C729AFE" w14:textId="77777777" w:rsidR="00F357BA" w:rsidRPr="00F357BA" w:rsidRDefault="00F357BA" w:rsidP="00F357BA">
            <w:pPr>
              <w:pStyle w:val="ae"/>
              <w:numPr>
                <w:ilvl w:val="0"/>
                <w:numId w:val="71"/>
              </w:numPr>
              <w:rPr>
                <w:rFonts w:ascii="맑은 고딕" w:eastAsia="맑은 고딕" w:hAnsi="맑은 고딕"/>
                <w:lang w:eastAsia="ko-KR"/>
              </w:rPr>
            </w:pPr>
            <w:r w:rsidRPr="00F357BA">
              <w:rPr>
                <w:rFonts w:ascii="맑은 고딕" w:eastAsia="맑은 고딕" w:hAnsi="맑은 고딕"/>
                <w:lang w:eastAsia="ko-KR"/>
              </w:rPr>
              <w:t>Filter button: “Reserved”</w:t>
            </w:r>
          </w:p>
          <w:p w14:paraId="53B0F896" w14:textId="77777777" w:rsidR="00F357BA" w:rsidRPr="00D871F7" w:rsidRDefault="00F357BA" w:rsidP="00D871F7">
            <w:pPr>
              <w:rPr>
                <w:rFonts w:ascii="맑은 고딕" w:eastAsia="맑은 고딕" w:hAnsi="맑은 고딕"/>
                <w:lang w:eastAsia="ko-KR"/>
              </w:rPr>
            </w:pPr>
            <w:r w:rsidRPr="00D871F7">
              <w:rPr>
                <w:rFonts w:ascii="맑은 고딕" w:eastAsia="맑은 고딕" w:hAnsi="맑은 고딕"/>
                <w:lang w:eastAsia="ko-KR"/>
              </w:rPr>
              <w:t>[Location Item] Each item must include:</w:t>
            </w:r>
          </w:p>
          <w:p w14:paraId="473D6523" w14:textId="77777777" w:rsidR="00F357BA" w:rsidRPr="00F357BA" w:rsidRDefault="00F357BA" w:rsidP="00F357BA">
            <w:pPr>
              <w:pStyle w:val="ae"/>
              <w:numPr>
                <w:ilvl w:val="0"/>
                <w:numId w:val="71"/>
              </w:numPr>
              <w:rPr>
                <w:rFonts w:ascii="맑은 고딕" w:eastAsia="맑은 고딕" w:hAnsi="맑은 고딕"/>
                <w:lang w:eastAsia="ko-KR"/>
              </w:rPr>
            </w:pPr>
            <w:r w:rsidRPr="00F357BA">
              <w:rPr>
                <w:rFonts w:ascii="맑은 고딕" w:eastAsia="맑은 고딕" w:hAnsi="맑은 고딕"/>
                <w:lang w:eastAsia="ko-KR"/>
              </w:rPr>
              <w:t>Location icon or placeholder</w:t>
            </w:r>
          </w:p>
          <w:p w14:paraId="195DD6F8" w14:textId="77777777" w:rsidR="00F357BA" w:rsidRPr="00F357BA" w:rsidRDefault="00F357BA" w:rsidP="00F357BA">
            <w:pPr>
              <w:pStyle w:val="ae"/>
              <w:numPr>
                <w:ilvl w:val="0"/>
                <w:numId w:val="71"/>
              </w:numPr>
              <w:rPr>
                <w:rFonts w:ascii="맑은 고딕" w:eastAsia="맑은 고딕" w:hAnsi="맑은 고딕"/>
                <w:lang w:eastAsia="ko-KR"/>
              </w:rPr>
            </w:pPr>
            <w:r w:rsidRPr="00F357BA">
              <w:rPr>
                <w:rFonts w:ascii="맑은 고딕" w:eastAsia="맑은 고딕" w:hAnsi="맑은 고딕"/>
                <w:lang w:eastAsia="ko-KR"/>
              </w:rPr>
              <w:t>Location name text</w:t>
            </w:r>
          </w:p>
          <w:p w14:paraId="400CA71C" w14:textId="1E60999D" w:rsidR="00F357BA" w:rsidRPr="00F357BA" w:rsidRDefault="00F357BA" w:rsidP="00F357BA">
            <w:pPr>
              <w:pStyle w:val="ae"/>
              <w:numPr>
                <w:ilvl w:val="0"/>
                <w:numId w:val="71"/>
              </w:numPr>
              <w:rPr>
                <w:rFonts w:ascii="맑은 고딕" w:eastAsia="맑은 고딕" w:hAnsi="맑은 고딕"/>
                <w:lang w:eastAsia="ko-KR"/>
              </w:rPr>
            </w:pPr>
            <w:r w:rsidRPr="00F357BA">
              <w:rPr>
                <w:rFonts w:ascii="맑은 고딕" w:eastAsia="맑은 고딕" w:hAnsi="맑은 고딕"/>
                <w:lang w:eastAsia="ko-KR"/>
              </w:rPr>
              <w:t xml:space="preserve">Location type text </w:t>
            </w:r>
          </w:p>
          <w:p w14:paraId="4073ADCC" w14:textId="77777777" w:rsidR="00F357BA" w:rsidRPr="00F357BA" w:rsidRDefault="00F357BA" w:rsidP="00F357BA">
            <w:pPr>
              <w:pStyle w:val="ae"/>
              <w:numPr>
                <w:ilvl w:val="0"/>
                <w:numId w:val="71"/>
              </w:numPr>
              <w:rPr>
                <w:rFonts w:ascii="맑은 고딕" w:eastAsia="맑은 고딕" w:hAnsi="맑은 고딕"/>
                <w:lang w:eastAsia="ko-KR"/>
              </w:rPr>
            </w:pPr>
            <w:r w:rsidRPr="00F357BA">
              <w:rPr>
                <w:rFonts w:ascii="맑은 고딕" w:eastAsia="맑은 고딕" w:hAnsi="맑은 고딕"/>
                <w:lang w:eastAsia="ko-KR"/>
              </w:rPr>
              <w:t>Description text</w:t>
            </w:r>
          </w:p>
          <w:p w14:paraId="30DF2FAC" w14:textId="279B38CD" w:rsidR="00F357BA" w:rsidRPr="00F357BA" w:rsidRDefault="00F357BA" w:rsidP="00F357BA">
            <w:pPr>
              <w:pStyle w:val="ae"/>
              <w:numPr>
                <w:ilvl w:val="0"/>
                <w:numId w:val="71"/>
              </w:numPr>
              <w:rPr>
                <w:rFonts w:ascii="맑은 고딕" w:eastAsia="맑은 고딕" w:hAnsi="맑은 고딕"/>
                <w:lang w:eastAsia="ko-KR"/>
              </w:rPr>
            </w:pPr>
            <w:r w:rsidRPr="00F357BA">
              <w:rPr>
                <w:rFonts w:ascii="맑은 고딕" w:eastAsia="맑은 고딕" w:hAnsi="맑은 고딕"/>
                <w:lang w:eastAsia="ko-KR"/>
              </w:rPr>
              <w:t>Status label with icon</w:t>
            </w:r>
          </w:p>
          <w:p w14:paraId="7D3494AD" w14:textId="77777777" w:rsidR="00F357BA" w:rsidRPr="00F357BA" w:rsidRDefault="00F357BA" w:rsidP="00F357BA">
            <w:pPr>
              <w:pStyle w:val="ae"/>
              <w:numPr>
                <w:ilvl w:val="0"/>
                <w:numId w:val="71"/>
              </w:numPr>
              <w:rPr>
                <w:rFonts w:ascii="맑은 고딕" w:eastAsia="맑은 고딕" w:hAnsi="맑은 고딕"/>
                <w:lang w:eastAsia="ko-KR"/>
              </w:rPr>
            </w:pPr>
            <w:r w:rsidRPr="00F357BA">
              <w:rPr>
                <w:rFonts w:ascii="맑은 고딕" w:eastAsia="맑은 고딕" w:hAnsi="맑은 고딕" w:hint="eastAsia"/>
                <w:lang w:eastAsia="ko-KR"/>
              </w:rPr>
              <w:t>“</w:t>
            </w:r>
            <w:r w:rsidRPr="00F357BA">
              <w:rPr>
                <w:rFonts w:ascii="맑은 고딕" w:eastAsia="맑은 고딕" w:hAnsi="맑은 고딕"/>
                <w:lang w:eastAsia="ko-KR"/>
              </w:rPr>
              <w:t>Used in scenes” text</w:t>
            </w:r>
          </w:p>
          <w:p w14:paraId="6F083D56" w14:textId="5894B6BA" w:rsidR="00AC2C6F" w:rsidRPr="00121A24" w:rsidRDefault="00F357BA" w:rsidP="00F357BA">
            <w:pPr>
              <w:pStyle w:val="ae"/>
              <w:numPr>
                <w:ilvl w:val="0"/>
                <w:numId w:val="71"/>
              </w:numPr>
              <w:rPr>
                <w:rFonts w:ascii="맑은 고딕" w:eastAsia="맑은 고딕" w:hAnsi="맑은 고딕"/>
                <w:lang w:eastAsia="ko-KR"/>
              </w:rPr>
            </w:pPr>
            <w:r w:rsidRPr="00F357BA">
              <w:rPr>
                <w:rFonts w:ascii="맑은 고딕" w:eastAsia="맑은 고딕" w:hAnsi="맑은 고딕"/>
                <w:lang w:eastAsia="ko-KR"/>
              </w:rPr>
              <w:t>Scene code text</w:t>
            </w:r>
          </w:p>
        </w:tc>
        <w:tc>
          <w:tcPr>
            <w:tcW w:w="5797" w:type="dxa"/>
            <w:tcBorders>
              <w:top w:val="single" w:sz="4" w:space="0" w:color="auto"/>
            </w:tcBorders>
            <w:shd w:val="clear" w:color="auto" w:fill="auto"/>
          </w:tcPr>
          <w:p w14:paraId="33F8B8F9" w14:textId="77777777" w:rsidR="00385EAC" w:rsidRPr="00385EAC" w:rsidRDefault="00385EAC" w:rsidP="00385EAC">
            <w:pPr>
              <w:pStyle w:val="ae"/>
              <w:numPr>
                <w:ilvl w:val="0"/>
                <w:numId w:val="72"/>
              </w:numPr>
              <w:rPr>
                <w:rFonts w:ascii="맑은 고딕" w:eastAsia="맑은 고딕" w:hAnsi="맑은 고딕"/>
                <w:lang w:eastAsia="ko-KR"/>
              </w:rPr>
            </w:pPr>
            <w:r w:rsidRPr="00385EAC">
              <w:rPr>
                <w:rFonts w:ascii="맑은 고딕" w:eastAsia="맑은 고딕" w:hAnsi="맑은 고딕"/>
                <w:lang w:eastAsia="ko-KR"/>
              </w:rPr>
              <w:lastRenderedPageBreak/>
              <w:t>The “Locations” menu must be visually highlighted as the selected menu.</w:t>
            </w:r>
          </w:p>
          <w:p w14:paraId="67DCEEAA" w14:textId="77777777" w:rsidR="00385EAC" w:rsidRPr="00CA653E" w:rsidRDefault="00385EAC" w:rsidP="00CA653E">
            <w:pPr>
              <w:rPr>
                <w:rFonts w:ascii="맑은 고딕" w:eastAsia="맑은 고딕" w:hAnsi="맑은 고딕"/>
                <w:lang w:eastAsia="ko-KR"/>
              </w:rPr>
            </w:pPr>
            <w:r w:rsidRPr="00CA653E">
              <w:rPr>
                <w:rFonts w:ascii="맑은 고딕" w:eastAsia="맑은 고딕" w:hAnsi="맑은 고딕"/>
                <w:lang w:eastAsia="ko-KR"/>
              </w:rPr>
              <w:t>[Summary Cards]</w:t>
            </w:r>
          </w:p>
          <w:p w14:paraId="21BCD12B" w14:textId="77777777" w:rsidR="00385EAC" w:rsidRPr="00385EAC" w:rsidRDefault="00385EAC" w:rsidP="00385EAC">
            <w:pPr>
              <w:pStyle w:val="ae"/>
              <w:numPr>
                <w:ilvl w:val="0"/>
                <w:numId w:val="72"/>
              </w:numPr>
              <w:rPr>
                <w:rFonts w:ascii="맑은 고딕" w:eastAsia="맑은 고딕" w:hAnsi="맑은 고딕"/>
                <w:lang w:eastAsia="ko-KR"/>
              </w:rPr>
            </w:pPr>
            <w:r w:rsidRPr="00385EAC">
              <w:rPr>
                <w:rFonts w:ascii="맑은 고딕" w:eastAsia="맑은 고딕" w:hAnsi="맑은 고딕"/>
                <w:lang w:eastAsia="ko-KR"/>
              </w:rPr>
              <w:t>All summary values must be calculated based on the provided JSON data.</w:t>
            </w:r>
          </w:p>
          <w:p w14:paraId="63B11731" w14:textId="77777777" w:rsidR="00385EAC" w:rsidRPr="00CA653E" w:rsidRDefault="00385EAC" w:rsidP="00CA653E">
            <w:pPr>
              <w:rPr>
                <w:rFonts w:ascii="맑은 고딕" w:eastAsia="맑은 고딕" w:hAnsi="맑은 고딕"/>
                <w:lang w:eastAsia="ko-KR"/>
              </w:rPr>
            </w:pPr>
            <w:r w:rsidRPr="00CA653E">
              <w:rPr>
                <w:rFonts w:ascii="맑은 고딕" w:eastAsia="맑은 고딕" w:hAnsi="맑은 고딕"/>
                <w:lang w:eastAsia="ko-KR"/>
              </w:rPr>
              <w:t>[Search &amp; Filter Area]</w:t>
            </w:r>
          </w:p>
          <w:p w14:paraId="1BD391F6" w14:textId="77777777" w:rsidR="00385EAC" w:rsidRPr="00385EAC" w:rsidRDefault="00385EAC" w:rsidP="00385EAC">
            <w:pPr>
              <w:pStyle w:val="ae"/>
              <w:numPr>
                <w:ilvl w:val="0"/>
                <w:numId w:val="72"/>
              </w:numPr>
              <w:rPr>
                <w:rFonts w:ascii="맑은 고딕" w:eastAsia="맑은 고딕" w:hAnsi="맑은 고딕"/>
                <w:lang w:eastAsia="ko-KR"/>
              </w:rPr>
            </w:pPr>
            <w:r w:rsidRPr="00385EAC">
              <w:rPr>
                <w:rFonts w:ascii="맑은 고딕" w:eastAsia="맑은 고딕" w:hAnsi="맑은 고딕"/>
                <w:lang w:eastAsia="ko-KR"/>
              </w:rPr>
              <w:t>When text is entered in the search field, the locations list must be filtered by location name.</w:t>
            </w:r>
          </w:p>
          <w:p w14:paraId="1E935812" w14:textId="77777777" w:rsidR="00385EAC" w:rsidRPr="00385EAC" w:rsidRDefault="00385EAC" w:rsidP="00385EAC">
            <w:pPr>
              <w:pStyle w:val="ae"/>
              <w:numPr>
                <w:ilvl w:val="0"/>
                <w:numId w:val="72"/>
              </w:numPr>
              <w:rPr>
                <w:rFonts w:ascii="맑은 고딕" w:eastAsia="맑은 고딕" w:hAnsi="맑은 고딕"/>
                <w:lang w:eastAsia="ko-KR"/>
              </w:rPr>
            </w:pPr>
            <w:r w:rsidRPr="00385EAC">
              <w:rPr>
                <w:rFonts w:ascii="맑은 고딕" w:eastAsia="맑은 고딕" w:hAnsi="맑은 고딕"/>
                <w:lang w:eastAsia="ko-KR"/>
              </w:rPr>
              <w:t xml:space="preserve">When a filter button is selected, the </w:t>
            </w:r>
            <w:proofErr w:type="gramStart"/>
            <w:r w:rsidRPr="00385EAC">
              <w:rPr>
                <w:rFonts w:ascii="맑은 고딕" w:eastAsia="맑은 고딕" w:hAnsi="맑은 고딕"/>
                <w:lang w:eastAsia="ko-KR"/>
              </w:rPr>
              <w:t>locations list</w:t>
            </w:r>
            <w:proofErr w:type="gramEnd"/>
            <w:r w:rsidRPr="00385EAC">
              <w:rPr>
                <w:rFonts w:ascii="맑은 고딕" w:eastAsia="맑은 고딕" w:hAnsi="맑은 고딕"/>
                <w:lang w:eastAsia="ko-KR"/>
              </w:rPr>
              <w:t xml:space="preserve"> must be filtered by the corresponding status.</w:t>
            </w:r>
          </w:p>
          <w:p w14:paraId="15A66BE1" w14:textId="77777777" w:rsidR="00385EAC" w:rsidRPr="00385EAC" w:rsidRDefault="00385EAC" w:rsidP="00385EAC">
            <w:pPr>
              <w:pStyle w:val="ae"/>
              <w:numPr>
                <w:ilvl w:val="0"/>
                <w:numId w:val="72"/>
              </w:numPr>
              <w:rPr>
                <w:rFonts w:ascii="맑은 고딕" w:eastAsia="맑은 고딕" w:hAnsi="맑은 고딕"/>
                <w:lang w:eastAsia="ko-KR"/>
              </w:rPr>
            </w:pPr>
            <w:r w:rsidRPr="00385EAC">
              <w:rPr>
                <w:rFonts w:ascii="맑은 고딕" w:eastAsia="맑은 고딕" w:hAnsi="맑은 고딕"/>
                <w:lang w:eastAsia="ko-KR"/>
              </w:rPr>
              <w:lastRenderedPageBreak/>
              <w:t>The selected filter button must be visually highlighted.</w:t>
            </w:r>
          </w:p>
          <w:p w14:paraId="2C855934" w14:textId="77777777" w:rsidR="00385EAC" w:rsidRPr="00CA653E" w:rsidRDefault="00385EAC" w:rsidP="00CA653E">
            <w:pPr>
              <w:rPr>
                <w:rFonts w:ascii="맑은 고딕" w:eastAsia="맑은 고딕" w:hAnsi="맑은 고딕"/>
                <w:lang w:eastAsia="ko-KR"/>
              </w:rPr>
            </w:pPr>
            <w:r w:rsidRPr="00CA653E">
              <w:rPr>
                <w:rFonts w:ascii="맑은 고딕" w:eastAsia="맑은 고딕" w:hAnsi="맑은 고딕"/>
                <w:lang w:eastAsia="ko-KR"/>
              </w:rPr>
              <w:t>[Locations List Area]</w:t>
            </w:r>
          </w:p>
          <w:p w14:paraId="12BBD7CA" w14:textId="77777777" w:rsidR="00385EAC" w:rsidRPr="00385EAC" w:rsidRDefault="00385EAC" w:rsidP="00385EAC">
            <w:pPr>
              <w:pStyle w:val="ae"/>
              <w:numPr>
                <w:ilvl w:val="0"/>
                <w:numId w:val="72"/>
              </w:numPr>
              <w:rPr>
                <w:rFonts w:ascii="맑은 고딕" w:eastAsia="맑은 고딕" w:hAnsi="맑은 고딕"/>
                <w:lang w:eastAsia="ko-KR"/>
              </w:rPr>
            </w:pPr>
            <w:r w:rsidRPr="00385EAC">
              <w:rPr>
                <w:rFonts w:ascii="맑은 고딕" w:eastAsia="맑은 고딕" w:hAnsi="맑은 고딕"/>
                <w:lang w:eastAsia="ko-KR"/>
              </w:rPr>
              <w:t>All locations must be displayed based on the provided JSON data.</w:t>
            </w:r>
          </w:p>
          <w:p w14:paraId="4B522731" w14:textId="77777777" w:rsidR="00385EAC" w:rsidRPr="00385EAC" w:rsidRDefault="00385EAC" w:rsidP="00385EAC">
            <w:pPr>
              <w:pStyle w:val="ae"/>
              <w:numPr>
                <w:ilvl w:val="0"/>
                <w:numId w:val="72"/>
              </w:numPr>
              <w:rPr>
                <w:rFonts w:ascii="맑은 고딕" w:eastAsia="맑은 고딕" w:hAnsi="맑은 고딕"/>
                <w:lang w:eastAsia="ko-KR"/>
              </w:rPr>
            </w:pPr>
            <w:r w:rsidRPr="00385EAC">
              <w:rPr>
                <w:rFonts w:ascii="맑은 고딕" w:eastAsia="맑은 고딕" w:hAnsi="맑은 고딕"/>
                <w:lang w:eastAsia="ko-KR"/>
              </w:rPr>
              <w:t>Each location must be displayed as a card.</w:t>
            </w:r>
          </w:p>
          <w:p w14:paraId="3470204E" w14:textId="77777777" w:rsidR="00CA653E" w:rsidRDefault="00385EAC" w:rsidP="00CA653E">
            <w:pPr>
              <w:pStyle w:val="ae"/>
              <w:numPr>
                <w:ilvl w:val="0"/>
                <w:numId w:val="72"/>
              </w:numPr>
              <w:rPr>
                <w:rFonts w:ascii="맑은 고딕" w:eastAsia="맑은 고딕" w:hAnsi="맑은 고딕"/>
                <w:lang w:eastAsia="ko-KR"/>
              </w:rPr>
            </w:pPr>
            <w:r w:rsidRPr="00385EAC">
              <w:rPr>
                <w:rFonts w:ascii="맑은 고딕" w:eastAsia="맑은 고딕" w:hAnsi="맑은 고딕"/>
                <w:lang w:eastAsia="ko-KR"/>
              </w:rPr>
              <w:t>Each location must display its availability status.</w:t>
            </w:r>
          </w:p>
          <w:p w14:paraId="4D3F8CBC" w14:textId="3A4CEEC0" w:rsidR="00AC2C6F" w:rsidRPr="00CA653E" w:rsidRDefault="00385EAC" w:rsidP="00CA653E">
            <w:pPr>
              <w:pStyle w:val="ae"/>
              <w:numPr>
                <w:ilvl w:val="0"/>
                <w:numId w:val="72"/>
              </w:numPr>
              <w:rPr>
                <w:rFonts w:ascii="맑은 고딕" w:eastAsia="맑은 고딕" w:hAnsi="맑은 고딕"/>
                <w:lang w:eastAsia="ko-KR"/>
              </w:rPr>
            </w:pPr>
            <w:r w:rsidRPr="00CA653E">
              <w:rPr>
                <w:rFonts w:ascii="맑은 고딕" w:eastAsia="맑은 고딕" w:hAnsi="맑은 고딕"/>
                <w:lang w:eastAsia="ko-KR"/>
              </w:rPr>
              <w:t>When a scene code in the “Used in scenes” section is clicked, it must navigate to the corresponding Scene Detail page with the Resources tab selected.</w:t>
            </w:r>
          </w:p>
        </w:tc>
      </w:tr>
    </w:tbl>
    <w:p w14:paraId="283EF35F" w14:textId="77777777" w:rsidR="00E41161" w:rsidRPr="007975D6" w:rsidRDefault="00E41161" w:rsidP="0047662C">
      <w:pPr>
        <w:rPr>
          <w:lang w:eastAsia="ko-KR"/>
        </w:rPr>
      </w:pPr>
    </w:p>
    <w:p w14:paraId="13AFCB0F" w14:textId="2AB861E7" w:rsidR="00711160" w:rsidRDefault="00711160">
      <w:pPr>
        <w:spacing w:after="160"/>
        <w:rPr>
          <w:rFonts w:ascii="Frutiger LT Com 45 Light" w:eastAsia="맑은 고딕" w:hAnsi="Frutiger LT Com 45 Light" w:cstheme="majorBidi"/>
          <w:b/>
          <w:color w:val="003764"/>
          <w:sz w:val="40"/>
          <w:szCs w:val="32"/>
          <w:lang w:eastAsia="ko-KR"/>
        </w:rPr>
      </w:pPr>
      <w:r>
        <w:rPr>
          <w:rFonts w:eastAsia="맑은 고딕"/>
          <w:lang w:eastAsia="ko-KR"/>
        </w:rPr>
        <w:br w:type="page"/>
      </w:r>
    </w:p>
    <w:p w14:paraId="20C42D01" w14:textId="7E5EBE19" w:rsidR="00453B91" w:rsidRPr="00AB7C44" w:rsidRDefault="4272C6E2" w:rsidP="4272C6E2">
      <w:pPr>
        <w:pStyle w:val="11"/>
        <w:spacing w:after="160"/>
        <w:rPr>
          <w:lang w:eastAsia="ko-KR"/>
        </w:rPr>
      </w:pPr>
      <w:bookmarkStart w:id="48" w:name="_Toc227597050"/>
      <w:r w:rsidRPr="00AB7C44">
        <w:rPr>
          <w:lang w:eastAsia="ko-KR"/>
        </w:rPr>
        <w:lastRenderedPageBreak/>
        <w:t>Instructions to the Competitor</w:t>
      </w:r>
      <w:bookmarkEnd w:id="48"/>
    </w:p>
    <w:bookmarkEnd w:id="1"/>
    <w:bookmarkEnd w:id="2"/>
    <w:bookmarkEnd w:id="8"/>
    <w:bookmarkEnd w:id="9"/>
    <w:p w14:paraId="57AAC592" w14:textId="7E9CE2DA" w:rsidR="002B6C6A" w:rsidRPr="00AB7C44" w:rsidRDefault="002B6C6A" w:rsidP="002B6C6A">
      <w:pPr>
        <w:pStyle w:val="ae"/>
        <w:numPr>
          <w:ilvl w:val="0"/>
          <w:numId w:val="11"/>
        </w:numPr>
        <w:spacing w:after="80"/>
        <w:rPr>
          <w:rFonts w:ascii="맑은 고딕" w:eastAsia="맑은 고딕" w:hAnsi="맑은 고딕" w:cs="Times New Roman"/>
          <w:lang w:eastAsia="ko-KR"/>
        </w:rPr>
      </w:pPr>
      <w:r w:rsidRPr="00AB7C44">
        <w:rPr>
          <w:rFonts w:ascii="맑은 고딕" w:eastAsia="맑은 고딕" w:hAnsi="맑은 고딕" w:cs="Times New Roman"/>
          <w:lang w:eastAsia="ko-KR"/>
        </w:rPr>
        <w:t>Competitors must build the final APK file, and the APK file must be placed in the root directory of the source project.</w:t>
      </w:r>
    </w:p>
    <w:p w14:paraId="4D6A4FB3" w14:textId="7C48B482" w:rsidR="002B6C6A" w:rsidRPr="00AB7C44" w:rsidRDefault="002B6C6A" w:rsidP="00080460">
      <w:pPr>
        <w:pStyle w:val="ae"/>
        <w:spacing w:after="80"/>
        <w:ind w:left="284"/>
        <w:rPr>
          <w:rFonts w:ascii="맑은 고딕" w:eastAsia="맑은 고딕" w:hAnsi="맑은 고딕" w:cs="Times New Roman"/>
          <w:lang w:eastAsia="ko-KR"/>
        </w:rPr>
      </w:pPr>
      <w:r w:rsidRPr="00AB7C44">
        <w:rPr>
          <w:rFonts w:ascii="맑은 고딕" w:eastAsia="맑은 고딕" w:hAnsi="맑은 고딕" w:cs="Times New Roman" w:hint="eastAsia"/>
          <w:lang w:eastAsia="ko-KR"/>
        </w:rPr>
        <w:t xml:space="preserve">※ Final file name: </w:t>
      </w:r>
      <w:proofErr w:type="spellStart"/>
      <w:r w:rsidRPr="00AB7C44">
        <w:rPr>
          <w:rFonts w:ascii="맑은 고딕" w:eastAsia="맑은 고딕" w:hAnsi="맑은 고딕" w:cs="Times New Roman" w:hint="eastAsia"/>
          <w:lang w:eastAsia="ko-KR"/>
        </w:rPr>
        <w:t>Module_KR</w:t>
      </w:r>
      <w:proofErr w:type="spellEnd"/>
      <w:r w:rsidRPr="00AB7C44">
        <w:rPr>
          <w:rFonts w:ascii="맑은 고딕" w:eastAsia="맑은 고딕" w:hAnsi="맑은 고딕" w:cs="Times New Roman" w:hint="eastAsia"/>
          <w:lang w:eastAsia="ko-KR"/>
        </w:rPr>
        <w:t>_{XX}.</w:t>
      </w:r>
      <w:proofErr w:type="spellStart"/>
      <w:r w:rsidRPr="00AB7C44">
        <w:rPr>
          <w:rFonts w:ascii="맑은 고딕" w:eastAsia="맑은 고딕" w:hAnsi="맑은 고딕" w:cs="Times New Roman" w:hint="eastAsia"/>
          <w:lang w:eastAsia="ko-KR"/>
        </w:rPr>
        <w:t>apk</w:t>
      </w:r>
      <w:proofErr w:type="spellEnd"/>
      <w:r w:rsidR="00841410" w:rsidRPr="00AB7C44">
        <w:rPr>
          <w:rFonts w:ascii="맑은 고딕" w:eastAsia="맑은 고딕" w:hAnsi="맑은 고딕" w:cs="Times New Roman" w:hint="eastAsia"/>
          <w:lang w:eastAsia="ko-KR"/>
        </w:rPr>
        <w:t xml:space="preserve"> or </w:t>
      </w:r>
      <w:proofErr w:type="spellStart"/>
      <w:r w:rsidR="00841410" w:rsidRPr="00AB7C44">
        <w:rPr>
          <w:rFonts w:ascii="맑은 고딕" w:eastAsia="맑은 고딕" w:hAnsi="맑은 고딕" w:cs="Times New Roman" w:hint="eastAsia"/>
          <w:lang w:eastAsia="ko-KR"/>
        </w:rPr>
        <w:t>Module_KR</w:t>
      </w:r>
      <w:proofErr w:type="spellEnd"/>
      <w:r w:rsidR="00841410" w:rsidRPr="00AB7C44">
        <w:rPr>
          <w:rFonts w:ascii="맑은 고딕" w:eastAsia="맑은 고딕" w:hAnsi="맑은 고딕" w:cs="Times New Roman" w:hint="eastAsia"/>
          <w:lang w:eastAsia="ko-KR"/>
        </w:rPr>
        <w:t>_{XX}.app</w:t>
      </w:r>
      <w:r w:rsidRPr="00AB7C44">
        <w:rPr>
          <w:rFonts w:ascii="맑은 고딕" w:eastAsia="맑은 고딕" w:hAnsi="맑은 고딕" w:cs="Times New Roman" w:hint="eastAsia"/>
          <w:lang w:eastAsia="ko-KR"/>
        </w:rPr>
        <w:t xml:space="preserve"> (where XX represents the competitor’s </w:t>
      </w:r>
      <w:r w:rsidR="00240199" w:rsidRPr="00AB7C44">
        <w:rPr>
          <w:rFonts w:ascii="맑은 고딕" w:eastAsia="맑은 고딕" w:hAnsi="맑은 고딕" w:cs="Times New Roman" w:hint="eastAsia"/>
          <w:lang w:eastAsia="ko-KR"/>
        </w:rPr>
        <w:t>workshop number</w:t>
      </w:r>
      <w:r w:rsidRPr="00AB7C44">
        <w:rPr>
          <w:rFonts w:ascii="맑은 고딕" w:eastAsia="맑은 고딕" w:hAnsi="맑은 고딕" w:cs="Times New Roman" w:hint="eastAsia"/>
          <w:lang w:eastAsia="ko-KR"/>
        </w:rPr>
        <w:t>)</w:t>
      </w:r>
    </w:p>
    <w:p w14:paraId="028061D2" w14:textId="77777777" w:rsidR="002B6C6A" w:rsidRPr="00AB7C44" w:rsidRDefault="002B6C6A" w:rsidP="002B6C6A">
      <w:pPr>
        <w:pStyle w:val="ae"/>
        <w:numPr>
          <w:ilvl w:val="0"/>
          <w:numId w:val="11"/>
        </w:numPr>
        <w:spacing w:after="80"/>
        <w:rPr>
          <w:rFonts w:ascii="맑은 고딕" w:eastAsia="맑은 고딕" w:hAnsi="맑은 고딕" w:cs="Times New Roman"/>
          <w:lang w:eastAsia="ko-KR"/>
        </w:rPr>
      </w:pPr>
      <w:r w:rsidRPr="00AB7C44">
        <w:rPr>
          <w:rFonts w:ascii="맑은 고딕" w:eastAsia="맑은 고딕" w:hAnsi="맑은 고딕" w:cs="Times New Roman"/>
          <w:lang w:eastAsia="ko-KR"/>
        </w:rPr>
        <w:t>The project source directory must be pushed to the provided VCS (</w:t>
      </w:r>
      <w:proofErr w:type="spellStart"/>
      <w:r w:rsidRPr="00AB7C44">
        <w:rPr>
          <w:rFonts w:ascii="맑은 고딕" w:eastAsia="맑은 고딕" w:hAnsi="맑은 고딕" w:cs="Times New Roman"/>
          <w:lang w:eastAsia="ko-KR"/>
        </w:rPr>
        <w:t>Gitea</w:t>
      </w:r>
      <w:proofErr w:type="spellEnd"/>
      <w:r w:rsidRPr="00AB7C44">
        <w:rPr>
          <w:rFonts w:ascii="맑은 고딕" w:eastAsia="맑은 고딕" w:hAnsi="맑은 고딕" w:cs="Times New Roman"/>
          <w:lang w:eastAsia="ko-KR"/>
        </w:rPr>
        <w:t>) repository.</w:t>
      </w:r>
    </w:p>
    <w:p w14:paraId="123555F6" w14:textId="77777777" w:rsidR="002B6C6A" w:rsidRPr="00AB7C44" w:rsidRDefault="002B6C6A" w:rsidP="002B6C6A">
      <w:pPr>
        <w:pStyle w:val="ae"/>
        <w:numPr>
          <w:ilvl w:val="0"/>
          <w:numId w:val="11"/>
        </w:numPr>
        <w:spacing w:after="80"/>
        <w:rPr>
          <w:rFonts w:ascii="맑은 고딕" w:eastAsia="맑은 고딕" w:hAnsi="맑은 고딕" w:cs="Times New Roman"/>
          <w:lang w:eastAsia="ko-KR"/>
        </w:rPr>
      </w:pPr>
      <w:r w:rsidRPr="00AB7C44">
        <w:rPr>
          <w:rFonts w:ascii="맑은 고딕" w:eastAsia="맑은 고딕" w:hAnsi="맑은 고딕" w:cs="Times New Roman"/>
          <w:lang w:eastAsia="ko-KR"/>
        </w:rPr>
        <w:t>Only the materials submitted within the given competition time will be evaluated. (Submission must also be completed within the competition time)</w:t>
      </w:r>
    </w:p>
    <w:p w14:paraId="11947387" w14:textId="622A898D" w:rsidR="00891005" w:rsidRPr="00E803EC" w:rsidRDefault="002B6C6A" w:rsidP="002B6C6A">
      <w:pPr>
        <w:pStyle w:val="ae"/>
        <w:numPr>
          <w:ilvl w:val="0"/>
          <w:numId w:val="11"/>
        </w:numPr>
        <w:spacing w:after="80"/>
        <w:rPr>
          <w:rFonts w:ascii="맑은 고딕" w:eastAsia="맑은 고딕" w:hAnsi="맑은 고딕" w:cs="Times New Roman"/>
          <w:lang w:val="en-GB" w:eastAsia="ko-KR"/>
        </w:rPr>
      </w:pPr>
      <w:r w:rsidRPr="00AB7C44">
        <w:rPr>
          <w:rFonts w:ascii="맑은 고딕" w:eastAsia="맑은 고딕" w:hAnsi="맑은 고딕" w:cs="Times New Roman"/>
          <w:lang w:eastAsia="ko-KR"/>
        </w:rPr>
        <w:t>Evaluation will be conducted based on the submitted APK</w:t>
      </w:r>
      <w:r w:rsidR="005A529C" w:rsidRPr="00AB7C44">
        <w:rPr>
          <w:rFonts w:ascii="맑은 고딕" w:eastAsia="맑은 고딕" w:hAnsi="맑은 고딕" w:cs="Times New Roman" w:hint="eastAsia"/>
          <w:lang w:eastAsia="ko-KR"/>
        </w:rPr>
        <w:t>/APP</w:t>
      </w:r>
      <w:r w:rsidRPr="00AB7C44">
        <w:rPr>
          <w:rFonts w:ascii="맑은 고딕" w:eastAsia="맑은 고딕" w:hAnsi="맑은 고딕" w:cs="Times New Roman"/>
          <w:lang w:eastAsia="ko-KR"/>
        </w:rPr>
        <w:t xml:space="preserve"> file. (Execution may be performed if necessary)</w:t>
      </w:r>
    </w:p>
    <w:p w14:paraId="089CEB18" w14:textId="77777777" w:rsidR="00E803EC" w:rsidRPr="009E38FB" w:rsidRDefault="00E803EC" w:rsidP="00DF6BCD">
      <w:pPr>
        <w:pStyle w:val="ae"/>
        <w:spacing w:after="80"/>
        <w:ind w:left="284"/>
        <w:rPr>
          <w:rFonts w:ascii="맑은 고딕" w:eastAsia="맑은 고딕" w:hAnsi="맑은 고딕" w:cs="Times New Roman"/>
          <w:lang w:val="en-GB" w:eastAsia="ko-KR"/>
        </w:rPr>
      </w:pPr>
    </w:p>
    <w:sectPr w:rsidR="00E803EC" w:rsidRPr="009E38FB" w:rsidSect="00704894"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C6674" w14:textId="77777777" w:rsidR="00AD147C" w:rsidRPr="00AB7C44" w:rsidRDefault="00AD147C" w:rsidP="00313492">
      <w:r w:rsidRPr="00AB7C44">
        <w:separator/>
      </w:r>
    </w:p>
    <w:p w14:paraId="3C635AB0" w14:textId="77777777" w:rsidR="00AD147C" w:rsidRPr="00AB7C44" w:rsidRDefault="00AD147C" w:rsidP="00313492"/>
    <w:p w14:paraId="4A9AF704" w14:textId="77777777" w:rsidR="00AD147C" w:rsidRPr="00AB7C44" w:rsidRDefault="00AD147C"/>
    <w:p w14:paraId="36032F91" w14:textId="77777777" w:rsidR="00AD147C" w:rsidRPr="00AB7C44" w:rsidRDefault="00AD147C"/>
    <w:p w14:paraId="3344A2B8" w14:textId="77777777" w:rsidR="00AD147C" w:rsidRPr="00AB7C44" w:rsidRDefault="00AD147C" w:rsidP="00887C3D"/>
    <w:p w14:paraId="6B234CE6" w14:textId="77777777" w:rsidR="00AD147C" w:rsidRPr="00AB7C44" w:rsidRDefault="00AD147C" w:rsidP="00887C3D"/>
  </w:endnote>
  <w:endnote w:type="continuationSeparator" w:id="0">
    <w:p w14:paraId="681B9446" w14:textId="77777777" w:rsidR="00AD147C" w:rsidRPr="00AB7C44" w:rsidRDefault="00AD147C" w:rsidP="00313492">
      <w:r w:rsidRPr="00AB7C44">
        <w:continuationSeparator/>
      </w:r>
    </w:p>
    <w:p w14:paraId="051435B9" w14:textId="77777777" w:rsidR="00AD147C" w:rsidRPr="00AB7C44" w:rsidRDefault="00AD147C" w:rsidP="00313492"/>
    <w:p w14:paraId="735DAA15" w14:textId="77777777" w:rsidR="00AD147C" w:rsidRPr="00AB7C44" w:rsidRDefault="00AD147C"/>
    <w:p w14:paraId="6B52EA74" w14:textId="77777777" w:rsidR="00AD147C" w:rsidRPr="00AB7C44" w:rsidRDefault="00AD147C"/>
    <w:p w14:paraId="66F943AC" w14:textId="77777777" w:rsidR="00AD147C" w:rsidRPr="00AB7C44" w:rsidRDefault="00AD147C" w:rsidP="00887C3D"/>
    <w:p w14:paraId="03A60E1B" w14:textId="77777777" w:rsidR="00AD147C" w:rsidRPr="00AB7C44" w:rsidRDefault="00AD147C" w:rsidP="00887C3D"/>
  </w:endnote>
  <w:endnote w:type="continuationNotice" w:id="1">
    <w:p w14:paraId="5446C2CD" w14:textId="77777777" w:rsidR="00AD147C" w:rsidRPr="00AB7C44" w:rsidRDefault="00AD147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Frutiger LT Com 55 Roman">
    <w:altName w:val="Calibri"/>
    <w:panose1 w:val="020B0503030504020204"/>
    <w:charset w:val="00"/>
    <w:family w:val="swiss"/>
    <w:notTrueType/>
    <w:pitch w:val="variable"/>
    <w:sig w:usb0="800000AF" w:usb1="5000204A" w:usb2="00000000" w:usb3="00000000" w:csb0="0000009B" w:csb1="00000000"/>
  </w:font>
  <w:font w:name="Frutiger LT Com 45 Light">
    <w:altName w:val="Calibri"/>
    <w:panose1 w:val="020B0303030504020204"/>
    <w:charset w:val="00"/>
    <w:family w:val="swiss"/>
    <w:pitch w:val="variable"/>
    <w:sig w:usb0="800000A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ria Serif">
    <w:altName w:val="Calibri"/>
    <w:charset w:val="00"/>
    <w:family w:val="auto"/>
    <w:pitch w:val="variable"/>
    <w:sig w:usb0="A00000AF" w:usb1="5000604B" w:usb2="00000000" w:usb3="00000000" w:csb0="00000093" w:csb1="00000000"/>
  </w:font>
  <w:font w:name="Times New Roman (Body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9639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543"/>
    </w:tblGrid>
    <w:tr w:rsidR="00D2122D" w:rsidRPr="00AB7C44" w14:paraId="52C794DD" w14:textId="77777777" w:rsidTr="00C400E0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EF07D5A" w14:textId="28A1801E" w:rsidR="00453B91" w:rsidRPr="00AB7C44" w:rsidRDefault="00453B91" w:rsidP="00D2122D">
          <w:pPr>
            <w:tabs>
              <w:tab w:val="center" w:pos="4513"/>
              <w:tab w:val="right" w:pos="9026"/>
            </w:tabs>
            <w:spacing w:after="0"/>
            <w:rPr>
              <w:rFonts w:ascii="Frutiger LT Com 45 Light" w:hAnsi="Frutiger LT Com 45 Light"/>
              <w:sz w:val="14"/>
              <w:lang w:eastAsia="ko-KR"/>
            </w:rPr>
          </w:pPr>
          <w:r w:rsidRPr="00AB7C44">
            <w:rPr>
              <w:rFonts w:ascii="Frutiger LT Com 45 Light" w:hAnsi="Frutiger LT Com 45 Light"/>
              <w:sz w:val="14"/>
            </w:rPr>
            <w:t xml:space="preserve">Date: </w:t>
          </w:r>
          <w:r w:rsidR="00570198" w:rsidRPr="00AB7C44">
            <w:rPr>
              <w:rFonts w:ascii="Frutiger LT Com 45 Light" w:hAnsi="Frutiger LT Com 45 Light"/>
              <w:sz w:val="14"/>
            </w:rPr>
            <w:t>2</w:t>
          </w:r>
          <w:r w:rsidR="000A3C8C" w:rsidRPr="00AB7C44">
            <w:rPr>
              <w:rFonts w:ascii="Frutiger LT Com 45 Light" w:hAnsi="Frutiger LT Com 45 Light" w:hint="eastAsia"/>
              <w:sz w:val="14"/>
              <w:lang w:eastAsia="ko-KR"/>
            </w:rPr>
            <w:t>6</w:t>
          </w:r>
          <w:r w:rsidR="000A1B44" w:rsidRPr="00AB7C44">
            <w:rPr>
              <w:rFonts w:ascii="Frutiger LT Com 45 Light" w:hAnsi="Frutiger LT Com 45 Light"/>
              <w:sz w:val="14"/>
            </w:rPr>
            <w:t>.</w:t>
          </w:r>
          <w:r w:rsidR="000A3C8C" w:rsidRPr="00AB7C44">
            <w:rPr>
              <w:rFonts w:ascii="Frutiger LT Com 45 Light" w:hAnsi="Frutiger LT Com 45 Light" w:hint="eastAsia"/>
              <w:sz w:val="14"/>
              <w:lang w:eastAsia="ko-KR"/>
            </w:rPr>
            <w:t>04</w:t>
          </w:r>
          <w:r w:rsidR="000A1B44" w:rsidRPr="00AB7C44">
            <w:rPr>
              <w:rFonts w:ascii="Frutiger LT Com 45 Light" w:hAnsi="Frutiger LT Com 45 Light"/>
              <w:sz w:val="14"/>
            </w:rPr>
            <w:t>.</w:t>
          </w:r>
          <w:r w:rsidR="000A3C8C" w:rsidRPr="00AB7C44">
            <w:rPr>
              <w:rFonts w:ascii="Frutiger LT Com 45 Light" w:hAnsi="Frutiger LT Com 45 Light" w:hint="eastAsia"/>
              <w:sz w:val="14"/>
              <w:lang w:eastAsia="ko-KR"/>
            </w:rPr>
            <w:t>17</w:t>
          </w:r>
        </w:p>
        <w:p w14:paraId="58880378" w14:textId="77777777" w:rsidR="000A3C8C" w:rsidRPr="00AB7C44" w:rsidRDefault="000A3C8C" w:rsidP="000A3C8C">
          <w:pPr>
            <w:pStyle w:val="a7"/>
            <w:rPr>
              <w:lang w:eastAsia="ko-KR"/>
            </w:rPr>
          </w:pPr>
          <w:r w:rsidRPr="00AB7C44">
            <w:rPr>
              <w:rFonts w:ascii="Frutiger LT Com 45 Light" w:hAnsi="Frutiger LT Com 45 Light"/>
              <w:lang w:eastAsia="ko-KR"/>
            </w:rPr>
            <w:t>GIC2026</w:t>
          </w:r>
          <w:r w:rsidRPr="00AB7C44">
            <w:rPr>
              <w:rFonts w:ascii="Frutiger LT Com 45 Light" w:hAnsi="Frutiger LT Com 45 Light"/>
            </w:rPr>
            <w:t>_TP_</w:t>
          </w:r>
          <w:r w:rsidRPr="00AB7C44">
            <w:rPr>
              <w:rFonts w:ascii="Frutiger LT Com 45 Light" w:hAnsi="Frutiger LT Com 45 Light" w:hint="eastAsia"/>
              <w:lang w:eastAsia="ko-KR"/>
            </w:rPr>
            <w:t>KR</w:t>
          </w:r>
        </w:p>
        <w:p w14:paraId="53812AFB" w14:textId="41AE588D" w:rsidR="00D2122D" w:rsidRPr="00AB7C44" w:rsidRDefault="00D2122D" w:rsidP="00D2122D">
          <w:pPr>
            <w:tabs>
              <w:tab w:val="center" w:pos="4513"/>
              <w:tab w:val="right" w:pos="9026"/>
            </w:tabs>
            <w:spacing w:after="0"/>
            <w:rPr>
              <w:rFonts w:ascii="Frutiger LT Com 45 Light" w:hAnsi="Frutiger LT Com 45 Light"/>
              <w:sz w:val="14"/>
            </w:rPr>
          </w:pP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C424F4F" w14:textId="267FE5E8" w:rsidR="00453B91" w:rsidRPr="00AB7C44" w:rsidRDefault="00D2122D" w:rsidP="00C44A2F">
          <w:pPr>
            <w:tabs>
              <w:tab w:val="center" w:pos="4513"/>
              <w:tab w:val="right" w:pos="9026"/>
            </w:tabs>
            <w:spacing w:after="0"/>
            <w:jc w:val="center"/>
            <w:rPr>
              <w:rFonts w:ascii="Frutiger LT Com 45 Light" w:hAnsi="Frutiger LT Com 45 Light"/>
              <w:sz w:val="14"/>
              <w:lang w:eastAsia="ko-KR"/>
            </w:rPr>
          </w:pPr>
          <w:r w:rsidRPr="00AB7C44">
            <w:rPr>
              <w:rFonts w:ascii="Frutiger LT Com 45 Light" w:hAnsi="Frutiger LT Com 45 Light"/>
              <w:sz w:val="14"/>
              <w:lang w:eastAsia="ko-KR"/>
            </w:rPr>
            <w:t xml:space="preserve">Version: </w:t>
          </w:r>
          <w:r w:rsidR="00453B91" w:rsidRPr="00AB7C44">
            <w:rPr>
              <w:rFonts w:ascii="Frutiger LT Com 45 Light" w:hAnsi="Frutiger LT Com 45 Light"/>
              <w:sz w:val="14"/>
              <w:lang w:eastAsia="ko-KR"/>
            </w:rPr>
            <w:t>1.0</w:t>
          </w:r>
          <w:r w:rsidR="00BE01BA" w:rsidRPr="00AB7C44">
            <w:rPr>
              <w:rFonts w:ascii="Frutiger LT Com 45 Light" w:hAnsi="Frutiger LT Com 45 Light"/>
              <w:sz w:val="14"/>
              <w:lang w:eastAsia="ko-KR"/>
            </w:rPr>
            <w:t xml:space="preserve">  </w:t>
          </w:r>
          <w:r w:rsidR="00453B91" w:rsidRPr="00AB7C44">
            <w:rPr>
              <w:rFonts w:ascii="Frutiger LT Com 45 Light" w:hAnsi="Frutiger LT Com 45 Light"/>
              <w:sz w:val="14"/>
              <w:lang w:eastAsia="ko-KR"/>
            </w:rPr>
            <w:t xml:space="preserve"> </w:t>
          </w:r>
        </w:p>
      </w:tc>
      <w:tc>
        <w:tcPr>
          <w:tcW w:w="3543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77777777" w:rsidR="00D2122D" w:rsidRPr="00AB7C44" w:rsidRDefault="00D2122D" w:rsidP="00D2122D">
          <w:pPr>
            <w:tabs>
              <w:tab w:val="center" w:pos="4513"/>
              <w:tab w:val="right" w:pos="9026"/>
            </w:tabs>
            <w:spacing w:after="0"/>
            <w:jc w:val="right"/>
            <w:rPr>
              <w:rFonts w:ascii="Frutiger LT Com 45 Light" w:hAnsi="Frutiger LT Com 45 Light"/>
              <w:sz w:val="14"/>
            </w:rPr>
          </w:pPr>
          <w:r w:rsidRPr="00AB7C44">
            <w:rPr>
              <w:rFonts w:ascii="Frutiger LT Com 45 Light" w:hAnsi="Frutiger LT Com 45 Light"/>
              <w:sz w:val="14"/>
            </w:rPr>
            <w:fldChar w:fldCharType="begin"/>
          </w:r>
          <w:r w:rsidRPr="00AB7C44">
            <w:rPr>
              <w:rFonts w:ascii="Frutiger LT Com 45 Light" w:hAnsi="Frutiger LT Com 45 Light"/>
              <w:sz w:val="14"/>
            </w:rPr>
            <w:instrText xml:space="preserve"> PAGE   \* MERGEFORMAT </w:instrText>
          </w:r>
          <w:r w:rsidRPr="00AB7C44">
            <w:rPr>
              <w:rFonts w:ascii="Frutiger LT Com 45 Light" w:hAnsi="Frutiger LT Com 45 Light"/>
              <w:sz w:val="14"/>
            </w:rPr>
            <w:fldChar w:fldCharType="separate"/>
          </w:r>
          <w:r w:rsidRPr="00AB7C44">
            <w:rPr>
              <w:rFonts w:ascii="Frutiger LT Com 45 Light" w:hAnsi="Frutiger LT Com 45 Light"/>
              <w:sz w:val="14"/>
            </w:rPr>
            <w:t>2</w:t>
          </w:r>
          <w:r w:rsidRPr="00AB7C44">
            <w:rPr>
              <w:rFonts w:ascii="Frutiger LT Com 45 Light" w:hAnsi="Frutiger LT Com 45 Light"/>
              <w:sz w:val="14"/>
            </w:rPr>
            <w:fldChar w:fldCharType="end"/>
          </w:r>
          <w:r w:rsidRPr="00AB7C44">
            <w:rPr>
              <w:rFonts w:ascii="Frutiger LT Com 45 Light" w:hAnsi="Frutiger LT Com 45 Light"/>
              <w:sz w:val="14"/>
            </w:rPr>
            <w:t xml:space="preserve"> of </w:t>
          </w:r>
          <w:r w:rsidRPr="00AB7C44">
            <w:rPr>
              <w:rFonts w:ascii="Frutiger LT Com 45 Light" w:hAnsi="Frutiger LT Com 45 Light"/>
              <w:sz w:val="14"/>
            </w:rPr>
            <w:fldChar w:fldCharType="begin"/>
          </w:r>
          <w:r w:rsidRPr="00AB7C44">
            <w:rPr>
              <w:rFonts w:ascii="Frutiger LT Com 45 Light" w:hAnsi="Frutiger LT Com 45 Light"/>
              <w:sz w:val="14"/>
            </w:rPr>
            <w:instrText xml:space="preserve"> NUMPAGES   \* MERGEFORMAT </w:instrText>
          </w:r>
          <w:r w:rsidRPr="00AB7C44">
            <w:rPr>
              <w:rFonts w:ascii="Frutiger LT Com 45 Light" w:hAnsi="Frutiger LT Com 45 Light"/>
              <w:sz w:val="14"/>
            </w:rPr>
            <w:fldChar w:fldCharType="separate"/>
          </w:r>
          <w:r w:rsidRPr="00AB7C44">
            <w:rPr>
              <w:rFonts w:ascii="Frutiger LT Com 45 Light" w:hAnsi="Frutiger LT Com 45 Light"/>
              <w:sz w:val="14"/>
            </w:rPr>
            <w:t>2</w:t>
          </w:r>
          <w:r w:rsidRPr="00AB7C44">
            <w:rPr>
              <w:rFonts w:ascii="Frutiger LT Com 45 Light" w:hAnsi="Frutiger LT Com 45 Light"/>
              <w:sz w:val="14"/>
            </w:rPr>
            <w:fldChar w:fldCharType="end"/>
          </w:r>
        </w:p>
      </w:tc>
    </w:tr>
  </w:tbl>
  <w:p w14:paraId="4DA6CA96" w14:textId="77777777" w:rsidR="002D07E2" w:rsidRPr="00AB7C44" w:rsidRDefault="002D07E2" w:rsidP="006A388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7230A" w14:textId="0C724BB9" w:rsidR="00AE528B" w:rsidRPr="00AB7C44" w:rsidRDefault="0002706C" w:rsidP="007575B9">
    <w:pPr>
      <w:pStyle w:val="a7"/>
      <w:rPr>
        <w:lang w:eastAsia="ko-KR"/>
      </w:rPr>
    </w:pPr>
    <w:r w:rsidRPr="00AB7C44">
      <w:rPr>
        <w:rFonts w:ascii="Frutiger LT Com 45 Light" w:hAnsi="Frutiger LT Com 45 Light"/>
        <w:lang w:eastAsia="ko-KR"/>
      </w:rPr>
      <w:t>GIC2026</w:t>
    </w:r>
    <w:r w:rsidR="00CB61C3" w:rsidRPr="00AB7C44">
      <w:rPr>
        <w:rFonts w:ascii="Frutiger LT Com 45 Light" w:hAnsi="Frutiger LT Com 45 Light"/>
      </w:rPr>
      <w:t>_TP_</w:t>
    </w:r>
    <w:r w:rsidR="00A2041E" w:rsidRPr="00AB7C44">
      <w:rPr>
        <w:rFonts w:ascii="Frutiger LT Com 45 Light" w:hAnsi="Frutiger LT Com 45 Light" w:hint="eastAsia"/>
        <w:lang w:eastAsia="ko-KR"/>
      </w:rPr>
      <w:t>KR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169CE" w14:textId="77777777" w:rsidR="00AD147C" w:rsidRPr="00AB7C44" w:rsidRDefault="00AD147C">
      <w:r w:rsidRPr="00AB7C44">
        <w:separator/>
      </w:r>
    </w:p>
    <w:p w14:paraId="2F34BC2F" w14:textId="77777777" w:rsidR="00AD147C" w:rsidRPr="00AB7C44" w:rsidRDefault="00AD147C"/>
    <w:p w14:paraId="15242155" w14:textId="77777777" w:rsidR="00AD147C" w:rsidRPr="00AB7C44" w:rsidRDefault="00AD147C" w:rsidP="00887C3D"/>
    <w:p w14:paraId="261F6D95" w14:textId="77777777" w:rsidR="00AD147C" w:rsidRPr="00AB7C44" w:rsidRDefault="00AD147C" w:rsidP="00887C3D"/>
  </w:footnote>
  <w:footnote w:type="continuationSeparator" w:id="0">
    <w:p w14:paraId="20F5D5FF" w14:textId="77777777" w:rsidR="00AD147C" w:rsidRPr="00AB7C44" w:rsidRDefault="00AD147C" w:rsidP="00313492">
      <w:r w:rsidRPr="00AB7C44">
        <w:continuationSeparator/>
      </w:r>
    </w:p>
    <w:p w14:paraId="121F66FD" w14:textId="77777777" w:rsidR="00AD147C" w:rsidRPr="00AB7C44" w:rsidRDefault="00AD147C" w:rsidP="00313492"/>
    <w:p w14:paraId="59BEB919" w14:textId="77777777" w:rsidR="00AD147C" w:rsidRPr="00AB7C44" w:rsidRDefault="00AD147C"/>
    <w:p w14:paraId="04CFCEF9" w14:textId="77777777" w:rsidR="00AD147C" w:rsidRPr="00AB7C44" w:rsidRDefault="00AD147C"/>
    <w:p w14:paraId="3343E699" w14:textId="77777777" w:rsidR="00AD147C" w:rsidRPr="00AB7C44" w:rsidRDefault="00AD147C" w:rsidP="00887C3D"/>
    <w:p w14:paraId="4EF241A4" w14:textId="77777777" w:rsidR="00AD147C" w:rsidRPr="00AB7C44" w:rsidRDefault="00AD147C" w:rsidP="00887C3D"/>
  </w:footnote>
  <w:footnote w:type="continuationNotice" w:id="1">
    <w:p w14:paraId="5A212789" w14:textId="77777777" w:rsidR="00AD147C" w:rsidRPr="00AB7C44" w:rsidRDefault="00AD147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8654C" w14:textId="22160DDD" w:rsidR="0010300E" w:rsidRPr="00AB7C44" w:rsidRDefault="0010300E">
    <w:pPr>
      <w:pStyle w:val="a6"/>
    </w:pPr>
    <w:r w:rsidRPr="00AB7C44">
      <w:rPr>
        <w:noProof/>
        <w:sz w:val="16"/>
        <w:szCs w:val="16"/>
      </w:rPr>
      <w:drawing>
        <wp:anchor distT="0" distB="0" distL="114300" distR="114300" simplePos="0" relativeHeight="251658241" behindDoc="1" locked="0" layoutInCell="1" allowOverlap="1" wp14:anchorId="431EA549" wp14:editId="43291DDE">
          <wp:simplePos x="0" y="0"/>
          <wp:positionH relativeFrom="margin">
            <wp:align>right</wp:align>
          </wp:positionH>
          <wp:positionV relativeFrom="page">
            <wp:posOffset>719455</wp:posOffset>
          </wp:positionV>
          <wp:extent cx="784800" cy="460800"/>
          <wp:effectExtent l="0" t="0" r="0" b="0"/>
          <wp:wrapNone/>
          <wp:docPr id="1345401555" name="그림 1345401555" descr="그래픽, 폰트, 그래픽 디자인, 텍스트이(가) 표시된 사진&#10;&#10;자동 생성된 설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0" descr="그래픽, 폰트, 그래픽 디자인, 텍스트이(가) 표시된 사진&#10;&#10;자동 생성된 설명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ADE95" w14:textId="114B82BA" w:rsidR="004065AA" w:rsidRPr="00AB7C44" w:rsidRDefault="000955C9" w:rsidP="00EF6313">
    <w:pPr>
      <w:pStyle w:val="a6"/>
    </w:pPr>
    <w:r w:rsidRPr="00AB7C44">
      <w:rPr>
        <w:noProof/>
      </w:rPr>
      <w:drawing>
        <wp:anchor distT="0" distB="0" distL="114300" distR="114300" simplePos="0" relativeHeight="251658240" behindDoc="1" locked="0" layoutInCell="1" allowOverlap="1" wp14:anchorId="18E2DE0F" wp14:editId="7BBB6FB6">
          <wp:simplePos x="0" y="0"/>
          <wp:positionH relativeFrom="page">
            <wp:posOffset>0</wp:posOffset>
          </wp:positionH>
          <wp:positionV relativeFrom="page">
            <wp:posOffset>5632</wp:posOffset>
          </wp:positionV>
          <wp:extent cx="7545600" cy="10666800"/>
          <wp:effectExtent l="0" t="0" r="0" b="1270"/>
          <wp:wrapNone/>
          <wp:docPr id="1866276" name="그림 1866276" descr="스크린샷, 그래픽, 그래픽 디자인, 디자인이(가) 표시된 사진&#10;&#10;자동 생성된 설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1" descr="스크린샷, 그래픽, 그래픽 디자인, 디자인이(가) 표시된 사진&#10;&#10;자동 생성된 설명"/>
                  <pic:cNvPicPr/>
                </pic:nvPicPr>
                <pic:blipFill>
                  <a:blip r:embed="rId1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5600" cy="1066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01EF4B5D"/>
    <w:multiLevelType w:val="hybridMultilevel"/>
    <w:tmpl w:val="B6463A72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66B6B8C"/>
    <w:multiLevelType w:val="hybridMultilevel"/>
    <w:tmpl w:val="B6463A72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67616E0"/>
    <w:multiLevelType w:val="hybridMultilevel"/>
    <w:tmpl w:val="B6463A72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070874BC"/>
    <w:multiLevelType w:val="hybridMultilevel"/>
    <w:tmpl w:val="B6463A72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08334E9F"/>
    <w:multiLevelType w:val="hybridMultilevel"/>
    <w:tmpl w:val="B6463A72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09344242"/>
    <w:multiLevelType w:val="hybridMultilevel"/>
    <w:tmpl w:val="B6463A72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0E656E31"/>
    <w:multiLevelType w:val="hybridMultilevel"/>
    <w:tmpl w:val="B6463A72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0F1D752B"/>
    <w:multiLevelType w:val="hybridMultilevel"/>
    <w:tmpl w:val="B6463A72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160494C"/>
    <w:multiLevelType w:val="hybridMultilevel"/>
    <w:tmpl w:val="B6463A72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12A1646F"/>
    <w:multiLevelType w:val="hybridMultilevel"/>
    <w:tmpl w:val="B6463A72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13D514E5"/>
    <w:multiLevelType w:val="hybridMultilevel"/>
    <w:tmpl w:val="B6463A72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1A30584F"/>
    <w:multiLevelType w:val="hybridMultilevel"/>
    <w:tmpl w:val="B6463A72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a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 w15:restartNumberingAfterBreak="0">
    <w:nsid w:val="1D24231B"/>
    <w:multiLevelType w:val="multilevel"/>
    <w:tmpl w:val="DD963F12"/>
    <w:numStyleLink w:val="ListBullets"/>
  </w:abstractNum>
  <w:abstractNum w:abstractNumId="16" w15:restartNumberingAfterBreak="0">
    <w:nsid w:val="1FC177F1"/>
    <w:multiLevelType w:val="multilevel"/>
    <w:tmpl w:val="7954FA08"/>
    <w:lvl w:ilvl="0">
      <w:start w:val="1"/>
      <w:numFmt w:val="none"/>
      <w:pStyle w:val="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20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30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a0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21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31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40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50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8" w15:restartNumberingAfterBreak="0">
    <w:nsid w:val="20A92160"/>
    <w:multiLevelType w:val="multilevel"/>
    <w:tmpl w:val="CF1036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00" w:hanging="1800"/>
      </w:pPr>
      <w:rPr>
        <w:rFonts w:hint="default"/>
      </w:rPr>
    </w:lvl>
  </w:abstractNum>
  <w:abstractNum w:abstractNumId="19" w15:restartNumberingAfterBreak="0">
    <w:nsid w:val="21E161CE"/>
    <w:multiLevelType w:val="hybridMultilevel"/>
    <w:tmpl w:val="B6463A72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221A68B2"/>
    <w:multiLevelType w:val="multilevel"/>
    <w:tmpl w:val="CF1036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00" w:hanging="1800"/>
      </w:pPr>
      <w:rPr>
        <w:rFonts w:hint="default"/>
      </w:rPr>
    </w:lvl>
  </w:abstractNum>
  <w:abstractNum w:abstractNumId="21" w15:restartNumberingAfterBreak="0">
    <w:nsid w:val="2F6A29FA"/>
    <w:multiLevelType w:val="multilevel"/>
    <w:tmpl w:val="CF1036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00" w:hanging="1800"/>
      </w:pPr>
      <w:rPr>
        <w:rFonts w:hint="default"/>
      </w:rPr>
    </w:lvl>
  </w:abstractNum>
  <w:abstractNum w:abstractNumId="22" w15:restartNumberingAfterBreak="0">
    <w:nsid w:val="31042826"/>
    <w:multiLevelType w:val="hybridMultilevel"/>
    <w:tmpl w:val="B6463A72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3340B60"/>
    <w:multiLevelType w:val="hybridMultilevel"/>
    <w:tmpl w:val="B6463A72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392F0052"/>
    <w:multiLevelType w:val="hybridMultilevel"/>
    <w:tmpl w:val="B6463A72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3A725ED9"/>
    <w:multiLevelType w:val="hybridMultilevel"/>
    <w:tmpl w:val="B6463A72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3A865CA8"/>
    <w:multiLevelType w:val="multilevel"/>
    <w:tmpl w:val="CF1036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00" w:hanging="1800"/>
      </w:pPr>
      <w:rPr>
        <w:rFonts w:hint="default"/>
      </w:rPr>
    </w:lvl>
  </w:abstractNum>
  <w:abstractNum w:abstractNumId="27" w15:restartNumberingAfterBreak="0">
    <w:nsid w:val="3B4C11EC"/>
    <w:multiLevelType w:val="hybridMultilevel"/>
    <w:tmpl w:val="B6463A72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3B6E36D9"/>
    <w:multiLevelType w:val="hybridMultilevel"/>
    <w:tmpl w:val="B6463A72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425A3767"/>
    <w:multiLevelType w:val="hybridMultilevel"/>
    <w:tmpl w:val="B6463A72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42DC245C"/>
    <w:multiLevelType w:val="hybridMultilevel"/>
    <w:tmpl w:val="B6463A72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440542CB"/>
    <w:multiLevelType w:val="multilevel"/>
    <w:tmpl w:val="CF1036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00" w:hanging="1800"/>
      </w:pPr>
      <w:rPr>
        <w:rFonts w:hint="default"/>
      </w:rPr>
    </w:lvl>
  </w:abstractNum>
  <w:abstractNum w:abstractNumId="32" w15:restartNumberingAfterBreak="0">
    <w:nsid w:val="44D73623"/>
    <w:multiLevelType w:val="hybridMultilevel"/>
    <w:tmpl w:val="B6463A72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44E002A5"/>
    <w:multiLevelType w:val="hybridMultilevel"/>
    <w:tmpl w:val="3F68DD90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45A7670A"/>
    <w:multiLevelType w:val="multilevel"/>
    <w:tmpl w:val="CF1036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00" w:hanging="1800"/>
      </w:pPr>
      <w:rPr>
        <w:rFonts w:hint="default"/>
      </w:rPr>
    </w:lvl>
  </w:abstractNum>
  <w:abstractNum w:abstractNumId="35" w15:restartNumberingAfterBreak="0">
    <w:nsid w:val="47414549"/>
    <w:multiLevelType w:val="multilevel"/>
    <w:tmpl w:val="CF1036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00" w:hanging="1800"/>
      </w:pPr>
      <w:rPr>
        <w:rFonts w:hint="default"/>
      </w:rPr>
    </w:lvl>
  </w:abstractNum>
  <w:abstractNum w:abstractNumId="36" w15:restartNumberingAfterBreak="0">
    <w:nsid w:val="47984C31"/>
    <w:multiLevelType w:val="hybridMultilevel"/>
    <w:tmpl w:val="B6463A72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7" w15:restartNumberingAfterBreak="0">
    <w:nsid w:val="50662694"/>
    <w:multiLevelType w:val="hybridMultilevel"/>
    <w:tmpl w:val="B6463A72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8" w15:restartNumberingAfterBreak="0">
    <w:nsid w:val="551979C2"/>
    <w:multiLevelType w:val="multilevel"/>
    <w:tmpl w:val="A6EC2F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840" w:hanging="44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00" w:hanging="1800"/>
      </w:pPr>
      <w:rPr>
        <w:rFonts w:hint="default"/>
      </w:rPr>
    </w:lvl>
  </w:abstractNum>
  <w:abstractNum w:abstractNumId="39" w15:restartNumberingAfterBreak="0">
    <w:nsid w:val="559860D3"/>
    <w:multiLevelType w:val="hybridMultilevel"/>
    <w:tmpl w:val="B6463A72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0" w15:restartNumberingAfterBreak="0">
    <w:nsid w:val="5694221F"/>
    <w:multiLevelType w:val="hybridMultilevel"/>
    <w:tmpl w:val="B6463A72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1" w15:restartNumberingAfterBreak="0">
    <w:nsid w:val="58810511"/>
    <w:multiLevelType w:val="hybridMultilevel"/>
    <w:tmpl w:val="B6463A72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588D5B8F"/>
    <w:multiLevelType w:val="multilevel"/>
    <w:tmpl w:val="CF1036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00" w:hanging="1800"/>
      </w:pPr>
      <w:rPr>
        <w:rFonts w:hint="default"/>
      </w:rPr>
    </w:lvl>
  </w:abstractNum>
  <w:abstractNum w:abstractNumId="43" w15:restartNumberingAfterBreak="0">
    <w:nsid w:val="59F96F40"/>
    <w:multiLevelType w:val="hybridMultilevel"/>
    <w:tmpl w:val="EA369728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4" w15:restartNumberingAfterBreak="0">
    <w:nsid w:val="5B662E19"/>
    <w:multiLevelType w:val="hybridMultilevel"/>
    <w:tmpl w:val="B6463A72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5" w15:restartNumberingAfterBreak="0">
    <w:nsid w:val="5B674CC7"/>
    <w:multiLevelType w:val="hybridMultilevel"/>
    <w:tmpl w:val="66BA7AC6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6" w15:restartNumberingAfterBreak="0">
    <w:nsid w:val="5BE52580"/>
    <w:multiLevelType w:val="multilevel"/>
    <w:tmpl w:val="CF1036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00" w:hanging="1800"/>
      </w:pPr>
      <w:rPr>
        <w:rFonts w:hint="default"/>
      </w:rPr>
    </w:lvl>
  </w:abstractNum>
  <w:abstractNum w:abstractNumId="47" w15:restartNumberingAfterBreak="0">
    <w:nsid w:val="5C8D6297"/>
    <w:multiLevelType w:val="hybridMultilevel"/>
    <w:tmpl w:val="B6463A72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8" w15:restartNumberingAfterBreak="0">
    <w:nsid w:val="5CE87B8C"/>
    <w:multiLevelType w:val="multilevel"/>
    <w:tmpl w:val="CF1036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00" w:hanging="1800"/>
      </w:pPr>
      <w:rPr>
        <w:rFonts w:hint="default"/>
      </w:rPr>
    </w:lvl>
  </w:abstractNum>
  <w:abstractNum w:abstractNumId="49" w15:restartNumberingAfterBreak="0">
    <w:nsid w:val="5CF03C56"/>
    <w:multiLevelType w:val="multilevel"/>
    <w:tmpl w:val="CF1036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00" w:hanging="1800"/>
      </w:pPr>
      <w:rPr>
        <w:rFonts w:hint="default"/>
      </w:rPr>
    </w:lvl>
  </w:abstractNum>
  <w:abstractNum w:abstractNumId="50" w15:restartNumberingAfterBreak="0">
    <w:nsid w:val="5F0F14C1"/>
    <w:multiLevelType w:val="multilevel"/>
    <w:tmpl w:val="CF1036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00" w:hanging="1800"/>
      </w:pPr>
      <w:rPr>
        <w:rFonts w:hint="default"/>
      </w:rPr>
    </w:lvl>
  </w:abstractNum>
  <w:abstractNum w:abstractNumId="51" w15:restartNumberingAfterBreak="0">
    <w:nsid w:val="5FB3178B"/>
    <w:multiLevelType w:val="hybridMultilevel"/>
    <w:tmpl w:val="B6463A72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2" w15:restartNumberingAfterBreak="0">
    <w:nsid w:val="60A44BC6"/>
    <w:multiLevelType w:val="hybridMultilevel"/>
    <w:tmpl w:val="3D763D80"/>
    <w:lvl w:ilvl="0" w:tplc="F1003836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3" w15:restartNumberingAfterBreak="0">
    <w:nsid w:val="64CD5E31"/>
    <w:multiLevelType w:val="hybridMultilevel"/>
    <w:tmpl w:val="B6463A72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4" w15:restartNumberingAfterBreak="0">
    <w:nsid w:val="673E7535"/>
    <w:multiLevelType w:val="hybridMultilevel"/>
    <w:tmpl w:val="B6463A72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5" w15:restartNumberingAfterBreak="0">
    <w:nsid w:val="6882237A"/>
    <w:multiLevelType w:val="hybridMultilevel"/>
    <w:tmpl w:val="B6463A72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6" w15:restartNumberingAfterBreak="0">
    <w:nsid w:val="68834741"/>
    <w:multiLevelType w:val="multilevel"/>
    <w:tmpl w:val="A1364540"/>
    <w:styleLink w:val="10"/>
    <w:lvl w:ilvl="0">
      <w:start w:val="1"/>
      <w:numFmt w:val="decimal"/>
      <w:lvlText w:val="%1."/>
      <w:lvlJc w:val="left"/>
      <w:pPr>
        <w:ind w:left="760" w:hanging="360"/>
      </w:pPr>
      <w:rPr>
        <w:rFonts w:ascii="맑은 고딕" w:eastAsia="맑은 고딕" w:hAnsi="맑은 고딕" w:cstheme="minorBidi"/>
      </w:r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57" w15:restartNumberingAfterBreak="0">
    <w:nsid w:val="6A3542C2"/>
    <w:multiLevelType w:val="hybridMultilevel"/>
    <w:tmpl w:val="B6463A72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8" w15:restartNumberingAfterBreak="0">
    <w:nsid w:val="6B167F85"/>
    <w:multiLevelType w:val="hybridMultilevel"/>
    <w:tmpl w:val="B6463A72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9" w15:restartNumberingAfterBreak="0">
    <w:nsid w:val="6B6C6CEF"/>
    <w:multiLevelType w:val="hybridMultilevel"/>
    <w:tmpl w:val="B6463A72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0" w15:restartNumberingAfterBreak="0">
    <w:nsid w:val="706E6FD1"/>
    <w:multiLevelType w:val="multilevel"/>
    <w:tmpl w:val="CF1036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00" w:hanging="1800"/>
      </w:pPr>
      <w:rPr>
        <w:rFonts w:hint="default"/>
      </w:rPr>
    </w:lvl>
  </w:abstractNum>
  <w:abstractNum w:abstractNumId="61" w15:restartNumberingAfterBreak="0">
    <w:nsid w:val="70ED78CE"/>
    <w:multiLevelType w:val="hybridMultilevel"/>
    <w:tmpl w:val="721635F2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2" w15:restartNumberingAfterBreak="0">
    <w:nsid w:val="72AF7530"/>
    <w:multiLevelType w:val="hybridMultilevel"/>
    <w:tmpl w:val="3F68DD90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3" w15:restartNumberingAfterBreak="0">
    <w:nsid w:val="73583520"/>
    <w:multiLevelType w:val="hybridMultilevel"/>
    <w:tmpl w:val="B6463A72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4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5" w15:restartNumberingAfterBreak="0">
    <w:nsid w:val="73DC1CDD"/>
    <w:multiLevelType w:val="hybridMultilevel"/>
    <w:tmpl w:val="B6463A72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6" w15:restartNumberingAfterBreak="0">
    <w:nsid w:val="749E3039"/>
    <w:multiLevelType w:val="hybridMultilevel"/>
    <w:tmpl w:val="B6463A72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7" w15:restartNumberingAfterBreak="0">
    <w:nsid w:val="77710DDA"/>
    <w:multiLevelType w:val="multilevel"/>
    <w:tmpl w:val="69961BB8"/>
    <w:styleLink w:val="22"/>
    <w:lvl w:ilvl="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68" w15:restartNumberingAfterBreak="0">
    <w:nsid w:val="7B0B2016"/>
    <w:multiLevelType w:val="hybridMultilevel"/>
    <w:tmpl w:val="66BA7AC6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9" w15:restartNumberingAfterBreak="0">
    <w:nsid w:val="7D8A64BC"/>
    <w:multiLevelType w:val="hybridMultilevel"/>
    <w:tmpl w:val="B6463A72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0" w15:restartNumberingAfterBreak="0">
    <w:nsid w:val="7DE76AA6"/>
    <w:multiLevelType w:val="hybridMultilevel"/>
    <w:tmpl w:val="66BA7AC6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1" w15:restartNumberingAfterBreak="0">
    <w:nsid w:val="7EFE2C00"/>
    <w:multiLevelType w:val="hybridMultilevel"/>
    <w:tmpl w:val="B6463A72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2" w15:restartNumberingAfterBreak="0">
    <w:nsid w:val="7F856AEF"/>
    <w:multiLevelType w:val="hybridMultilevel"/>
    <w:tmpl w:val="B6463A72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34571025">
    <w:abstractNumId w:val="1"/>
  </w:num>
  <w:num w:numId="2" w16cid:durableId="148448573">
    <w:abstractNumId w:val="0"/>
  </w:num>
  <w:num w:numId="3" w16cid:durableId="1633053847">
    <w:abstractNumId w:val="17"/>
  </w:num>
  <w:num w:numId="4" w16cid:durableId="1027757176">
    <w:abstractNumId w:val="14"/>
  </w:num>
  <w:num w:numId="5" w16cid:durableId="1225946828">
    <w:abstractNumId w:val="64"/>
  </w:num>
  <w:num w:numId="6" w16cid:durableId="1178495670">
    <w:abstractNumId w:val="16"/>
  </w:num>
  <w:num w:numId="7" w16cid:durableId="1152410735">
    <w:abstractNumId w:val="38"/>
  </w:num>
  <w:num w:numId="8" w16cid:durableId="1286620852">
    <w:abstractNumId w:val="56"/>
  </w:num>
  <w:num w:numId="9" w16cid:durableId="422071233">
    <w:abstractNumId w:val="67"/>
  </w:num>
  <w:num w:numId="10" w16cid:durableId="1283076333">
    <w:abstractNumId w:val="42"/>
  </w:num>
  <w:num w:numId="11" w16cid:durableId="2025399764">
    <w:abstractNumId w:val="61"/>
  </w:num>
  <w:num w:numId="12" w16cid:durableId="955987880">
    <w:abstractNumId w:val="43"/>
  </w:num>
  <w:num w:numId="13" w16cid:durableId="2146002595">
    <w:abstractNumId w:val="60"/>
  </w:num>
  <w:num w:numId="14" w16cid:durableId="779882751">
    <w:abstractNumId w:val="45"/>
  </w:num>
  <w:num w:numId="15" w16cid:durableId="581723146">
    <w:abstractNumId w:val="15"/>
  </w:num>
  <w:num w:numId="16" w16cid:durableId="215507522">
    <w:abstractNumId w:val="41"/>
  </w:num>
  <w:num w:numId="17" w16cid:durableId="1783185351">
    <w:abstractNumId w:val="51"/>
  </w:num>
  <w:num w:numId="18" w16cid:durableId="1537811551">
    <w:abstractNumId w:val="39"/>
  </w:num>
  <w:num w:numId="19" w16cid:durableId="1233850104">
    <w:abstractNumId w:val="11"/>
  </w:num>
  <w:num w:numId="20" w16cid:durableId="2121995284">
    <w:abstractNumId w:val="24"/>
  </w:num>
  <w:num w:numId="21" w16cid:durableId="1555044747">
    <w:abstractNumId w:val="69"/>
  </w:num>
  <w:num w:numId="22" w16cid:durableId="867327745">
    <w:abstractNumId w:val="70"/>
  </w:num>
  <w:num w:numId="23" w16cid:durableId="293096551">
    <w:abstractNumId w:val="68"/>
  </w:num>
  <w:num w:numId="24" w16cid:durableId="1403527184">
    <w:abstractNumId w:val="50"/>
  </w:num>
  <w:num w:numId="25" w16cid:durableId="955332933">
    <w:abstractNumId w:val="54"/>
  </w:num>
  <w:num w:numId="26" w16cid:durableId="813260188">
    <w:abstractNumId w:val="66"/>
  </w:num>
  <w:num w:numId="27" w16cid:durableId="1247493721">
    <w:abstractNumId w:val="4"/>
  </w:num>
  <w:num w:numId="28" w16cid:durableId="868371642">
    <w:abstractNumId w:val="3"/>
  </w:num>
  <w:num w:numId="29" w16cid:durableId="1278874408">
    <w:abstractNumId w:val="53"/>
  </w:num>
  <w:num w:numId="30" w16cid:durableId="2023386368">
    <w:abstractNumId w:val="19"/>
  </w:num>
  <w:num w:numId="31" w16cid:durableId="241959452">
    <w:abstractNumId w:val="72"/>
  </w:num>
  <w:num w:numId="32" w16cid:durableId="1115518507">
    <w:abstractNumId w:val="71"/>
  </w:num>
  <w:num w:numId="33" w16cid:durableId="463740260">
    <w:abstractNumId w:val="32"/>
  </w:num>
  <w:num w:numId="34" w16cid:durableId="249431998">
    <w:abstractNumId w:val="7"/>
  </w:num>
  <w:num w:numId="35" w16cid:durableId="372972380">
    <w:abstractNumId w:val="31"/>
  </w:num>
  <w:num w:numId="36" w16cid:durableId="1547376169">
    <w:abstractNumId w:val="57"/>
  </w:num>
  <w:num w:numId="37" w16cid:durableId="1651402982">
    <w:abstractNumId w:val="6"/>
  </w:num>
  <w:num w:numId="38" w16cid:durableId="371275607">
    <w:abstractNumId w:val="21"/>
  </w:num>
  <w:num w:numId="39" w16cid:durableId="1844003876">
    <w:abstractNumId w:val="52"/>
  </w:num>
  <w:num w:numId="40" w16cid:durableId="2082363744">
    <w:abstractNumId w:val="25"/>
  </w:num>
  <w:num w:numId="41" w16cid:durableId="699818623">
    <w:abstractNumId w:val="30"/>
  </w:num>
  <w:num w:numId="42" w16cid:durableId="1228802294">
    <w:abstractNumId w:val="9"/>
  </w:num>
  <w:num w:numId="43" w16cid:durableId="1515727519">
    <w:abstractNumId w:val="28"/>
  </w:num>
  <w:num w:numId="44" w16cid:durableId="1516797703">
    <w:abstractNumId w:val="12"/>
  </w:num>
  <w:num w:numId="45" w16cid:durableId="388958802">
    <w:abstractNumId w:val="13"/>
  </w:num>
  <w:num w:numId="46" w16cid:durableId="1036587999">
    <w:abstractNumId w:val="36"/>
  </w:num>
  <w:num w:numId="47" w16cid:durableId="581912675">
    <w:abstractNumId w:val="8"/>
  </w:num>
  <w:num w:numId="48" w16cid:durableId="826633158">
    <w:abstractNumId w:val="5"/>
  </w:num>
  <w:num w:numId="49" w16cid:durableId="996617435">
    <w:abstractNumId w:val="34"/>
  </w:num>
  <w:num w:numId="50" w16cid:durableId="906456558">
    <w:abstractNumId w:val="44"/>
  </w:num>
  <w:num w:numId="51" w16cid:durableId="897404061">
    <w:abstractNumId w:val="55"/>
  </w:num>
  <w:num w:numId="52" w16cid:durableId="1728063867">
    <w:abstractNumId w:val="49"/>
  </w:num>
  <w:num w:numId="53" w16cid:durableId="1041632148">
    <w:abstractNumId w:val="40"/>
  </w:num>
  <w:num w:numId="54" w16cid:durableId="2004969180">
    <w:abstractNumId w:val="58"/>
  </w:num>
  <w:num w:numId="55" w16cid:durableId="438526791">
    <w:abstractNumId w:val="10"/>
  </w:num>
  <w:num w:numId="56" w16cid:durableId="493031362">
    <w:abstractNumId w:val="29"/>
  </w:num>
  <w:num w:numId="57" w16cid:durableId="1808039314">
    <w:abstractNumId w:val="26"/>
  </w:num>
  <w:num w:numId="58" w16cid:durableId="941843373">
    <w:abstractNumId w:val="20"/>
  </w:num>
  <w:num w:numId="59" w16cid:durableId="373623967">
    <w:abstractNumId w:val="23"/>
  </w:num>
  <w:num w:numId="60" w16cid:durableId="115101201">
    <w:abstractNumId w:val="22"/>
  </w:num>
  <w:num w:numId="61" w16cid:durableId="1016425522">
    <w:abstractNumId w:val="63"/>
  </w:num>
  <w:num w:numId="62" w16cid:durableId="336081146">
    <w:abstractNumId w:val="47"/>
  </w:num>
  <w:num w:numId="63" w16cid:durableId="1136801704">
    <w:abstractNumId w:val="35"/>
  </w:num>
  <w:num w:numId="64" w16cid:durableId="1654329622">
    <w:abstractNumId w:val="2"/>
  </w:num>
  <w:num w:numId="65" w16cid:durableId="881556722">
    <w:abstractNumId w:val="33"/>
  </w:num>
  <w:num w:numId="66" w16cid:durableId="2097703884">
    <w:abstractNumId w:val="48"/>
  </w:num>
  <w:num w:numId="67" w16cid:durableId="1264652266">
    <w:abstractNumId w:val="46"/>
  </w:num>
  <w:num w:numId="68" w16cid:durableId="269826988">
    <w:abstractNumId w:val="65"/>
  </w:num>
  <w:num w:numId="69" w16cid:durableId="1464811336">
    <w:abstractNumId w:val="59"/>
  </w:num>
  <w:num w:numId="70" w16cid:durableId="411506437">
    <w:abstractNumId w:val="18"/>
  </w:num>
  <w:num w:numId="71" w16cid:durableId="945576432">
    <w:abstractNumId w:val="37"/>
  </w:num>
  <w:num w:numId="72" w16cid:durableId="1007751862">
    <w:abstractNumId w:val="27"/>
  </w:num>
  <w:num w:numId="73" w16cid:durableId="137962331">
    <w:abstractNumId w:val="62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5D"/>
    <w:rsid w:val="00001509"/>
    <w:rsid w:val="00001E52"/>
    <w:rsid w:val="00001FA4"/>
    <w:rsid w:val="00004078"/>
    <w:rsid w:val="000053E7"/>
    <w:rsid w:val="00005712"/>
    <w:rsid w:val="00005F53"/>
    <w:rsid w:val="00006EFF"/>
    <w:rsid w:val="0000710E"/>
    <w:rsid w:val="00011890"/>
    <w:rsid w:val="00011DD2"/>
    <w:rsid w:val="00012F02"/>
    <w:rsid w:val="0001430E"/>
    <w:rsid w:val="00014BAD"/>
    <w:rsid w:val="000159BB"/>
    <w:rsid w:val="00015A25"/>
    <w:rsid w:val="00017B01"/>
    <w:rsid w:val="00017D5E"/>
    <w:rsid w:val="0002032B"/>
    <w:rsid w:val="00021530"/>
    <w:rsid w:val="00021F72"/>
    <w:rsid w:val="00022D06"/>
    <w:rsid w:val="0002365E"/>
    <w:rsid w:val="00023E40"/>
    <w:rsid w:val="000249CF"/>
    <w:rsid w:val="00024DE5"/>
    <w:rsid w:val="00026940"/>
    <w:rsid w:val="0002706C"/>
    <w:rsid w:val="00030056"/>
    <w:rsid w:val="00030A44"/>
    <w:rsid w:val="000315A6"/>
    <w:rsid w:val="0003174A"/>
    <w:rsid w:val="0003398B"/>
    <w:rsid w:val="000345CA"/>
    <w:rsid w:val="0003526B"/>
    <w:rsid w:val="0003531C"/>
    <w:rsid w:val="00035EE2"/>
    <w:rsid w:val="00036A02"/>
    <w:rsid w:val="000372F8"/>
    <w:rsid w:val="00037A58"/>
    <w:rsid w:val="00041B65"/>
    <w:rsid w:val="00041C68"/>
    <w:rsid w:val="000425A6"/>
    <w:rsid w:val="000458CD"/>
    <w:rsid w:val="00045FB3"/>
    <w:rsid w:val="0004753F"/>
    <w:rsid w:val="000500E9"/>
    <w:rsid w:val="000500F2"/>
    <w:rsid w:val="0005070F"/>
    <w:rsid w:val="00050DCE"/>
    <w:rsid w:val="00051191"/>
    <w:rsid w:val="000517AA"/>
    <w:rsid w:val="00051F97"/>
    <w:rsid w:val="00052F6D"/>
    <w:rsid w:val="000539DB"/>
    <w:rsid w:val="000557FD"/>
    <w:rsid w:val="00057ABB"/>
    <w:rsid w:val="00057B12"/>
    <w:rsid w:val="00060692"/>
    <w:rsid w:val="0006085E"/>
    <w:rsid w:val="00061592"/>
    <w:rsid w:val="0006164E"/>
    <w:rsid w:val="00061BA4"/>
    <w:rsid w:val="000637E5"/>
    <w:rsid w:val="000640AA"/>
    <w:rsid w:val="0006459F"/>
    <w:rsid w:val="000654A9"/>
    <w:rsid w:val="0006622F"/>
    <w:rsid w:val="000672F4"/>
    <w:rsid w:val="00067B40"/>
    <w:rsid w:val="00067B63"/>
    <w:rsid w:val="00071501"/>
    <w:rsid w:val="000715BD"/>
    <w:rsid w:val="00071AA7"/>
    <w:rsid w:val="00072AFE"/>
    <w:rsid w:val="00073A77"/>
    <w:rsid w:val="00075639"/>
    <w:rsid w:val="0007569B"/>
    <w:rsid w:val="00076E96"/>
    <w:rsid w:val="00080460"/>
    <w:rsid w:val="0008161E"/>
    <w:rsid w:val="00081931"/>
    <w:rsid w:val="000828D7"/>
    <w:rsid w:val="00085704"/>
    <w:rsid w:val="00085992"/>
    <w:rsid w:val="00086496"/>
    <w:rsid w:val="00090E75"/>
    <w:rsid w:val="00091327"/>
    <w:rsid w:val="000927D7"/>
    <w:rsid w:val="0009298B"/>
    <w:rsid w:val="00092DE5"/>
    <w:rsid w:val="0009316F"/>
    <w:rsid w:val="0009346A"/>
    <w:rsid w:val="0009427F"/>
    <w:rsid w:val="000955C9"/>
    <w:rsid w:val="00095B42"/>
    <w:rsid w:val="00096CBD"/>
    <w:rsid w:val="000A03AB"/>
    <w:rsid w:val="000A0545"/>
    <w:rsid w:val="000A07D1"/>
    <w:rsid w:val="000A0806"/>
    <w:rsid w:val="000A08F2"/>
    <w:rsid w:val="000A1285"/>
    <w:rsid w:val="000A12FE"/>
    <w:rsid w:val="000A1478"/>
    <w:rsid w:val="000A1AA0"/>
    <w:rsid w:val="000A1B44"/>
    <w:rsid w:val="000A211A"/>
    <w:rsid w:val="000A2258"/>
    <w:rsid w:val="000A2FB0"/>
    <w:rsid w:val="000A3C8C"/>
    <w:rsid w:val="000A42F0"/>
    <w:rsid w:val="000A4CB8"/>
    <w:rsid w:val="000A5107"/>
    <w:rsid w:val="000A51D2"/>
    <w:rsid w:val="000A6BAE"/>
    <w:rsid w:val="000B0E9C"/>
    <w:rsid w:val="000B1ADB"/>
    <w:rsid w:val="000B4BBB"/>
    <w:rsid w:val="000B584C"/>
    <w:rsid w:val="000B69FF"/>
    <w:rsid w:val="000B7194"/>
    <w:rsid w:val="000B730D"/>
    <w:rsid w:val="000C0245"/>
    <w:rsid w:val="000C1E54"/>
    <w:rsid w:val="000C33D4"/>
    <w:rsid w:val="000C34FC"/>
    <w:rsid w:val="000C397A"/>
    <w:rsid w:val="000C3FCA"/>
    <w:rsid w:val="000C42DC"/>
    <w:rsid w:val="000C5069"/>
    <w:rsid w:val="000C515F"/>
    <w:rsid w:val="000C696A"/>
    <w:rsid w:val="000C7B48"/>
    <w:rsid w:val="000D0697"/>
    <w:rsid w:val="000D232B"/>
    <w:rsid w:val="000D2FD3"/>
    <w:rsid w:val="000D31D4"/>
    <w:rsid w:val="000D5233"/>
    <w:rsid w:val="000D576D"/>
    <w:rsid w:val="000D69ED"/>
    <w:rsid w:val="000D72AA"/>
    <w:rsid w:val="000D7A68"/>
    <w:rsid w:val="000E04BD"/>
    <w:rsid w:val="000E0FCE"/>
    <w:rsid w:val="000E1319"/>
    <w:rsid w:val="000E1D0A"/>
    <w:rsid w:val="000E219D"/>
    <w:rsid w:val="000E3A6F"/>
    <w:rsid w:val="000E410C"/>
    <w:rsid w:val="000E5039"/>
    <w:rsid w:val="000E67E2"/>
    <w:rsid w:val="000E75B9"/>
    <w:rsid w:val="000E787C"/>
    <w:rsid w:val="000E7F70"/>
    <w:rsid w:val="000F2660"/>
    <w:rsid w:val="000F4A5C"/>
    <w:rsid w:val="000F4DCD"/>
    <w:rsid w:val="000F78C9"/>
    <w:rsid w:val="000F7A13"/>
    <w:rsid w:val="001016FA"/>
    <w:rsid w:val="0010300E"/>
    <w:rsid w:val="00103C46"/>
    <w:rsid w:val="00104466"/>
    <w:rsid w:val="001047DB"/>
    <w:rsid w:val="00105340"/>
    <w:rsid w:val="00105876"/>
    <w:rsid w:val="001071B1"/>
    <w:rsid w:val="0010798E"/>
    <w:rsid w:val="00110250"/>
    <w:rsid w:val="00110328"/>
    <w:rsid w:val="00112BC3"/>
    <w:rsid w:val="00112F1B"/>
    <w:rsid w:val="00112FB1"/>
    <w:rsid w:val="001133CB"/>
    <w:rsid w:val="0011404D"/>
    <w:rsid w:val="00114732"/>
    <w:rsid w:val="00115E51"/>
    <w:rsid w:val="00115F3B"/>
    <w:rsid w:val="001166BB"/>
    <w:rsid w:val="001167A0"/>
    <w:rsid w:val="001172EF"/>
    <w:rsid w:val="00121A24"/>
    <w:rsid w:val="00124732"/>
    <w:rsid w:val="00124F32"/>
    <w:rsid w:val="0012553C"/>
    <w:rsid w:val="001255BF"/>
    <w:rsid w:val="001256CA"/>
    <w:rsid w:val="00126C55"/>
    <w:rsid w:val="00127C2C"/>
    <w:rsid w:val="00127E5D"/>
    <w:rsid w:val="00132193"/>
    <w:rsid w:val="00134117"/>
    <w:rsid w:val="00134366"/>
    <w:rsid w:val="00134547"/>
    <w:rsid w:val="00134FD8"/>
    <w:rsid w:val="00136ECA"/>
    <w:rsid w:val="00140610"/>
    <w:rsid w:val="00141F3D"/>
    <w:rsid w:val="00142823"/>
    <w:rsid w:val="00142F8E"/>
    <w:rsid w:val="001430C9"/>
    <w:rsid w:val="001437F3"/>
    <w:rsid w:val="00143BBA"/>
    <w:rsid w:val="001442BA"/>
    <w:rsid w:val="001467B4"/>
    <w:rsid w:val="00150A63"/>
    <w:rsid w:val="00150EB7"/>
    <w:rsid w:val="0015129C"/>
    <w:rsid w:val="00151F95"/>
    <w:rsid w:val="0015200C"/>
    <w:rsid w:val="00152CB7"/>
    <w:rsid w:val="00153034"/>
    <w:rsid w:val="001533C1"/>
    <w:rsid w:val="00154DB8"/>
    <w:rsid w:val="00155132"/>
    <w:rsid w:val="00156CA1"/>
    <w:rsid w:val="001571FB"/>
    <w:rsid w:val="00157E1B"/>
    <w:rsid w:val="001611AB"/>
    <w:rsid w:val="00163670"/>
    <w:rsid w:val="00163F6C"/>
    <w:rsid w:val="001655E0"/>
    <w:rsid w:val="001658E3"/>
    <w:rsid w:val="00165E38"/>
    <w:rsid w:val="00166125"/>
    <w:rsid w:val="001661F1"/>
    <w:rsid w:val="0017589F"/>
    <w:rsid w:val="0017697B"/>
    <w:rsid w:val="00176BC3"/>
    <w:rsid w:val="00176E8B"/>
    <w:rsid w:val="001777FF"/>
    <w:rsid w:val="00180378"/>
    <w:rsid w:val="001806BD"/>
    <w:rsid w:val="001816EE"/>
    <w:rsid w:val="00181754"/>
    <w:rsid w:val="00181B72"/>
    <w:rsid w:val="00183BCA"/>
    <w:rsid w:val="00186EB7"/>
    <w:rsid w:val="00190611"/>
    <w:rsid w:val="00190848"/>
    <w:rsid w:val="00192C2C"/>
    <w:rsid w:val="00192D2B"/>
    <w:rsid w:val="00194F5F"/>
    <w:rsid w:val="00194FFD"/>
    <w:rsid w:val="00195397"/>
    <w:rsid w:val="001958E1"/>
    <w:rsid w:val="001967B8"/>
    <w:rsid w:val="00196AB1"/>
    <w:rsid w:val="001976F4"/>
    <w:rsid w:val="001A410F"/>
    <w:rsid w:val="001A5170"/>
    <w:rsid w:val="001A545D"/>
    <w:rsid w:val="001A554B"/>
    <w:rsid w:val="001A6C0A"/>
    <w:rsid w:val="001A6D85"/>
    <w:rsid w:val="001A6DE8"/>
    <w:rsid w:val="001B02F0"/>
    <w:rsid w:val="001B13A0"/>
    <w:rsid w:val="001B1E68"/>
    <w:rsid w:val="001B21EB"/>
    <w:rsid w:val="001B246B"/>
    <w:rsid w:val="001B3055"/>
    <w:rsid w:val="001B37D9"/>
    <w:rsid w:val="001B39B8"/>
    <w:rsid w:val="001B3B4F"/>
    <w:rsid w:val="001B46E6"/>
    <w:rsid w:val="001B60D4"/>
    <w:rsid w:val="001B671B"/>
    <w:rsid w:val="001B7F4E"/>
    <w:rsid w:val="001B7F8C"/>
    <w:rsid w:val="001C1A6A"/>
    <w:rsid w:val="001C1CCB"/>
    <w:rsid w:val="001C218A"/>
    <w:rsid w:val="001C51DB"/>
    <w:rsid w:val="001C5228"/>
    <w:rsid w:val="001C5920"/>
    <w:rsid w:val="001C5F88"/>
    <w:rsid w:val="001C6192"/>
    <w:rsid w:val="001C673A"/>
    <w:rsid w:val="001C68BF"/>
    <w:rsid w:val="001C6B44"/>
    <w:rsid w:val="001D102E"/>
    <w:rsid w:val="001D2620"/>
    <w:rsid w:val="001D3330"/>
    <w:rsid w:val="001D358D"/>
    <w:rsid w:val="001D3A00"/>
    <w:rsid w:val="001D4A53"/>
    <w:rsid w:val="001D507B"/>
    <w:rsid w:val="001D532E"/>
    <w:rsid w:val="001D5434"/>
    <w:rsid w:val="001D5933"/>
    <w:rsid w:val="001D5C96"/>
    <w:rsid w:val="001D723F"/>
    <w:rsid w:val="001D7479"/>
    <w:rsid w:val="001D79B6"/>
    <w:rsid w:val="001E04E9"/>
    <w:rsid w:val="001E1C88"/>
    <w:rsid w:val="001E3CD4"/>
    <w:rsid w:val="001E435F"/>
    <w:rsid w:val="001E4FDC"/>
    <w:rsid w:val="001E65E8"/>
    <w:rsid w:val="001E6979"/>
    <w:rsid w:val="001E6D65"/>
    <w:rsid w:val="001E705A"/>
    <w:rsid w:val="001E7D7C"/>
    <w:rsid w:val="001F1334"/>
    <w:rsid w:val="001F1487"/>
    <w:rsid w:val="001F2E22"/>
    <w:rsid w:val="001F31D5"/>
    <w:rsid w:val="001F466F"/>
    <w:rsid w:val="001F4A7A"/>
    <w:rsid w:val="001F4CDE"/>
    <w:rsid w:val="001F5DC1"/>
    <w:rsid w:val="0020020C"/>
    <w:rsid w:val="0020085C"/>
    <w:rsid w:val="00201F1B"/>
    <w:rsid w:val="00202825"/>
    <w:rsid w:val="0020381A"/>
    <w:rsid w:val="00203BBA"/>
    <w:rsid w:val="00204511"/>
    <w:rsid w:val="00204561"/>
    <w:rsid w:val="002046B4"/>
    <w:rsid w:val="00204BB9"/>
    <w:rsid w:val="00204CC8"/>
    <w:rsid w:val="002057EF"/>
    <w:rsid w:val="0020724A"/>
    <w:rsid w:val="002074DE"/>
    <w:rsid w:val="002076E0"/>
    <w:rsid w:val="002079D1"/>
    <w:rsid w:val="00207EBE"/>
    <w:rsid w:val="00214892"/>
    <w:rsid w:val="00214898"/>
    <w:rsid w:val="00214D0D"/>
    <w:rsid w:val="00217912"/>
    <w:rsid w:val="00217F58"/>
    <w:rsid w:val="0022052A"/>
    <w:rsid w:val="002206DD"/>
    <w:rsid w:val="00221B7A"/>
    <w:rsid w:val="00221E3E"/>
    <w:rsid w:val="00223852"/>
    <w:rsid w:val="00224A84"/>
    <w:rsid w:val="002300E2"/>
    <w:rsid w:val="0023059D"/>
    <w:rsid w:val="0023214E"/>
    <w:rsid w:val="00232433"/>
    <w:rsid w:val="0023389B"/>
    <w:rsid w:val="00233ECE"/>
    <w:rsid w:val="00234509"/>
    <w:rsid w:val="0023681E"/>
    <w:rsid w:val="00240199"/>
    <w:rsid w:val="00241625"/>
    <w:rsid w:val="00241B9D"/>
    <w:rsid w:val="00241F2F"/>
    <w:rsid w:val="002443AA"/>
    <w:rsid w:val="00245096"/>
    <w:rsid w:val="00245A48"/>
    <w:rsid w:val="00250563"/>
    <w:rsid w:val="00250618"/>
    <w:rsid w:val="0025061A"/>
    <w:rsid w:val="002507CB"/>
    <w:rsid w:val="00252B08"/>
    <w:rsid w:val="00253067"/>
    <w:rsid w:val="002533C4"/>
    <w:rsid w:val="002546A0"/>
    <w:rsid w:val="00255F75"/>
    <w:rsid w:val="0025708F"/>
    <w:rsid w:val="00257313"/>
    <w:rsid w:val="00257F08"/>
    <w:rsid w:val="002622ED"/>
    <w:rsid w:val="002631CF"/>
    <w:rsid w:val="00263C64"/>
    <w:rsid w:val="00264215"/>
    <w:rsid w:val="0026461F"/>
    <w:rsid w:val="00264847"/>
    <w:rsid w:val="0026559F"/>
    <w:rsid w:val="002658A9"/>
    <w:rsid w:val="00266FD2"/>
    <w:rsid w:val="002677B0"/>
    <w:rsid w:val="00267ACE"/>
    <w:rsid w:val="00270999"/>
    <w:rsid w:val="00270C5C"/>
    <w:rsid w:val="00270E49"/>
    <w:rsid w:val="00271388"/>
    <w:rsid w:val="002719C0"/>
    <w:rsid w:val="002727AF"/>
    <w:rsid w:val="00272BC2"/>
    <w:rsid w:val="00273E97"/>
    <w:rsid w:val="00274565"/>
    <w:rsid w:val="00274A5A"/>
    <w:rsid w:val="00274C93"/>
    <w:rsid w:val="002759F2"/>
    <w:rsid w:val="002773C2"/>
    <w:rsid w:val="00281A8B"/>
    <w:rsid w:val="00282FB2"/>
    <w:rsid w:val="002832EA"/>
    <w:rsid w:val="00283C6C"/>
    <w:rsid w:val="00283D89"/>
    <w:rsid w:val="002846B1"/>
    <w:rsid w:val="002847A8"/>
    <w:rsid w:val="00284BCC"/>
    <w:rsid w:val="00286198"/>
    <w:rsid w:val="00286569"/>
    <w:rsid w:val="00286D32"/>
    <w:rsid w:val="00287FDD"/>
    <w:rsid w:val="00291F2D"/>
    <w:rsid w:val="002925CA"/>
    <w:rsid w:val="00292E9C"/>
    <w:rsid w:val="00294309"/>
    <w:rsid w:val="00294DA2"/>
    <w:rsid w:val="002A14D1"/>
    <w:rsid w:val="002A1666"/>
    <w:rsid w:val="002A1AD8"/>
    <w:rsid w:val="002A1B34"/>
    <w:rsid w:val="002A2F28"/>
    <w:rsid w:val="002A3016"/>
    <w:rsid w:val="002A3747"/>
    <w:rsid w:val="002A3A3A"/>
    <w:rsid w:val="002A413E"/>
    <w:rsid w:val="002A4380"/>
    <w:rsid w:val="002A58A8"/>
    <w:rsid w:val="002B1320"/>
    <w:rsid w:val="002B1A6F"/>
    <w:rsid w:val="002B2BA4"/>
    <w:rsid w:val="002B2CBC"/>
    <w:rsid w:val="002B3521"/>
    <w:rsid w:val="002B35E3"/>
    <w:rsid w:val="002B58A8"/>
    <w:rsid w:val="002B5F91"/>
    <w:rsid w:val="002B663C"/>
    <w:rsid w:val="002B6C6A"/>
    <w:rsid w:val="002B7028"/>
    <w:rsid w:val="002C0B05"/>
    <w:rsid w:val="002C0DA6"/>
    <w:rsid w:val="002C2F68"/>
    <w:rsid w:val="002C4104"/>
    <w:rsid w:val="002C4CA3"/>
    <w:rsid w:val="002C6A56"/>
    <w:rsid w:val="002C77E9"/>
    <w:rsid w:val="002D0256"/>
    <w:rsid w:val="002D07E2"/>
    <w:rsid w:val="002D0B18"/>
    <w:rsid w:val="002D0FAC"/>
    <w:rsid w:val="002D13D8"/>
    <w:rsid w:val="002D3068"/>
    <w:rsid w:val="002D30E4"/>
    <w:rsid w:val="002D4A7A"/>
    <w:rsid w:val="002D7498"/>
    <w:rsid w:val="002E21A3"/>
    <w:rsid w:val="002E3748"/>
    <w:rsid w:val="002E44B5"/>
    <w:rsid w:val="002E473E"/>
    <w:rsid w:val="002E4B43"/>
    <w:rsid w:val="002E50A6"/>
    <w:rsid w:val="002E60E4"/>
    <w:rsid w:val="002F0AB7"/>
    <w:rsid w:val="002F1821"/>
    <w:rsid w:val="002F2571"/>
    <w:rsid w:val="002F3E39"/>
    <w:rsid w:val="002F4060"/>
    <w:rsid w:val="002F4D2E"/>
    <w:rsid w:val="002F6405"/>
    <w:rsid w:val="002F6E33"/>
    <w:rsid w:val="002F778C"/>
    <w:rsid w:val="002F7DD9"/>
    <w:rsid w:val="003033AC"/>
    <w:rsid w:val="003037FA"/>
    <w:rsid w:val="00304490"/>
    <w:rsid w:val="003045A4"/>
    <w:rsid w:val="00304CB3"/>
    <w:rsid w:val="00304D82"/>
    <w:rsid w:val="00304EFC"/>
    <w:rsid w:val="00306651"/>
    <w:rsid w:val="003074E1"/>
    <w:rsid w:val="003076B0"/>
    <w:rsid w:val="0031044A"/>
    <w:rsid w:val="00310983"/>
    <w:rsid w:val="00312280"/>
    <w:rsid w:val="003133A3"/>
    <w:rsid w:val="00313492"/>
    <w:rsid w:val="003147E8"/>
    <w:rsid w:val="00314BF6"/>
    <w:rsid w:val="0031568C"/>
    <w:rsid w:val="0031571E"/>
    <w:rsid w:val="00316B6D"/>
    <w:rsid w:val="00316E16"/>
    <w:rsid w:val="00317F03"/>
    <w:rsid w:val="003204DE"/>
    <w:rsid w:val="003208AA"/>
    <w:rsid w:val="00321323"/>
    <w:rsid w:val="0032135D"/>
    <w:rsid w:val="0032265E"/>
    <w:rsid w:val="00323826"/>
    <w:rsid w:val="00330AA2"/>
    <w:rsid w:val="003310C8"/>
    <w:rsid w:val="003330BA"/>
    <w:rsid w:val="00334987"/>
    <w:rsid w:val="00336678"/>
    <w:rsid w:val="00336B1E"/>
    <w:rsid w:val="00336CBC"/>
    <w:rsid w:val="00340348"/>
    <w:rsid w:val="003406B7"/>
    <w:rsid w:val="00340E41"/>
    <w:rsid w:val="0034188B"/>
    <w:rsid w:val="00343336"/>
    <w:rsid w:val="003442DB"/>
    <w:rsid w:val="00345EE6"/>
    <w:rsid w:val="00346432"/>
    <w:rsid w:val="003511D3"/>
    <w:rsid w:val="00351978"/>
    <w:rsid w:val="0035515D"/>
    <w:rsid w:val="00355780"/>
    <w:rsid w:val="00356253"/>
    <w:rsid w:val="00356625"/>
    <w:rsid w:val="00357C1D"/>
    <w:rsid w:val="00357CB1"/>
    <w:rsid w:val="00357DFC"/>
    <w:rsid w:val="00360124"/>
    <w:rsid w:val="00360923"/>
    <w:rsid w:val="0036196E"/>
    <w:rsid w:val="003623DF"/>
    <w:rsid w:val="00365107"/>
    <w:rsid w:val="00365739"/>
    <w:rsid w:val="00366055"/>
    <w:rsid w:val="003708EA"/>
    <w:rsid w:val="00370C29"/>
    <w:rsid w:val="00372492"/>
    <w:rsid w:val="0037618E"/>
    <w:rsid w:val="00377A98"/>
    <w:rsid w:val="00377B76"/>
    <w:rsid w:val="0038099A"/>
    <w:rsid w:val="00382D07"/>
    <w:rsid w:val="00383205"/>
    <w:rsid w:val="0038355F"/>
    <w:rsid w:val="00384944"/>
    <w:rsid w:val="00384AA4"/>
    <w:rsid w:val="00385222"/>
    <w:rsid w:val="0038545A"/>
    <w:rsid w:val="00385D0A"/>
    <w:rsid w:val="00385EAC"/>
    <w:rsid w:val="00390600"/>
    <w:rsid w:val="00390936"/>
    <w:rsid w:val="00391426"/>
    <w:rsid w:val="003920CC"/>
    <w:rsid w:val="003925F3"/>
    <w:rsid w:val="00394B38"/>
    <w:rsid w:val="003965CB"/>
    <w:rsid w:val="00396D2A"/>
    <w:rsid w:val="003971CA"/>
    <w:rsid w:val="003972F9"/>
    <w:rsid w:val="003A00F1"/>
    <w:rsid w:val="003A10E3"/>
    <w:rsid w:val="003A4B86"/>
    <w:rsid w:val="003A5453"/>
    <w:rsid w:val="003A5E81"/>
    <w:rsid w:val="003A62BD"/>
    <w:rsid w:val="003A655E"/>
    <w:rsid w:val="003B0222"/>
    <w:rsid w:val="003B0720"/>
    <w:rsid w:val="003B18A5"/>
    <w:rsid w:val="003B322D"/>
    <w:rsid w:val="003B3250"/>
    <w:rsid w:val="003B5686"/>
    <w:rsid w:val="003B5E50"/>
    <w:rsid w:val="003B61F7"/>
    <w:rsid w:val="003B6D44"/>
    <w:rsid w:val="003B6E42"/>
    <w:rsid w:val="003C08DF"/>
    <w:rsid w:val="003C1106"/>
    <w:rsid w:val="003C69B7"/>
    <w:rsid w:val="003C71BC"/>
    <w:rsid w:val="003C7416"/>
    <w:rsid w:val="003D0065"/>
    <w:rsid w:val="003D0827"/>
    <w:rsid w:val="003D0E90"/>
    <w:rsid w:val="003D1B96"/>
    <w:rsid w:val="003D23D8"/>
    <w:rsid w:val="003D4531"/>
    <w:rsid w:val="003D5288"/>
    <w:rsid w:val="003D5740"/>
    <w:rsid w:val="003D5CDA"/>
    <w:rsid w:val="003D6670"/>
    <w:rsid w:val="003D73B5"/>
    <w:rsid w:val="003D7DBD"/>
    <w:rsid w:val="003E0382"/>
    <w:rsid w:val="003E07FA"/>
    <w:rsid w:val="003E19B1"/>
    <w:rsid w:val="003E286A"/>
    <w:rsid w:val="003E3194"/>
    <w:rsid w:val="003E36C3"/>
    <w:rsid w:val="003E710E"/>
    <w:rsid w:val="003E73F8"/>
    <w:rsid w:val="003F00EE"/>
    <w:rsid w:val="003F02D9"/>
    <w:rsid w:val="003F0EC4"/>
    <w:rsid w:val="003F12F2"/>
    <w:rsid w:val="003F2837"/>
    <w:rsid w:val="003F5D1B"/>
    <w:rsid w:val="003F79CB"/>
    <w:rsid w:val="0040017D"/>
    <w:rsid w:val="004004C2"/>
    <w:rsid w:val="00400754"/>
    <w:rsid w:val="00400CCF"/>
    <w:rsid w:val="00401812"/>
    <w:rsid w:val="00403603"/>
    <w:rsid w:val="0040461D"/>
    <w:rsid w:val="00405CB0"/>
    <w:rsid w:val="004060DB"/>
    <w:rsid w:val="004065AA"/>
    <w:rsid w:val="0040746F"/>
    <w:rsid w:val="00407BD8"/>
    <w:rsid w:val="00410208"/>
    <w:rsid w:val="00410553"/>
    <w:rsid w:val="00413188"/>
    <w:rsid w:val="004131BB"/>
    <w:rsid w:val="00413F6C"/>
    <w:rsid w:val="00416701"/>
    <w:rsid w:val="00416BCD"/>
    <w:rsid w:val="00420044"/>
    <w:rsid w:val="0042318C"/>
    <w:rsid w:val="00423DD7"/>
    <w:rsid w:val="00425243"/>
    <w:rsid w:val="00425FFC"/>
    <w:rsid w:val="00426BDC"/>
    <w:rsid w:val="0043028D"/>
    <w:rsid w:val="0043081A"/>
    <w:rsid w:val="00432C15"/>
    <w:rsid w:val="00433201"/>
    <w:rsid w:val="004332B5"/>
    <w:rsid w:val="004337F9"/>
    <w:rsid w:val="00433853"/>
    <w:rsid w:val="00433D06"/>
    <w:rsid w:val="00434BA8"/>
    <w:rsid w:val="004352FF"/>
    <w:rsid w:val="00436DB6"/>
    <w:rsid w:val="004411C1"/>
    <w:rsid w:val="00442E06"/>
    <w:rsid w:val="00444D16"/>
    <w:rsid w:val="00445265"/>
    <w:rsid w:val="00447151"/>
    <w:rsid w:val="00447ACE"/>
    <w:rsid w:val="00450A74"/>
    <w:rsid w:val="004528E1"/>
    <w:rsid w:val="00452B32"/>
    <w:rsid w:val="004534A1"/>
    <w:rsid w:val="00453B91"/>
    <w:rsid w:val="00455DF1"/>
    <w:rsid w:val="00456EBE"/>
    <w:rsid w:val="00457242"/>
    <w:rsid w:val="00457A95"/>
    <w:rsid w:val="00460130"/>
    <w:rsid w:val="004605CA"/>
    <w:rsid w:val="004605D7"/>
    <w:rsid w:val="00462CB3"/>
    <w:rsid w:val="00464B66"/>
    <w:rsid w:val="004673AE"/>
    <w:rsid w:val="00467ECB"/>
    <w:rsid w:val="004724F5"/>
    <w:rsid w:val="00472ACD"/>
    <w:rsid w:val="00472F2E"/>
    <w:rsid w:val="00475DE8"/>
    <w:rsid w:val="0047662C"/>
    <w:rsid w:val="00484153"/>
    <w:rsid w:val="004861EF"/>
    <w:rsid w:val="00490C06"/>
    <w:rsid w:val="00490CEE"/>
    <w:rsid w:val="0049255E"/>
    <w:rsid w:val="00492C8F"/>
    <w:rsid w:val="00493D8E"/>
    <w:rsid w:val="00493E1D"/>
    <w:rsid w:val="004945D7"/>
    <w:rsid w:val="00494AF4"/>
    <w:rsid w:val="00497C7F"/>
    <w:rsid w:val="00497FA0"/>
    <w:rsid w:val="004A0568"/>
    <w:rsid w:val="004A06D7"/>
    <w:rsid w:val="004A1505"/>
    <w:rsid w:val="004A186A"/>
    <w:rsid w:val="004A2005"/>
    <w:rsid w:val="004A2DFB"/>
    <w:rsid w:val="004A4487"/>
    <w:rsid w:val="004A4701"/>
    <w:rsid w:val="004A4CA7"/>
    <w:rsid w:val="004A5803"/>
    <w:rsid w:val="004A5A10"/>
    <w:rsid w:val="004A612F"/>
    <w:rsid w:val="004A7644"/>
    <w:rsid w:val="004B1543"/>
    <w:rsid w:val="004B23DD"/>
    <w:rsid w:val="004B3E1E"/>
    <w:rsid w:val="004B5023"/>
    <w:rsid w:val="004B53FA"/>
    <w:rsid w:val="004B5DD0"/>
    <w:rsid w:val="004B6102"/>
    <w:rsid w:val="004B6219"/>
    <w:rsid w:val="004B6A25"/>
    <w:rsid w:val="004B7B00"/>
    <w:rsid w:val="004C0ABA"/>
    <w:rsid w:val="004C13D9"/>
    <w:rsid w:val="004C268E"/>
    <w:rsid w:val="004C4FBF"/>
    <w:rsid w:val="004C5421"/>
    <w:rsid w:val="004C5F38"/>
    <w:rsid w:val="004C71CB"/>
    <w:rsid w:val="004C77A7"/>
    <w:rsid w:val="004D3337"/>
    <w:rsid w:val="004D47C4"/>
    <w:rsid w:val="004D52C8"/>
    <w:rsid w:val="004D6682"/>
    <w:rsid w:val="004D6747"/>
    <w:rsid w:val="004D6894"/>
    <w:rsid w:val="004D6AA5"/>
    <w:rsid w:val="004D7F56"/>
    <w:rsid w:val="004E00B0"/>
    <w:rsid w:val="004E15A8"/>
    <w:rsid w:val="004E2113"/>
    <w:rsid w:val="004E6C25"/>
    <w:rsid w:val="004E6D90"/>
    <w:rsid w:val="004E7F24"/>
    <w:rsid w:val="004F1367"/>
    <w:rsid w:val="004F1B3F"/>
    <w:rsid w:val="004F4C40"/>
    <w:rsid w:val="004F5029"/>
    <w:rsid w:val="004F5DBA"/>
    <w:rsid w:val="004F79C0"/>
    <w:rsid w:val="00500AEC"/>
    <w:rsid w:val="00500DC4"/>
    <w:rsid w:val="00500F16"/>
    <w:rsid w:val="00501F7E"/>
    <w:rsid w:val="005020B5"/>
    <w:rsid w:val="00503A6A"/>
    <w:rsid w:val="00504DBA"/>
    <w:rsid w:val="005052DB"/>
    <w:rsid w:val="005057FB"/>
    <w:rsid w:val="00506DD3"/>
    <w:rsid w:val="00510114"/>
    <w:rsid w:val="00510FCC"/>
    <w:rsid w:val="00511A23"/>
    <w:rsid w:val="00512176"/>
    <w:rsid w:val="00512293"/>
    <w:rsid w:val="00513E18"/>
    <w:rsid w:val="00514492"/>
    <w:rsid w:val="005161BE"/>
    <w:rsid w:val="0051661C"/>
    <w:rsid w:val="0051761D"/>
    <w:rsid w:val="00520D53"/>
    <w:rsid w:val="00521E56"/>
    <w:rsid w:val="0052440B"/>
    <w:rsid w:val="0052560F"/>
    <w:rsid w:val="00525BF8"/>
    <w:rsid w:val="00525C1F"/>
    <w:rsid w:val="00526BA5"/>
    <w:rsid w:val="005308CC"/>
    <w:rsid w:val="00532991"/>
    <w:rsid w:val="0053308C"/>
    <w:rsid w:val="005346E4"/>
    <w:rsid w:val="00534780"/>
    <w:rsid w:val="00534821"/>
    <w:rsid w:val="005359E3"/>
    <w:rsid w:val="00535CEA"/>
    <w:rsid w:val="00536ACE"/>
    <w:rsid w:val="005373AE"/>
    <w:rsid w:val="005421A7"/>
    <w:rsid w:val="005424AF"/>
    <w:rsid w:val="00542914"/>
    <w:rsid w:val="0054341E"/>
    <w:rsid w:val="005448B3"/>
    <w:rsid w:val="00544F8D"/>
    <w:rsid w:val="005450D6"/>
    <w:rsid w:val="00546B37"/>
    <w:rsid w:val="005472B3"/>
    <w:rsid w:val="005511F5"/>
    <w:rsid w:val="005529FC"/>
    <w:rsid w:val="00554441"/>
    <w:rsid w:val="005544F4"/>
    <w:rsid w:val="00554AA7"/>
    <w:rsid w:val="0055582E"/>
    <w:rsid w:val="005562FD"/>
    <w:rsid w:val="005600A1"/>
    <w:rsid w:val="00561A19"/>
    <w:rsid w:val="00563570"/>
    <w:rsid w:val="00563860"/>
    <w:rsid w:val="0056404E"/>
    <w:rsid w:val="0056462B"/>
    <w:rsid w:val="00565FD9"/>
    <w:rsid w:val="0056617F"/>
    <w:rsid w:val="0056638D"/>
    <w:rsid w:val="00566F49"/>
    <w:rsid w:val="0056748E"/>
    <w:rsid w:val="00567995"/>
    <w:rsid w:val="00567BF1"/>
    <w:rsid w:val="00567D63"/>
    <w:rsid w:val="00570198"/>
    <w:rsid w:val="00570AEC"/>
    <w:rsid w:val="00575F7A"/>
    <w:rsid w:val="005765A3"/>
    <w:rsid w:val="0057678B"/>
    <w:rsid w:val="00580192"/>
    <w:rsid w:val="0058050B"/>
    <w:rsid w:val="005813BF"/>
    <w:rsid w:val="0058151F"/>
    <w:rsid w:val="00581B3E"/>
    <w:rsid w:val="0058293D"/>
    <w:rsid w:val="00583E49"/>
    <w:rsid w:val="00584179"/>
    <w:rsid w:val="005860FA"/>
    <w:rsid w:val="005879F3"/>
    <w:rsid w:val="00591171"/>
    <w:rsid w:val="00591304"/>
    <w:rsid w:val="00591686"/>
    <w:rsid w:val="005917DB"/>
    <w:rsid w:val="00592A9F"/>
    <w:rsid w:val="005940AD"/>
    <w:rsid w:val="00594F02"/>
    <w:rsid w:val="00596256"/>
    <w:rsid w:val="00597B07"/>
    <w:rsid w:val="005A0149"/>
    <w:rsid w:val="005A0B24"/>
    <w:rsid w:val="005A145B"/>
    <w:rsid w:val="005A17E5"/>
    <w:rsid w:val="005A354E"/>
    <w:rsid w:val="005A529C"/>
    <w:rsid w:val="005B036F"/>
    <w:rsid w:val="005B0E8B"/>
    <w:rsid w:val="005B122D"/>
    <w:rsid w:val="005B1997"/>
    <w:rsid w:val="005B439C"/>
    <w:rsid w:val="005B55F6"/>
    <w:rsid w:val="005B5DE2"/>
    <w:rsid w:val="005B5EBE"/>
    <w:rsid w:val="005B6B97"/>
    <w:rsid w:val="005B6E49"/>
    <w:rsid w:val="005B6F79"/>
    <w:rsid w:val="005B7D76"/>
    <w:rsid w:val="005C0271"/>
    <w:rsid w:val="005C1F3D"/>
    <w:rsid w:val="005C2972"/>
    <w:rsid w:val="005C2CE1"/>
    <w:rsid w:val="005C2FEA"/>
    <w:rsid w:val="005C3912"/>
    <w:rsid w:val="005C3CF1"/>
    <w:rsid w:val="005C6E7E"/>
    <w:rsid w:val="005C7E6F"/>
    <w:rsid w:val="005D02FB"/>
    <w:rsid w:val="005D113D"/>
    <w:rsid w:val="005D1172"/>
    <w:rsid w:val="005D1340"/>
    <w:rsid w:val="005D1462"/>
    <w:rsid w:val="005D1DA7"/>
    <w:rsid w:val="005D3294"/>
    <w:rsid w:val="005D40DA"/>
    <w:rsid w:val="005D4F6E"/>
    <w:rsid w:val="005D5C13"/>
    <w:rsid w:val="005D6478"/>
    <w:rsid w:val="005D7579"/>
    <w:rsid w:val="005D7B25"/>
    <w:rsid w:val="005E05FD"/>
    <w:rsid w:val="005E19B9"/>
    <w:rsid w:val="005E28B8"/>
    <w:rsid w:val="005E3568"/>
    <w:rsid w:val="005E39EB"/>
    <w:rsid w:val="005E4D1C"/>
    <w:rsid w:val="005E5664"/>
    <w:rsid w:val="005F01CC"/>
    <w:rsid w:val="005F1314"/>
    <w:rsid w:val="005F18E0"/>
    <w:rsid w:val="005F43F8"/>
    <w:rsid w:val="005F4CBB"/>
    <w:rsid w:val="005F5086"/>
    <w:rsid w:val="005F7AA0"/>
    <w:rsid w:val="006027E7"/>
    <w:rsid w:val="0060350A"/>
    <w:rsid w:val="0060367F"/>
    <w:rsid w:val="0060395D"/>
    <w:rsid w:val="0060623D"/>
    <w:rsid w:val="00606470"/>
    <w:rsid w:val="00607929"/>
    <w:rsid w:val="00607AFC"/>
    <w:rsid w:val="00607DE1"/>
    <w:rsid w:val="00610D35"/>
    <w:rsid w:val="00611019"/>
    <w:rsid w:val="00611E8B"/>
    <w:rsid w:val="006121DD"/>
    <w:rsid w:val="006126C2"/>
    <w:rsid w:val="006133FE"/>
    <w:rsid w:val="006134F2"/>
    <w:rsid w:val="006147BC"/>
    <w:rsid w:val="006156C7"/>
    <w:rsid w:val="00615DCD"/>
    <w:rsid w:val="00616D84"/>
    <w:rsid w:val="0062236B"/>
    <w:rsid w:val="00622F48"/>
    <w:rsid w:val="00623F26"/>
    <w:rsid w:val="0062412F"/>
    <w:rsid w:val="00624612"/>
    <w:rsid w:val="006249A6"/>
    <w:rsid w:val="00626612"/>
    <w:rsid w:val="00626F52"/>
    <w:rsid w:val="00627E3D"/>
    <w:rsid w:val="00631620"/>
    <w:rsid w:val="00631A84"/>
    <w:rsid w:val="006320CC"/>
    <w:rsid w:val="00632F03"/>
    <w:rsid w:val="006335B4"/>
    <w:rsid w:val="00633763"/>
    <w:rsid w:val="00633C56"/>
    <w:rsid w:val="00634612"/>
    <w:rsid w:val="00640A24"/>
    <w:rsid w:val="00641156"/>
    <w:rsid w:val="00643232"/>
    <w:rsid w:val="006435C9"/>
    <w:rsid w:val="0064433F"/>
    <w:rsid w:val="0064492A"/>
    <w:rsid w:val="00646BF5"/>
    <w:rsid w:val="00647F2C"/>
    <w:rsid w:val="00650BB3"/>
    <w:rsid w:val="00652A12"/>
    <w:rsid w:val="00656E24"/>
    <w:rsid w:val="006572B7"/>
    <w:rsid w:val="0066191C"/>
    <w:rsid w:val="00662EAB"/>
    <w:rsid w:val="006632BD"/>
    <w:rsid w:val="00664036"/>
    <w:rsid w:val="00665C1B"/>
    <w:rsid w:val="00666579"/>
    <w:rsid w:val="00666B26"/>
    <w:rsid w:val="00667F45"/>
    <w:rsid w:val="006701A6"/>
    <w:rsid w:val="00672763"/>
    <w:rsid w:val="00672B4E"/>
    <w:rsid w:val="0067352E"/>
    <w:rsid w:val="00673AA4"/>
    <w:rsid w:val="006757D8"/>
    <w:rsid w:val="00675A10"/>
    <w:rsid w:val="00675C5E"/>
    <w:rsid w:val="00676890"/>
    <w:rsid w:val="006805C1"/>
    <w:rsid w:val="006808E2"/>
    <w:rsid w:val="00680D27"/>
    <w:rsid w:val="00680F7F"/>
    <w:rsid w:val="00681735"/>
    <w:rsid w:val="0068222E"/>
    <w:rsid w:val="006822D2"/>
    <w:rsid w:val="00682395"/>
    <w:rsid w:val="00682966"/>
    <w:rsid w:val="00682C5F"/>
    <w:rsid w:val="00682D88"/>
    <w:rsid w:val="00683BC7"/>
    <w:rsid w:val="00684080"/>
    <w:rsid w:val="00685084"/>
    <w:rsid w:val="006850FD"/>
    <w:rsid w:val="00685770"/>
    <w:rsid w:val="0068636B"/>
    <w:rsid w:val="0068657F"/>
    <w:rsid w:val="00687C26"/>
    <w:rsid w:val="00690A96"/>
    <w:rsid w:val="00691254"/>
    <w:rsid w:val="00692D20"/>
    <w:rsid w:val="00693144"/>
    <w:rsid w:val="00695335"/>
    <w:rsid w:val="006968A0"/>
    <w:rsid w:val="00696B98"/>
    <w:rsid w:val="006A04AA"/>
    <w:rsid w:val="006A0BD1"/>
    <w:rsid w:val="006A11E8"/>
    <w:rsid w:val="006A22CD"/>
    <w:rsid w:val="006A2B46"/>
    <w:rsid w:val="006A388C"/>
    <w:rsid w:val="006A3CD6"/>
    <w:rsid w:val="006A3D7E"/>
    <w:rsid w:val="006A42F2"/>
    <w:rsid w:val="006A5FA9"/>
    <w:rsid w:val="006A6637"/>
    <w:rsid w:val="006A6A0B"/>
    <w:rsid w:val="006B0368"/>
    <w:rsid w:val="006B1913"/>
    <w:rsid w:val="006B3AEF"/>
    <w:rsid w:val="006B5821"/>
    <w:rsid w:val="006B6BEC"/>
    <w:rsid w:val="006B6EDE"/>
    <w:rsid w:val="006B7C20"/>
    <w:rsid w:val="006C049B"/>
    <w:rsid w:val="006C1824"/>
    <w:rsid w:val="006C37D8"/>
    <w:rsid w:val="006C42DE"/>
    <w:rsid w:val="006C6DCB"/>
    <w:rsid w:val="006C7604"/>
    <w:rsid w:val="006D06E2"/>
    <w:rsid w:val="006D26BE"/>
    <w:rsid w:val="006D5F56"/>
    <w:rsid w:val="006D7665"/>
    <w:rsid w:val="006E1526"/>
    <w:rsid w:val="006E1604"/>
    <w:rsid w:val="006E1911"/>
    <w:rsid w:val="006E1EA4"/>
    <w:rsid w:val="006E26EF"/>
    <w:rsid w:val="006E3181"/>
    <w:rsid w:val="006E44EB"/>
    <w:rsid w:val="006E47AA"/>
    <w:rsid w:val="006E5326"/>
    <w:rsid w:val="006E5A6A"/>
    <w:rsid w:val="006E6145"/>
    <w:rsid w:val="006E743C"/>
    <w:rsid w:val="006E756F"/>
    <w:rsid w:val="006E7810"/>
    <w:rsid w:val="006E7C4C"/>
    <w:rsid w:val="006F1196"/>
    <w:rsid w:val="006F39EC"/>
    <w:rsid w:val="006F4072"/>
    <w:rsid w:val="006F4EC6"/>
    <w:rsid w:val="006F50AA"/>
    <w:rsid w:val="006F73FB"/>
    <w:rsid w:val="0070024C"/>
    <w:rsid w:val="007004AE"/>
    <w:rsid w:val="007007FE"/>
    <w:rsid w:val="00701741"/>
    <w:rsid w:val="0070192F"/>
    <w:rsid w:val="00701DFE"/>
    <w:rsid w:val="007022AD"/>
    <w:rsid w:val="00702E6D"/>
    <w:rsid w:val="00703C74"/>
    <w:rsid w:val="00704894"/>
    <w:rsid w:val="0070505F"/>
    <w:rsid w:val="007063C5"/>
    <w:rsid w:val="0071000A"/>
    <w:rsid w:val="00710133"/>
    <w:rsid w:val="00711160"/>
    <w:rsid w:val="0071116B"/>
    <w:rsid w:val="0071117F"/>
    <w:rsid w:val="00713BE6"/>
    <w:rsid w:val="00713DC5"/>
    <w:rsid w:val="00716CD4"/>
    <w:rsid w:val="007179A5"/>
    <w:rsid w:val="00717F78"/>
    <w:rsid w:val="0072031E"/>
    <w:rsid w:val="007219E7"/>
    <w:rsid w:val="00721BF9"/>
    <w:rsid w:val="007224C5"/>
    <w:rsid w:val="007233A3"/>
    <w:rsid w:val="007237FC"/>
    <w:rsid w:val="00723E49"/>
    <w:rsid w:val="007252BD"/>
    <w:rsid w:val="0072576B"/>
    <w:rsid w:val="00726DDB"/>
    <w:rsid w:val="007275E9"/>
    <w:rsid w:val="007334BC"/>
    <w:rsid w:val="00733668"/>
    <w:rsid w:val="00733A2A"/>
    <w:rsid w:val="00733BA1"/>
    <w:rsid w:val="0073408B"/>
    <w:rsid w:val="007350B8"/>
    <w:rsid w:val="00735A5D"/>
    <w:rsid w:val="00736434"/>
    <w:rsid w:val="00737721"/>
    <w:rsid w:val="00740FFC"/>
    <w:rsid w:val="007411B5"/>
    <w:rsid w:val="00741254"/>
    <w:rsid w:val="00741FA1"/>
    <w:rsid w:val="00742B49"/>
    <w:rsid w:val="00742C16"/>
    <w:rsid w:val="00744036"/>
    <w:rsid w:val="00745E1B"/>
    <w:rsid w:val="007530B0"/>
    <w:rsid w:val="00753446"/>
    <w:rsid w:val="007540A6"/>
    <w:rsid w:val="007556E8"/>
    <w:rsid w:val="00756944"/>
    <w:rsid w:val="007575B9"/>
    <w:rsid w:val="00760214"/>
    <w:rsid w:val="00761CFB"/>
    <w:rsid w:val="00762C32"/>
    <w:rsid w:val="00763BC0"/>
    <w:rsid w:val="00765C67"/>
    <w:rsid w:val="00766911"/>
    <w:rsid w:val="00766D9D"/>
    <w:rsid w:val="0076723D"/>
    <w:rsid w:val="00767862"/>
    <w:rsid w:val="00767B8D"/>
    <w:rsid w:val="0077228E"/>
    <w:rsid w:val="00772D4A"/>
    <w:rsid w:val="00775A15"/>
    <w:rsid w:val="00777850"/>
    <w:rsid w:val="00780B71"/>
    <w:rsid w:val="0078163D"/>
    <w:rsid w:val="00781D52"/>
    <w:rsid w:val="00782FB5"/>
    <w:rsid w:val="00784B38"/>
    <w:rsid w:val="00785C5D"/>
    <w:rsid w:val="00790EFE"/>
    <w:rsid w:val="0079107E"/>
    <w:rsid w:val="00792B91"/>
    <w:rsid w:val="007951AB"/>
    <w:rsid w:val="00795612"/>
    <w:rsid w:val="007975D6"/>
    <w:rsid w:val="00797E08"/>
    <w:rsid w:val="007A0A14"/>
    <w:rsid w:val="007A27A8"/>
    <w:rsid w:val="007A3D0B"/>
    <w:rsid w:val="007A4C1D"/>
    <w:rsid w:val="007A5D08"/>
    <w:rsid w:val="007A7421"/>
    <w:rsid w:val="007B09AA"/>
    <w:rsid w:val="007B1667"/>
    <w:rsid w:val="007B4649"/>
    <w:rsid w:val="007B46C8"/>
    <w:rsid w:val="007B4DD4"/>
    <w:rsid w:val="007B5DEF"/>
    <w:rsid w:val="007B7975"/>
    <w:rsid w:val="007B7C04"/>
    <w:rsid w:val="007B7CA9"/>
    <w:rsid w:val="007B7DA6"/>
    <w:rsid w:val="007C079C"/>
    <w:rsid w:val="007C2370"/>
    <w:rsid w:val="007C27A8"/>
    <w:rsid w:val="007C2E3C"/>
    <w:rsid w:val="007C3E26"/>
    <w:rsid w:val="007C4BB2"/>
    <w:rsid w:val="007C5081"/>
    <w:rsid w:val="007C5E9A"/>
    <w:rsid w:val="007C5FDD"/>
    <w:rsid w:val="007C67AF"/>
    <w:rsid w:val="007D3351"/>
    <w:rsid w:val="007D448D"/>
    <w:rsid w:val="007D45FB"/>
    <w:rsid w:val="007D4AA6"/>
    <w:rsid w:val="007D4D15"/>
    <w:rsid w:val="007D5788"/>
    <w:rsid w:val="007D6395"/>
    <w:rsid w:val="007E00DB"/>
    <w:rsid w:val="007E0BD2"/>
    <w:rsid w:val="007E2AB1"/>
    <w:rsid w:val="007E3BA6"/>
    <w:rsid w:val="007E3FB7"/>
    <w:rsid w:val="007E4F0F"/>
    <w:rsid w:val="007E5DFE"/>
    <w:rsid w:val="007E5F6D"/>
    <w:rsid w:val="007E70CF"/>
    <w:rsid w:val="007F0F46"/>
    <w:rsid w:val="007F212B"/>
    <w:rsid w:val="007F2BB5"/>
    <w:rsid w:val="007F4DB6"/>
    <w:rsid w:val="007F6193"/>
    <w:rsid w:val="007F6875"/>
    <w:rsid w:val="007F6980"/>
    <w:rsid w:val="007F6EFC"/>
    <w:rsid w:val="008021D0"/>
    <w:rsid w:val="00803223"/>
    <w:rsid w:val="00804E90"/>
    <w:rsid w:val="0080578D"/>
    <w:rsid w:val="00805A80"/>
    <w:rsid w:val="00807CED"/>
    <w:rsid w:val="00811294"/>
    <w:rsid w:val="00811382"/>
    <w:rsid w:val="00811F50"/>
    <w:rsid w:val="008123B7"/>
    <w:rsid w:val="00817E95"/>
    <w:rsid w:val="00820026"/>
    <w:rsid w:val="008204C9"/>
    <w:rsid w:val="008213F8"/>
    <w:rsid w:val="00822EEC"/>
    <w:rsid w:val="008249CB"/>
    <w:rsid w:val="008252B4"/>
    <w:rsid w:val="008258FE"/>
    <w:rsid w:val="00826A0C"/>
    <w:rsid w:val="00827243"/>
    <w:rsid w:val="0082771E"/>
    <w:rsid w:val="00827822"/>
    <w:rsid w:val="00827A4A"/>
    <w:rsid w:val="008301BF"/>
    <w:rsid w:val="00830C43"/>
    <w:rsid w:val="00832EC9"/>
    <w:rsid w:val="008346B3"/>
    <w:rsid w:val="0083503D"/>
    <w:rsid w:val="00835CE0"/>
    <w:rsid w:val="00835D3D"/>
    <w:rsid w:val="008362E2"/>
    <w:rsid w:val="00837C41"/>
    <w:rsid w:val="00837E51"/>
    <w:rsid w:val="00840836"/>
    <w:rsid w:val="0084093F"/>
    <w:rsid w:val="008411B5"/>
    <w:rsid w:val="008412E2"/>
    <w:rsid w:val="00841410"/>
    <w:rsid w:val="00841576"/>
    <w:rsid w:val="008419B6"/>
    <w:rsid w:val="008419C8"/>
    <w:rsid w:val="008420EF"/>
    <w:rsid w:val="008429C5"/>
    <w:rsid w:val="0084402C"/>
    <w:rsid w:val="008464D4"/>
    <w:rsid w:val="00846AD4"/>
    <w:rsid w:val="008516F0"/>
    <w:rsid w:val="00852A01"/>
    <w:rsid w:val="0085328B"/>
    <w:rsid w:val="00853DEA"/>
    <w:rsid w:val="00854B43"/>
    <w:rsid w:val="00854E5D"/>
    <w:rsid w:val="00856F78"/>
    <w:rsid w:val="0085790D"/>
    <w:rsid w:val="008604BC"/>
    <w:rsid w:val="00860B7E"/>
    <w:rsid w:val="00860C67"/>
    <w:rsid w:val="00861273"/>
    <w:rsid w:val="0086131C"/>
    <w:rsid w:val="00861831"/>
    <w:rsid w:val="00863C9B"/>
    <w:rsid w:val="0086425C"/>
    <w:rsid w:val="00864C85"/>
    <w:rsid w:val="008650BE"/>
    <w:rsid w:val="00865B0B"/>
    <w:rsid w:val="008664B5"/>
    <w:rsid w:val="0086745C"/>
    <w:rsid w:val="00870BE9"/>
    <w:rsid w:val="008726B4"/>
    <w:rsid w:val="00872E1C"/>
    <w:rsid w:val="00875EF1"/>
    <w:rsid w:val="008766D2"/>
    <w:rsid w:val="00876BD7"/>
    <w:rsid w:val="00882CFC"/>
    <w:rsid w:val="008852F1"/>
    <w:rsid w:val="00885F43"/>
    <w:rsid w:val="008875F4"/>
    <w:rsid w:val="0088764C"/>
    <w:rsid w:val="00887C3D"/>
    <w:rsid w:val="00887CCB"/>
    <w:rsid w:val="00890A26"/>
    <w:rsid w:val="00890E10"/>
    <w:rsid w:val="00891005"/>
    <w:rsid w:val="00891288"/>
    <w:rsid w:val="00891F87"/>
    <w:rsid w:val="008927ED"/>
    <w:rsid w:val="00893EA3"/>
    <w:rsid w:val="00894284"/>
    <w:rsid w:val="00897637"/>
    <w:rsid w:val="00897C0B"/>
    <w:rsid w:val="008A0FB6"/>
    <w:rsid w:val="008A20DC"/>
    <w:rsid w:val="008A2F66"/>
    <w:rsid w:val="008A319A"/>
    <w:rsid w:val="008A3942"/>
    <w:rsid w:val="008A4D69"/>
    <w:rsid w:val="008A5746"/>
    <w:rsid w:val="008A6E6E"/>
    <w:rsid w:val="008A70A4"/>
    <w:rsid w:val="008B17C3"/>
    <w:rsid w:val="008B249E"/>
    <w:rsid w:val="008B41D8"/>
    <w:rsid w:val="008B5BE9"/>
    <w:rsid w:val="008B5DE4"/>
    <w:rsid w:val="008B6353"/>
    <w:rsid w:val="008B7289"/>
    <w:rsid w:val="008C0604"/>
    <w:rsid w:val="008C0D04"/>
    <w:rsid w:val="008C12A9"/>
    <w:rsid w:val="008C323F"/>
    <w:rsid w:val="008C37BA"/>
    <w:rsid w:val="008C4673"/>
    <w:rsid w:val="008C4CE1"/>
    <w:rsid w:val="008C63E1"/>
    <w:rsid w:val="008C650B"/>
    <w:rsid w:val="008C7FBE"/>
    <w:rsid w:val="008D1213"/>
    <w:rsid w:val="008D1FE4"/>
    <w:rsid w:val="008D3251"/>
    <w:rsid w:val="008D39D8"/>
    <w:rsid w:val="008D4BF9"/>
    <w:rsid w:val="008D66FB"/>
    <w:rsid w:val="008D68C7"/>
    <w:rsid w:val="008D7667"/>
    <w:rsid w:val="008E08EE"/>
    <w:rsid w:val="008E0E28"/>
    <w:rsid w:val="008E2964"/>
    <w:rsid w:val="008E2A91"/>
    <w:rsid w:val="008E3A91"/>
    <w:rsid w:val="008E4B98"/>
    <w:rsid w:val="008E6E68"/>
    <w:rsid w:val="008E7E19"/>
    <w:rsid w:val="008F0A58"/>
    <w:rsid w:val="008F1809"/>
    <w:rsid w:val="008F1EE5"/>
    <w:rsid w:val="008F25A3"/>
    <w:rsid w:val="008F2A81"/>
    <w:rsid w:val="008F48A6"/>
    <w:rsid w:val="008F568A"/>
    <w:rsid w:val="008F5CF8"/>
    <w:rsid w:val="008F673E"/>
    <w:rsid w:val="008F70C5"/>
    <w:rsid w:val="008F70D1"/>
    <w:rsid w:val="008F70D6"/>
    <w:rsid w:val="008F7F6D"/>
    <w:rsid w:val="00900530"/>
    <w:rsid w:val="00901732"/>
    <w:rsid w:val="00901EFD"/>
    <w:rsid w:val="00902EF8"/>
    <w:rsid w:val="00904580"/>
    <w:rsid w:val="00906B32"/>
    <w:rsid w:val="00906B44"/>
    <w:rsid w:val="00906D7D"/>
    <w:rsid w:val="009075F9"/>
    <w:rsid w:val="009116CA"/>
    <w:rsid w:val="009126FF"/>
    <w:rsid w:val="00912C3E"/>
    <w:rsid w:val="00913F28"/>
    <w:rsid w:val="009149CA"/>
    <w:rsid w:val="00914D1F"/>
    <w:rsid w:val="00916315"/>
    <w:rsid w:val="0091751E"/>
    <w:rsid w:val="00917964"/>
    <w:rsid w:val="00917BE8"/>
    <w:rsid w:val="00917EFE"/>
    <w:rsid w:val="00922C49"/>
    <w:rsid w:val="00923434"/>
    <w:rsid w:val="00923673"/>
    <w:rsid w:val="00924476"/>
    <w:rsid w:val="009247E9"/>
    <w:rsid w:val="00925985"/>
    <w:rsid w:val="00926C56"/>
    <w:rsid w:val="00927DA4"/>
    <w:rsid w:val="00930541"/>
    <w:rsid w:val="00931A23"/>
    <w:rsid w:val="00934136"/>
    <w:rsid w:val="00934424"/>
    <w:rsid w:val="00934C58"/>
    <w:rsid w:val="009356C1"/>
    <w:rsid w:val="00935BCB"/>
    <w:rsid w:val="00937120"/>
    <w:rsid w:val="0094115C"/>
    <w:rsid w:val="00941BBC"/>
    <w:rsid w:val="00941F91"/>
    <w:rsid w:val="009447E4"/>
    <w:rsid w:val="00945AF3"/>
    <w:rsid w:val="0094611F"/>
    <w:rsid w:val="009465C2"/>
    <w:rsid w:val="00946D32"/>
    <w:rsid w:val="009510C4"/>
    <w:rsid w:val="00954022"/>
    <w:rsid w:val="009546F7"/>
    <w:rsid w:val="00954C69"/>
    <w:rsid w:val="00955CD1"/>
    <w:rsid w:val="009575F8"/>
    <w:rsid w:val="0095786C"/>
    <w:rsid w:val="00961B13"/>
    <w:rsid w:val="0096243A"/>
    <w:rsid w:val="009628C1"/>
    <w:rsid w:val="00963D61"/>
    <w:rsid w:val="00963F49"/>
    <w:rsid w:val="00964830"/>
    <w:rsid w:val="00964BD2"/>
    <w:rsid w:val="009652F0"/>
    <w:rsid w:val="00965648"/>
    <w:rsid w:val="00965DAD"/>
    <w:rsid w:val="00966317"/>
    <w:rsid w:val="00966CF2"/>
    <w:rsid w:val="00966D5E"/>
    <w:rsid w:val="00967303"/>
    <w:rsid w:val="00967DC8"/>
    <w:rsid w:val="00971FB6"/>
    <w:rsid w:val="009720BE"/>
    <w:rsid w:val="00972FB4"/>
    <w:rsid w:val="00973B6B"/>
    <w:rsid w:val="00974D23"/>
    <w:rsid w:val="00975DB6"/>
    <w:rsid w:val="009772AE"/>
    <w:rsid w:val="00977359"/>
    <w:rsid w:val="00981674"/>
    <w:rsid w:val="0098297B"/>
    <w:rsid w:val="00982C05"/>
    <w:rsid w:val="00984A28"/>
    <w:rsid w:val="00984ABC"/>
    <w:rsid w:val="00984F32"/>
    <w:rsid w:val="009850EC"/>
    <w:rsid w:val="0098514F"/>
    <w:rsid w:val="009856AF"/>
    <w:rsid w:val="00985701"/>
    <w:rsid w:val="009868AA"/>
    <w:rsid w:val="00987A9F"/>
    <w:rsid w:val="0099100F"/>
    <w:rsid w:val="009917BF"/>
    <w:rsid w:val="00992296"/>
    <w:rsid w:val="00992E1F"/>
    <w:rsid w:val="00993C60"/>
    <w:rsid w:val="00994015"/>
    <w:rsid w:val="009957FA"/>
    <w:rsid w:val="00996AE8"/>
    <w:rsid w:val="00997140"/>
    <w:rsid w:val="0099735E"/>
    <w:rsid w:val="00997381"/>
    <w:rsid w:val="00997B65"/>
    <w:rsid w:val="009A2301"/>
    <w:rsid w:val="009A2A9A"/>
    <w:rsid w:val="009A2B90"/>
    <w:rsid w:val="009A31EF"/>
    <w:rsid w:val="009A36EE"/>
    <w:rsid w:val="009A47D5"/>
    <w:rsid w:val="009A6362"/>
    <w:rsid w:val="009A7315"/>
    <w:rsid w:val="009B1E5A"/>
    <w:rsid w:val="009B204A"/>
    <w:rsid w:val="009B26E8"/>
    <w:rsid w:val="009B325F"/>
    <w:rsid w:val="009B3AD4"/>
    <w:rsid w:val="009B55BE"/>
    <w:rsid w:val="009B597C"/>
    <w:rsid w:val="009B59B9"/>
    <w:rsid w:val="009B6B31"/>
    <w:rsid w:val="009B6FEA"/>
    <w:rsid w:val="009B789E"/>
    <w:rsid w:val="009B7E76"/>
    <w:rsid w:val="009C17BB"/>
    <w:rsid w:val="009C2844"/>
    <w:rsid w:val="009C3170"/>
    <w:rsid w:val="009C4E57"/>
    <w:rsid w:val="009C7A72"/>
    <w:rsid w:val="009C7B01"/>
    <w:rsid w:val="009D06C1"/>
    <w:rsid w:val="009D1C65"/>
    <w:rsid w:val="009D4BE4"/>
    <w:rsid w:val="009D51DF"/>
    <w:rsid w:val="009D5343"/>
    <w:rsid w:val="009D71D9"/>
    <w:rsid w:val="009D767D"/>
    <w:rsid w:val="009E0955"/>
    <w:rsid w:val="009E3486"/>
    <w:rsid w:val="009E38FB"/>
    <w:rsid w:val="009E4258"/>
    <w:rsid w:val="009F00AE"/>
    <w:rsid w:val="009F00EB"/>
    <w:rsid w:val="009F0891"/>
    <w:rsid w:val="009F1352"/>
    <w:rsid w:val="009F16AE"/>
    <w:rsid w:val="009F2B7C"/>
    <w:rsid w:val="009F3586"/>
    <w:rsid w:val="009F3B84"/>
    <w:rsid w:val="009F4527"/>
    <w:rsid w:val="009F5B38"/>
    <w:rsid w:val="009F5C3D"/>
    <w:rsid w:val="00A0074D"/>
    <w:rsid w:val="00A00BF0"/>
    <w:rsid w:val="00A01049"/>
    <w:rsid w:val="00A017A8"/>
    <w:rsid w:val="00A02C4C"/>
    <w:rsid w:val="00A02DE8"/>
    <w:rsid w:val="00A047E1"/>
    <w:rsid w:val="00A04B3E"/>
    <w:rsid w:val="00A05685"/>
    <w:rsid w:val="00A05B92"/>
    <w:rsid w:val="00A063EE"/>
    <w:rsid w:val="00A07901"/>
    <w:rsid w:val="00A1039B"/>
    <w:rsid w:val="00A11A55"/>
    <w:rsid w:val="00A11AD1"/>
    <w:rsid w:val="00A11FDE"/>
    <w:rsid w:val="00A132A8"/>
    <w:rsid w:val="00A132B5"/>
    <w:rsid w:val="00A13E0A"/>
    <w:rsid w:val="00A13FAD"/>
    <w:rsid w:val="00A15BBB"/>
    <w:rsid w:val="00A161D2"/>
    <w:rsid w:val="00A16D9E"/>
    <w:rsid w:val="00A17C2A"/>
    <w:rsid w:val="00A17EE7"/>
    <w:rsid w:val="00A2041E"/>
    <w:rsid w:val="00A20D80"/>
    <w:rsid w:val="00A20FB0"/>
    <w:rsid w:val="00A22067"/>
    <w:rsid w:val="00A23C37"/>
    <w:rsid w:val="00A2410B"/>
    <w:rsid w:val="00A24CAB"/>
    <w:rsid w:val="00A30FF8"/>
    <w:rsid w:val="00A3128D"/>
    <w:rsid w:val="00A31CBB"/>
    <w:rsid w:val="00A338A3"/>
    <w:rsid w:val="00A35852"/>
    <w:rsid w:val="00A3688C"/>
    <w:rsid w:val="00A37D8D"/>
    <w:rsid w:val="00A40C41"/>
    <w:rsid w:val="00A40D03"/>
    <w:rsid w:val="00A418C3"/>
    <w:rsid w:val="00A41C49"/>
    <w:rsid w:val="00A41CDB"/>
    <w:rsid w:val="00A41DA7"/>
    <w:rsid w:val="00A424FA"/>
    <w:rsid w:val="00A433A2"/>
    <w:rsid w:val="00A441A6"/>
    <w:rsid w:val="00A45D40"/>
    <w:rsid w:val="00A47F63"/>
    <w:rsid w:val="00A50B41"/>
    <w:rsid w:val="00A51AFD"/>
    <w:rsid w:val="00A52BFF"/>
    <w:rsid w:val="00A53166"/>
    <w:rsid w:val="00A537FA"/>
    <w:rsid w:val="00A53A1C"/>
    <w:rsid w:val="00A552DD"/>
    <w:rsid w:val="00A56E20"/>
    <w:rsid w:val="00A575EB"/>
    <w:rsid w:val="00A6055D"/>
    <w:rsid w:val="00A62250"/>
    <w:rsid w:val="00A63653"/>
    <w:rsid w:val="00A63788"/>
    <w:rsid w:val="00A64F71"/>
    <w:rsid w:val="00A65773"/>
    <w:rsid w:val="00A65C0C"/>
    <w:rsid w:val="00A6611D"/>
    <w:rsid w:val="00A663DC"/>
    <w:rsid w:val="00A663DF"/>
    <w:rsid w:val="00A67E92"/>
    <w:rsid w:val="00A67F9D"/>
    <w:rsid w:val="00A702CC"/>
    <w:rsid w:val="00A70DFF"/>
    <w:rsid w:val="00A71904"/>
    <w:rsid w:val="00A7195B"/>
    <w:rsid w:val="00A7314C"/>
    <w:rsid w:val="00A738FC"/>
    <w:rsid w:val="00A75122"/>
    <w:rsid w:val="00A75BED"/>
    <w:rsid w:val="00A77E62"/>
    <w:rsid w:val="00A8085F"/>
    <w:rsid w:val="00A82039"/>
    <w:rsid w:val="00A82D5D"/>
    <w:rsid w:val="00A84133"/>
    <w:rsid w:val="00A85EB9"/>
    <w:rsid w:val="00A85F86"/>
    <w:rsid w:val="00A87314"/>
    <w:rsid w:val="00A904DD"/>
    <w:rsid w:val="00A908A6"/>
    <w:rsid w:val="00A92099"/>
    <w:rsid w:val="00A92944"/>
    <w:rsid w:val="00A947D9"/>
    <w:rsid w:val="00A94F3E"/>
    <w:rsid w:val="00A96AFC"/>
    <w:rsid w:val="00A96BC4"/>
    <w:rsid w:val="00AA0423"/>
    <w:rsid w:val="00AA0CC5"/>
    <w:rsid w:val="00AA3AFE"/>
    <w:rsid w:val="00AA415B"/>
    <w:rsid w:val="00AA610C"/>
    <w:rsid w:val="00AA6FF5"/>
    <w:rsid w:val="00AA77D0"/>
    <w:rsid w:val="00AA78F0"/>
    <w:rsid w:val="00AB0E91"/>
    <w:rsid w:val="00AB140F"/>
    <w:rsid w:val="00AB193C"/>
    <w:rsid w:val="00AB5EB2"/>
    <w:rsid w:val="00AB618F"/>
    <w:rsid w:val="00AB7C44"/>
    <w:rsid w:val="00AC0A1A"/>
    <w:rsid w:val="00AC0D9F"/>
    <w:rsid w:val="00AC0F28"/>
    <w:rsid w:val="00AC0FD3"/>
    <w:rsid w:val="00AC2C6F"/>
    <w:rsid w:val="00AC354C"/>
    <w:rsid w:val="00AC3721"/>
    <w:rsid w:val="00AC3965"/>
    <w:rsid w:val="00AC4249"/>
    <w:rsid w:val="00AC5A69"/>
    <w:rsid w:val="00AC60BA"/>
    <w:rsid w:val="00AC6513"/>
    <w:rsid w:val="00AD0CBD"/>
    <w:rsid w:val="00AD147C"/>
    <w:rsid w:val="00AD14D0"/>
    <w:rsid w:val="00AD2A5A"/>
    <w:rsid w:val="00AD2F9F"/>
    <w:rsid w:val="00AD4C22"/>
    <w:rsid w:val="00AD512F"/>
    <w:rsid w:val="00AD6464"/>
    <w:rsid w:val="00AD6B91"/>
    <w:rsid w:val="00AD7B70"/>
    <w:rsid w:val="00AE1A24"/>
    <w:rsid w:val="00AE1B2A"/>
    <w:rsid w:val="00AE25EA"/>
    <w:rsid w:val="00AE528B"/>
    <w:rsid w:val="00AE542C"/>
    <w:rsid w:val="00AE5CF6"/>
    <w:rsid w:val="00AE5E57"/>
    <w:rsid w:val="00AE6696"/>
    <w:rsid w:val="00AE7730"/>
    <w:rsid w:val="00AE784F"/>
    <w:rsid w:val="00AF04BA"/>
    <w:rsid w:val="00AF0C6C"/>
    <w:rsid w:val="00AF4FCC"/>
    <w:rsid w:val="00AF50D7"/>
    <w:rsid w:val="00AF615F"/>
    <w:rsid w:val="00AF772D"/>
    <w:rsid w:val="00B019EC"/>
    <w:rsid w:val="00B04CB2"/>
    <w:rsid w:val="00B063D8"/>
    <w:rsid w:val="00B068C3"/>
    <w:rsid w:val="00B102E4"/>
    <w:rsid w:val="00B10532"/>
    <w:rsid w:val="00B11358"/>
    <w:rsid w:val="00B114CC"/>
    <w:rsid w:val="00B11B79"/>
    <w:rsid w:val="00B123AB"/>
    <w:rsid w:val="00B136E1"/>
    <w:rsid w:val="00B13B4B"/>
    <w:rsid w:val="00B13EDE"/>
    <w:rsid w:val="00B13FD3"/>
    <w:rsid w:val="00B14FCD"/>
    <w:rsid w:val="00B15979"/>
    <w:rsid w:val="00B15D10"/>
    <w:rsid w:val="00B16487"/>
    <w:rsid w:val="00B17930"/>
    <w:rsid w:val="00B201B1"/>
    <w:rsid w:val="00B204EE"/>
    <w:rsid w:val="00B20701"/>
    <w:rsid w:val="00B26352"/>
    <w:rsid w:val="00B27379"/>
    <w:rsid w:val="00B30E35"/>
    <w:rsid w:val="00B310A9"/>
    <w:rsid w:val="00B31E7E"/>
    <w:rsid w:val="00B336F4"/>
    <w:rsid w:val="00B3436B"/>
    <w:rsid w:val="00B34539"/>
    <w:rsid w:val="00B3597B"/>
    <w:rsid w:val="00B361A9"/>
    <w:rsid w:val="00B37521"/>
    <w:rsid w:val="00B379F7"/>
    <w:rsid w:val="00B37DDD"/>
    <w:rsid w:val="00B400EB"/>
    <w:rsid w:val="00B40AE0"/>
    <w:rsid w:val="00B40E8F"/>
    <w:rsid w:val="00B41C8B"/>
    <w:rsid w:val="00B41F76"/>
    <w:rsid w:val="00B44F7D"/>
    <w:rsid w:val="00B45F09"/>
    <w:rsid w:val="00B50A92"/>
    <w:rsid w:val="00B51334"/>
    <w:rsid w:val="00B538F1"/>
    <w:rsid w:val="00B53A2F"/>
    <w:rsid w:val="00B54412"/>
    <w:rsid w:val="00B5462A"/>
    <w:rsid w:val="00B54826"/>
    <w:rsid w:val="00B56BFA"/>
    <w:rsid w:val="00B56C7F"/>
    <w:rsid w:val="00B60E07"/>
    <w:rsid w:val="00B626F6"/>
    <w:rsid w:val="00B62AC7"/>
    <w:rsid w:val="00B650C2"/>
    <w:rsid w:val="00B65DD1"/>
    <w:rsid w:val="00B7128B"/>
    <w:rsid w:val="00B71BEC"/>
    <w:rsid w:val="00B731BF"/>
    <w:rsid w:val="00B748EB"/>
    <w:rsid w:val="00B754FA"/>
    <w:rsid w:val="00B75655"/>
    <w:rsid w:val="00B757C0"/>
    <w:rsid w:val="00B75B3A"/>
    <w:rsid w:val="00B8017D"/>
    <w:rsid w:val="00B80371"/>
    <w:rsid w:val="00B8192E"/>
    <w:rsid w:val="00B81AFC"/>
    <w:rsid w:val="00B81B7C"/>
    <w:rsid w:val="00B82144"/>
    <w:rsid w:val="00B82428"/>
    <w:rsid w:val="00B8335C"/>
    <w:rsid w:val="00B8542E"/>
    <w:rsid w:val="00B86932"/>
    <w:rsid w:val="00B86E85"/>
    <w:rsid w:val="00B87F3C"/>
    <w:rsid w:val="00B87F51"/>
    <w:rsid w:val="00B9088A"/>
    <w:rsid w:val="00B90B49"/>
    <w:rsid w:val="00B91D97"/>
    <w:rsid w:val="00B92845"/>
    <w:rsid w:val="00B93B23"/>
    <w:rsid w:val="00B944A0"/>
    <w:rsid w:val="00B94783"/>
    <w:rsid w:val="00B95A91"/>
    <w:rsid w:val="00B96676"/>
    <w:rsid w:val="00B9736F"/>
    <w:rsid w:val="00B97648"/>
    <w:rsid w:val="00BA0A06"/>
    <w:rsid w:val="00BA149E"/>
    <w:rsid w:val="00BA4980"/>
    <w:rsid w:val="00BA60A1"/>
    <w:rsid w:val="00BA79DE"/>
    <w:rsid w:val="00BB078C"/>
    <w:rsid w:val="00BB2F6A"/>
    <w:rsid w:val="00BB4845"/>
    <w:rsid w:val="00BB5479"/>
    <w:rsid w:val="00BB6B89"/>
    <w:rsid w:val="00BB71DC"/>
    <w:rsid w:val="00BB7D1E"/>
    <w:rsid w:val="00BC05A7"/>
    <w:rsid w:val="00BC0BF9"/>
    <w:rsid w:val="00BC0C85"/>
    <w:rsid w:val="00BC11F2"/>
    <w:rsid w:val="00BC2430"/>
    <w:rsid w:val="00BC278F"/>
    <w:rsid w:val="00BC2A07"/>
    <w:rsid w:val="00BC31B8"/>
    <w:rsid w:val="00BC47F9"/>
    <w:rsid w:val="00BC494D"/>
    <w:rsid w:val="00BC60FF"/>
    <w:rsid w:val="00BC619E"/>
    <w:rsid w:val="00BC64F8"/>
    <w:rsid w:val="00BC73DD"/>
    <w:rsid w:val="00BD10E6"/>
    <w:rsid w:val="00BD1FA7"/>
    <w:rsid w:val="00BD2F55"/>
    <w:rsid w:val="00BD30A9"/>
    <w:rsid w:val="00BD3CBC"/>
    <w:rsid w:val="00BD6AE8"/>
    <w:rsid w:val="00BD7C5A"/>
    <w:rsid w:val="00BE01BA"/>
    <w:rsid w:val="00BE0287"/>
    <w:rsid w:val="00BE25B8"/>
    <w:rsid w:val="00BE2788"/>
    <w:rsid w:val="00BE3BAD"/>
    <w:rsid w:val="00BE5154"/>
    <w:rsid w:val="00BF0470"/>
    <w:rsid w:val="00BF0E48"/>
    <w:rsid w:val="00BF1B4C"/>
    <w:rsid w:val="00BF445E"/>
    <w:rsid w:val="00BF4C5F"/>
    <w:rsid w:val="00BF5053"/>
    <w:rsid w:val="00BF70DA"/>
    <w:rsid w:val="00BF7536"/>
    <w:rsid w:val="00BF75DF"/>
    <w:rsid w:val="00C0166C"/>
    <w:rsid w:val="00C027DC"/>
    <w:rsid w:val="00C02EC6"/>
    <w:rsid w:val="00C0343F"/>
    <w:rsid w:val="00C03550"/>
    <w:rsid w:val="00C04A3F"/>
    <w:rsid w:val="00C04EBD"/>
    <w:rsid w:val="00C05EA9"/>
    <w:rsid w:val="00C10FE1"/>
    <w:rsid w:val="00C11CD7"/>
    <w:rsid w:val="00C120D6"/>
    <w:rsid w:val="00C13115"/>
    <w:rsid w:val="00C1315D"/>
    <w:rsid w:val="00C13D31"/>
    <w:rsid w:val="00C14B75"/>
    <w:rsid w:val="00C15624"/>
    <w:rsid w:val="00C167B6"/>
    <w:rsid w:val="00C1694F"/>
    <w:rsid w:val="00C17F8F"/>
    <w:rsid w:val="00C267B6"/>
    <w:rsid w:val="00C30722"/>
    <w:rsid w:val="00C31947"/>
    <w:rsid w:val="00C33820"/>
    <w:rsid w:val="00C33DF9"/>
    <w:rsid w:val="00C347BF"/>
    <w:rsid w:val="00C34DE4"/>
    <w:rsid w:val="00C36611"/>
    <w:rsid w:val="00C37D50"/>
    <w:rsid w:val="00C400E0"/>
    <w:rsid w:val="00C4041E"/>
    <w:rsid w:val="00C41990"/>
    <w:rsid w:val="00C419C6"/>
    <w:rsid w:val="00C44A2F"/>
    <w:rsid w:val="00C44B87"/>
    <w:rsid w:val="00C45527"/>
    <w:rsid w:val="00C465CE"/>
    <w:rsid w:val="00C470A4"/>
    <w:rsid w:val="00C47278"/>
    <w:rsid w:val="00C47818"/>
    <w:rsid w:val="00C47DF9"/>
    <w:rsid w:val="00C513B1"/>
    <w:rsid w:val="00C514F9"/>
    <w:rsid w:val="00C53BC6"/>
    <w:rsid w:val="00C54137"/>
    <w:rsid w:val="00C54417"/>
    <w:rsid w:val="00C553A7"/>
    <w:rsid w:val="00C55E92"/>
    <w:rsid w:val="00C55F84"/>
    <w:rsid w:val="00C564F7"/>
    <w:rsid w:val="00C565B6"/>
    <w:rsid w:val="00C607DE"/>
    <w:rsid w:val="00C6245C"/>
    <w:rsid w:val="00C62A9F"/>
    <w:rsid w:val="00C64133"/>
    <w:rsid w:val="00C656C8"/>
    <w:rsid w:val="00C6633E"/>
    <w:rsid w:val="00C6644E"/>
    <w:rsid w:val="00C66892"/>
    <w:rsid w:val="00C7011A"/>
    <w:rsid w:val="00C7065F"/>
    <w:rsid w:val="00C729F7"/>
    <w:rsid w:val="00C742A3"/>
    <w:rsid w:val="00C74E20"/>
    <w:rsid w:val="00C75836"/>
    <w:rsid w:val="00C75D7A"/>
    <w:rsid w:val="00C76ED1"/>
    <w:rsid w:val="00C77247"/>
    <w:rsid w:val="00C77D08"/>
    <w:rsid w:val="00C802E6"/>
    <w:rsid w:val="00C81AAD"/>
    <w:rsid w:val="00C826FF"/>
    <w:rsid w:val="00C82A9A"/>
    <w:rsid w:val="00C82B0E"/>
    <w:rsid w:val="00C83777"/>
    <w:rsid w:val="00C8444E"/>
    <w:rsid w:val="00C84ADF"/>
    <w:rsid w:val="00C85046"/>
    <w:rsid w:val="00C86708"/>
    <w:rsid w:val="00C87709"/>
    <w:rsid w:val="00C87966"/>
    <w:rsid w:val="00C90E29"/>
    <w:rsid w:val="00C90F78"/>
    <w:rsid w:val="00C937E9"/>
    <w:rsid w:val="00C93EA5"/>
    <w:rsid w:val="00C93FAB"/>
    <w:rsid w:val="00C946EB"/>
    <w:rsid w:val="00C9528B"/>
    <w:rsid w:val="00C966D0"/>
    <w:rsid w:val="00CA0538"/>
    <w:rsid w:val="00CA2D77"/>
    <w:rsid w:val="00CA4071"/>
    <w:rsid w:val="00CA40B9"/>
    <w:rsid w:val="00CA5914"/>
    <w:rsid w:val="00CA653E"/>
    <w:rsid w:val="00CA6894"/>
    <w:rsid w:val="00CA7190"/>
    <w:rsid w:val="00CA7701"/>
    <w:rsid w:val="00CB10E3"/>
    <w:rsid w:val="00CB15B7"/>
    <w:rsid w:val="00CB1799"/>
    <w:rsid w:val="00CB1E69"/>
    <w:rsid w:val="00CB24BB"/>
    <w:rsid w:val="00CB3020"/>
    <w:rsid w:val="00CB3A07"/>
    <w:rsid w:val="00CB401E"/>
    <w:rsid w:val="00CB4B05"/>
    <w:rsid w:val="00CB5B02"/>
    <w:rsid w:val="00CB61C3"/>
    <w:rsid w:val="00CB7C72"/>
    <w:rsid w:val="00CC057B"/>
    <w:rsid w:val="00CC4FD9"/>
    <w:rsid w:val="00CC5190"/>
    <w:rsid w:val="00CC6C95"/>
    <w:rsid w:val="00CC7ECD"/>
    <w:rsid w:val="00CD05B9"/>
    <w:rsid w:val="00CD09D0"/>
    <w:rsid w:val="00CD0B66"/>
    <w:rsid w:val="00CD1457"/>
    <w:rsid w:val="00CD254B"/>
    <w:rsid w:val="00CD2BF8"/>
    <w:rsid w:val="00CD3200"/>
    <w:rsid w:val="00CD44B0"/>
    <w:rsid w:val="00CD44D8"/>
    <w:rsid w:val="00CD59C6"/>
    <w:rsid w:val="00CD5ACD"/>
    <w:rsid w:val="00CD60FA"/>
    <w:rsid w:val="00CD6805"/>
    <w:rsid w:val="00CD7BDF"/>
    <w:rsid w:val="00CD7C68"/>
    <w:rsid w:val="00CE09DA"/>
    <w:rsid w:val="00CE3528"/>
    <w:rsid w:val="00CE4FC3"/>
    <w:rsid w:val="00CE6B21"/>
    <w:rsid w:val="00CF0E84"/>
    <w:rsid w:val="00CF322C"/>
    <w:rsid w:val="00CF471B"/>
    <w:rsid w:val="00CF5619"/>
    <w:rsid w:val="00CF5C24"/>
    <w:rsid w:val="00CF61F0"/>
    <w:rsid w:val="00CF6929"/>
    <w:rsid w:val="00D00248"/>
    <w:rsid w:val="00D0180C"/>
    <w:rsid w:val="00D01C0B"/>
    <w:rsid w:val="00D04318"/>
    <w:rsid w:val="00D048AF"/>
    <w:rsid w:val="00D04BE0"/>
    <w:rsid w:val="00D05D92"/>
    <w:rsid w:val="00D077F0"/>
    <w:rsid w:val="00D103CB"/>
    <w:rsid w:val="00D10A8B"/>
    <w:rsid w:val="00D11085"/>
    <w:rsid w:val="00D12E85"/>
    <w:rsid w:val="00D138DD"/>
    <w:rsid w:val="00D14D08"/>
    <w:rsid w:val="00D157CC"/>
    <w:rsid w:val="00D15A5D"/>
    <w:rsid w:val="00D15EA1"/>
    <w:rsid w:val="00D2032A"/>
    <w:rsid w:val="00D20947"/>
    <w:rsid w:val="00D209DD"/>
    <w:rsid w:val="00D20BFA"/>
    <w:rsid w:val="00D20DC6"/>
    <w:rsid w:val="00D2122D"/>
    <w:rsid w:val="00D21588"/>
    <w:rsid w:val="00D21907"/>
    <w:rsid w:val="00D21D71"/>
    <w:rsid w:val="00D24303"/>
    <w:rsid w:val="00D248C2"/>
    <w:rsid w:val="00D24C22"/>
    <w:rsid w:val="00D25835"/>
    <w:rsid w:val="00D25CA4"/>
    <w:rsid w:val="00D27280"/>
    <w:rsid w:val="00D2753B"/>
    <w:rsid w:val="00D31E13"/>
    <w:rsid w:val="00D32608"/>
    <w:rsid w:val="00D333DE"/>
    <w:rsid w:val="00D3522F"/>
    <w:rsid w:val="00D37568"/>
    <w:rsid w:val="00D379D6"/>
    <w:rsid w:val="00D37E16"/>
    <w:rsid w:val="00D40D8E"/>
    <w:rsid w:val="00D422BB"/>
    <w:rsid w:val="00D424C0"/>
    <w:rsid w:val="00D43305"/>
    <w:rsid w:val="00D45133"/>
    <w:rsid w:val="00D46516"/>
    <w:rsid w:val="00D46FAF"/>
    <w:rsid w:val="00D508DA"/>
    <w:rsid w:val="00D516FE"/>
    <w:rsid w:val="00D520E5"/>
    <w:rsid w:val="00D52DAC"/>
    <w:rsid w:val="00D533CC"/>
    <w:rsid w:val="00D53674"/>
    <w:rsid w:val="00D53AA9"/>
    <w:rsid w:val="00D57E01"/>
    <w:rsid w:val="00D6093B"/>
    <w:rsid w:val="00D62EED"/>
    <w:rsid w:val="00D63A91"/>
    <w:rsid w:val="00D640C0"/>
    <w:rsid w:val="00D6457B"/>
    <w:rsid w:val="00D64957"/>
    <w:rsid w:val="00D64B6B"/>
    <w:rsid w:val="00D65267"/>
    <w:rsid w:val="00D652B6"/>
    <w:rsid w:val="00D6604A"/>
    <w:rsid w:val="00D70E4D"/>
    <w:rsid w:val="00D71078"/>
    <w:rsid w:val="00D719CE"/>
    <w:rsid w:val="00D727A1"/>
    <w:rsid w:val="00D72CC2"/>
    <w:rsid w:val="00D73CD1"/>
    <w:rsid w:val="00D76578"/>
    <w:rsid w:val="00D76865"/>
    <w:rsid w:val="00D77D61"/>
    <w:rsid w:val="00D80B3B"/>
    <w:rsid w:val="00D83F0C"/>
    <w:rsid w:val="00D84489"/>
    <w:rsid w:val="00D85501"/>
    <w:rsid w:val="00D85BBD"/>
    <w:rsid w:val="00D86033"/>
    <w:rsid w:val="00D8641D"/>
    <w:rsid w:val="00D871F7"/>
    <w:rsid w:val="00D90CE7"/>
    <w:rsid w:val="00D91219"/>
    <w:rsid w:val="00D93D9E"/>
    <w:rsid w:val="00D95A6B"/>
    <w:rsid w:val="00D9606C"/>
    <w:rsid w:val="00D9621F"/>
    <w:rsid w:val="00D963B1"/>
    <w:rsid w:val="00D96ED8"/>
    <w:rsid w:val="00DA0FE1"/>
    <w:rsid w:val="00DA101A"/>
    <w:rsid w:val="00DA2FBC"/>
    <w:rsid w:val="00DA3364"/>
    <w:rsid w:val="00DA3970"/>
    <w:rsid w:val="00DA3E17"/>
    <w:rsid w:val="00DA3E2C"/>
    <w:rsid w:val="00DA3F51"/>
    <w:rsid w:val="00DA4049"/>
    <w:rsid w:val="00DA4059"/>
    <w:rsid w:val="00DA5852"/>
    <w:rsid w:val="00DA66D3"/>
    <w:rsid w:val="00DA680D"/>
    <w:rsid w:val="00DA68E9"/>
    <w:rsid w:val="00DA6BDB"/>
    <w:rsid w:val="00DA6DD6"/>
    <w:rsid w:val="00DB0663"/>
    <w:rsid w:val="00DB1C17"/>
    <w:rsid w:val="00DB2A47"/>
    <w:rsid w:val="00DB2BC2"/>
    <w:rsid w:val="00DB3FCF"/>
    <w:rsid w:val="00DB6068"/>
    <w:rsid w:val="00DB73F6"/>
    <w:rsid w:val="00DC0202"/>
    <w:rsid w:val="00DC073C"/>
    <w:rsid w:val="00DC1478"/>
    <w:rsid w:val="00DC310C"/>
    <w:rsid w:val="00DC3212"/>
    <w:rsid w:val="00DC55AD"/>
    <w:rsid w:val="00DC5A14"/>
    <w:rsid w:val="00DC7404"/>
    <w:rsid w:val="00DD0505"/>
    <w:rsid w:val="00DD12C0"/>
    <w:rsid w:val="00DD1F49"/>
    <w:rsid w:val="00DD2751"/>
    <w:rsid w:val="00DD2C74"/>
    <w:rsid w:val="00DD2E63"/>
    <w:rsid w:val="00DD3F77"/>
    <w:rsid w:val="00DD73F2"/>
    <w:rsid w:val="00DD7CEF"/>
    <w:rsid w:val="00DE08E8"/>
    <w:rsid w:val="00DE1241"/>
    <w:rsid w:val="00DE1B5A"/>
    <w:rsid w:val="00DE38EE"/>
    <w:rsid w:val="00DE4128"/>
    <w:rsid w:val="00DE471B"/>
    <w:rsid w:val="00DE5D97"/>
    <w:rsid w:val="00DE6159"/>
    <w:rsid w:val="00DE72E3"/>
    <w:rsid w:val="00DE7C84"/>
    <w:rsid w:val="00DF0BB3"/>
    <w:rsid w:val="00DF1487"/>
    <w:rsid w:val="00DF14D1"/>
    <w:rsid w:val="00DF25B9"/>
    <w:rsid w:val="00DF26F8"/>
    <w:rsid w:val="00DF28F1"/>
    <w:rsid w:val="00DF3DED"/>
    <w:rsid w:val="00DF5C5A"/>
    <w:rsid w:val="00DF6BCD"/>
    <w:rsid w:val="00E00870"/>
    <w:rsid w:val="00E01A4E"/>
    <w:rsid w:val="00E01C62"/>
    <w:rsid w:val="00E020CC"/>
    <w:rsid w:val="00E02D70"/>
    <w:rsid w:val="00E02DDE"/>
    <w:rsid w:val="00E02F28"/>
    <w:rsid w:val="00E05E28"/>
    <w:rsid w:val="00E05F2B"/>
    <w:rsid w:val="00E05FFC"/>
    <w:rsid w:val="00E068EE"/>
    <w:rsid w:val="00E071E1"/>
    <w:rsid w:val="00E1011D"/>
    <w:rsid w:val="00E121CC"/>
    <w:rsid w:val="00E13E6F"/>
    <w:rsid w:val="00E14C4E"/>
    <w:rsid w:val="00E14DFB"/>
    <w:rsid w:val="00E164CE"/>
    <w:rsid w:val="00E17197"/>
    <w:rsid w:val="00E17916"/>
    <w:rsid w:val="00E203ED"/>
    <w:rsid w:val="00E2161E"/>
    <w:rsid w:val="00E236F0"/>
    <w:rsid w:val="00E23DE9"/>
    <w:rsid w:val="00E24332"/>
    <w:rsid w:val="00E2523C"/>
    <w:rsid w:val="00E2601E"/>
    <w:rsid w:val="00E30059"/>
    <w:rsid w:val="00E32FA2"/>
    <w:rsid w:val="00E355A4"/>
    <w:rsid w:val="00E364D7"/>
    <w:rsid w:val="00E37D43"/>
    <w:rsid w:val="00E4021B"/>
    <w:rsid w:val="00E41161"/>
    <w:rsid w:val="00E411A7"/>
    <w:rsid w:val="00E42311"/>
    <w:rsid w:val="00E4251A"/>
    <w:rsid w:val="00E44DEC"/>
    <w:rsid w:val="00E457E4"/>
    <w:rsid w:val="00E463B0"/>
    <w:rsid w:val="00E50230"/>
    <w:rsid w:val="00E506A1"/>
    <w:rsid w:val="00E540E8"/>
    <w:rsid w:val="00E54372"/>
    <w:rsid w:val="00E54957"/>
    <w:rsid w:val="00E60B35"/>
    <w:rsid w:val="00E6228F"/>
    <w:rsid w:val="00E624F4"/>
    <w:rsid w:val="00E628AE"/>
    <w:rsid w:val="00E63A08"/>
    <w:rsid w:val="00E64369"/>
    <w:rsid w:val="00E64373"/>
    <w:rsid w:val="00E6471E"/>
    <w:rsid w:val="00E65663"/>
    <w:rsid w:val="00E65A56"/>
    <w:rsid w:val="00E677BE"/>
    <w:rsid w:val="00E73376"/>
    <w:rsid w:val="00E7352C"/>
    <w:rsid w:val="00E74197"/>
    <w:rsid w:val="00E7424D"/>
    <w:rsid w:val="00E74380"/>
    <w:rsid w:val="00E75E8D"/>
    <w:rsid w:val="00E803EC"/>
    <w:rsid w:val="00E80F98"/>
    <w:rsid w:val="00E8163D"/>
    <w:rsid w:val="00E816EC"/>
    <w:rsid w:val="00E83704"/>
    <w:rsid w:val="00E871CA"/>
    <w:rsid w:val="00E92B13"/>
    <w:rsid w:val="00E93C3E"/>
    <w:rsid w:val="00E93D3E"/>
    <w:rsid w:val="00E93E37"/>
    <w:rsid w:val="00E940D5"/>
    <w:rsid w:val="00E94485"/>
    <w:rsid w:val="00E944A6"/>
    <w:rsid w:val="00E94E7D"/>
    <w:rsid w:val="00E95588"/>
    <w:rsid w:val="00E95979"/>
    <w:rsid w:val="00E968E1"/>
    <w:rsid w:val="00EA019B"/>
    <w:rsid w:val="00EA0B79"/>
    <w:rsid w:val="00EA115E"/>
    <w:rsid w:val="00EA167C"/>
    <w:rsid w:val="00EA1F11"/>
    <w:rsid w:val="00EA20C6"/>
    <w:rsid w:val="00EA26D9"/>
    <w:rsid w:val="00EA2881"/>
    <w:rsid w:val="00EA2D7C"/>
    <w:rsid w:val="00EA4340"/>
    <w:rsid w:val="00EA6327"/>
    <w:rsid w:val="00EA7313"/>
    <w:rsid w:val="00EA7811"/>
    <w:rsid w:val="00EB3E9C"/>
    <w:rsid w:val="00EB70A5"/>
    <w:rsid w:val="00EB755B"/>
    <w:rsid w:val="00EB7B3A"/>
    <w:rsid w:val="00EC0758"/>
    <w:rsid w:val="00EC1D33"/>
    <w:rsid w:val="00EC1DED"/>
    <w:rsid w:val="00EC2BA6"/>
    <w:rsid w:val="00EC50A7"/>
    <w:rsid w:val="00EC598D"/>
    <w:rsid w:val="00EC60E5"/>
    <w:rsid w:val="00EC74D9"/>
    <w:rsid w:val="00EC774D"/>
    <w:rsid w:val="00ED01D8"/>
    <w:rsid w:val="00ED0D44"/>
    <w:rsid w:val="00ED1475"/>
    <w:rsid w:val="00ED14D7"/>
    <w:rsid w:val="00ED15C9"/>
    <w:rsid w:val="00ED2B17"/>
    <w:rsid w:val="00ED5117"/>
    <w:rsid w:val="00ED61C5"/>
    <w:rsid w:val="00ED6F41"/>
    <w:rsid w:val="00ED7A80"/>
    <w:rsid w:val="00EE014E"/>
    <w:rsid w:val="00EE0F30"/>
    <w:rsid w:val="00EE0F91"/>
    <w:rsid w:val="00EE151E"/>
    <w:rsid w:val="00EE3058"/>
    <w:rsid w:val="00EE3913"/>
    <w:rsid w:val="00EE603E"/>
    <w:rsid w:val="00EE7C64"/>
    <w:rsid w:val="00EF0F98"/>
    <w:rsid w:val="00EF2B75"/>
    <w:rsid w:val="00EF2D38"/>
    <w:rsid w:val="00EF3C65"/>
    <w:rsid w:val="00EF4112"/>
    <w:rsid w:val="00EF5652"/>
    <w:rsid w:val="00EF6313"/>
    <w:rsid w:val="00EF685E"/>
    <w:rsid w:val="00EF6E85"/>
    <w:rsid w:val="00EF7E23"/>
    <w:rsid w:val="00F0109D"/>
    <w:rsid w:val="00F01508"/>
    <w:rsid w:val="00F02DB5"/>
    <w:rsid w:val="00F04EF8"/>
    <w:rsid w:val="00F05630"/>
    <w:rsid w:val="00F0663F"/>
    <w:rsid w:val="00F06802"/>
    <w:rsid w:val="00F06918"/>
    <w:rsid w:val="00F06D02"/>
    <w:rsid w:val="00F06D5E"/>
    <w:rsid w:val="00F0777F"/>
    <w:rsid w:val="00F10D44"/>
    <w:rsid w:val="00F11B33"/>
    <w:rsid w:val="00F12D08"/>
    <w:rsid w:val="00F13C90"/>
    <w:rsid w:val="00F1485E"/>
    <w:rsid w:val="00F15D9A"/>
    <w:rsid w:val="00F168A2"/>
    <w:rsid w:val="00F17FB0"/>
    <w:rsid w:val="00F203AD"/>
    <w:rsid w:val="00F20CF7"/>
    <w:rsid w:val="00F2150E"/>
    <w:rsid w:val="00F21654"/>
    <w:rsid w:val="00F21CDC"/>
    <w:rsid w:val="00F21F3E"/>
    <w:rsid w:val="00F24524"/>
    <w:rsid w:val="00F24617"/>
    <w:rsid w:val="00F2476C"/>
    <w:rsid w:val="00F252A4"/>
    <w:rsid w:val="00F26F29"/>
    <w:rsid w:val="00F27B87"/>
    <w:rsid w:val="00F33B16"/>
    <w:rsid w:val="00F33D94"/>
    <w:rsid w:val="00F35685"/>
    <w:rsid w:val="00F357BA"/>
    <w:rsid w:val="00F357F1"/>
    <w:rsid w:val="00F4251E"/>
    <w:rsid w:val="00F430E9"/>
    <w:rsid w:val="00F439B7"/>
    <w:rsid w:val="00F448D7"/>
    <w:rsid w:val="00F45E02"/>
    <w:rsid w:val="00F50707"/>
    <w:rsid w:val="00F50BE0"/>
    <w:rsid w:val="00F51694"/>
    <w:rsid w:val="00F51816"/>
    <w:rsid w:val="00F518ED"/>
    <w:rsid w:val="00F529AA"/>
    <w:rsid w:val="00F52D28"/>
    <w:rsid w:val="00F530B9"/>
    <w:rsid w:val="00F5368B"/>
    <w:rsid w:val="00F53845"/>
    <w:rsid w:val="00F53B37"/>
    <w:rsid w:val="00F53D2F"/>
    <w:rsid w:val="00F5470E"/>
    <w:rsid w:val="00F552F3"/>
    <w:rsid w:val="00F56D6C"/>
    <w:rsid w:val="00F5739E"/>
    <w:rsid w:val="00F60821"/>
    <w:rsid w:val="00F60FBD"/>
    <w:rsid w:val="00F61E57"/>
    <w:rsid w:val="00F62E6B"/>
    <w:rsid w:val="00F643F0"/>
    <w:rsid w:val="00F64A11"/>
    <w:rsid w:val="00F67899"/>
    <w:rsid w:val="00F67C41"/>
    <w:rsid w:val="00F70023"/>
    <w:rsid w:val="00F7121F"/>
    <w:rsid w:val="00F71594"/>
    <w:rsid w:val="00F71B80"/>
    <w:rsid w:val="00F71E9F"/>
    <w:rsid w:val="00F71FAB"/>
    <w:rsid w:val="00F72525"/>
    <w:rsid w:val="00F729AF"/>
    <w:rsid w:val="00F7351C"/>
    <w:rsid w:val="00F7447B"/>
    <w:rsid w:val="00F7572C"/>
    <w:rsid w:val="00F7646A"/>
    <w:rsid w:val="00F76A4B"/>
    <w:rsid w:val="00F76D87"/>
    <w:rsid w:val="00F77204"/>
    <w:rsid w:val="00F775A7"/>
    <w:rsid w:val="00F77F1A"/>
    <w:rsid w:val="00F80312"/>
    <w:rsid w:val="00F80BBE"/>
    <w:rsid w:val="00F80D14"/>
    <w:rsid w:val="00F81D03"/>
    <w:rsid w:val="00F83431"/>
    <w:rsid w:val="00F87323"/>
    <w:rsid w:val="00F87A3A"/>
    <w:rsid w:val="00F90064"/>
    <w:rsid w:val="00F90C57"/>
    <w:rsid w:val="00F934C2"/>
    <w:rsid w:val="00F93F66"/>
    <w:rsid w:val="00F9606A"/>
    <w:rsid w:val="00F968E3"/>
    <w:rsid w:val="00F972B1"/>
    <w:rsid w:val="00F97393"/>
    <w:rsid w:val="00FA0688"/>
    <w:rsid w:val="00FA3749"/>
    <w:rsid w:val="00FA43BA"/>
    <w:rsid w:val="00FA448E"/>
    <w:rsid w:val="00FA4906"/>
    <w:rsid w:val="00FA4A35"/>
    <w:rsid w:val="00FA6E4E"/>
    <w:rsid w:val="00FB14E3"/>
    <w:rsid w:val="00FB1BDE"/>
    <w:rsid w:val="00FB2430"/>
    <w:rsid w:val="00FB40A6"/>
    <w:rsid w:val="00FB43E6"/>
    <w:rsid w:val="00FB48BB"/>
    <w:rsid w:val="00FB76AE"/>
    <w:rsid w:val="00FC010B"/>
    <w:rsid w:val="00FC049F"/>
    <w:rsid w:val="00FC09AA"/>
    <w:rsid w:val="00FC12B0"/>
    <w:rsid w:val="00FC2C02"/>
    <w:rsid w:val="00FC2F7E"/>
    <w:rsid w:val="00FC3C47"/>
    <w:rsid w:val="00FC5DE1"/>
    <w:rsid w:val="00FC5FF7"/>
    <w:rsid w:val="00FD06A4"/>
    <w:rsid w:val="00FD0974"/>
    <w:rsid w:val="00FD3BA8"/>
    <w:rsid w:val="00FD4071"/>
    <w:rsid w:val="00FD4340"/>
    <w:rsid w:val="00FD4EB6"/>
    <w:rsid w:val="00FD518C"/>
    <w:rsid w:val="00FD5B09"/>
    <w:rsid w:val="00FD5C53"/>
    <w:rsid w:val="00FE0844"/>
    <w:rsid w:val="00FE11E1"/>
    <w:rsid w:val="00FE19EB"/>
    <w:rsid w:val="00FE1EFE"/>
    <w:rsid w:val="00FE3A4C"/>
    <w:rsid w:val="00FE3B9F"/>
    <w:rsid w:val="00FE416D"/>
    <w:rsid w:val="00FE488B"/>
    <w:rsid w:val="00FE53B5"/>
    <w:rsid w:val="00FE5B40"/>
    <w:rsid w:val="00FF0695"/>
    <w:rsid w:val="00FF18F5"/>
    <w:rsid w:val="00FF1E60"/>
    <w:rsid w:val="00FF2939"/>
    <w:rsid w:val="00FF3A89"/>
    <w:rsid w:val="00FF47CF"/>
    <w:rsid w:val="00FF47FB"/>
    <w:rsid w:val="00FF4AFF"/>
    <w:rsid w:val="00FF5376"/>
    <w:rsid w:val="00FF53B0"/>
    <w:rsid w:val="00FF54E6"/>
    <w:rsid w:val="00FF55B2"/>
    <w:rsid w:val="00FF6B14"/>
    <w:rsid w:val="00FF7FE1"/>
    <w:rsid w:val="09A9E086"/>
    <w:rsid w:val="2C4C8026"/>
    <w:rsid w:val="4272C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80720D"/>
  <w15:docId w15:val="{CF0F990F-BF51-445D-843C-C3E05D36B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바탕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C2C6F"/>
    <w:pPr>
      <w:spacing w:after="120"/>
    </w:pPr>
    <w:rPr>
      <w:rFonts w:ascii="Frutiger LT Com 55 Roman" w:hAnsi="Frutiger LT Com 55 Roman"/>
      <w:sz w:val="20"/>
      <w:lang w:val="en-US"/>
    </w:rPr>
  </w:style>
  <w:style w:type="paragraph" w:styleId="11">
    <w:name w:val="heading 1"/>
    <w:basedOn w:val="a1"/>
    <w:next w:val="a1"/>
    <w:link w:val="1Char"/>
    <w:uiPriority w:val="9"/>
    <w:qFormat/>
    <w:rsid w:val="00887C3D"/>
    <w:pPr>
      <w:keepNext/>
      <w:keepLines/>
      <w:spacing w:before="400" w:line="240" w:lineRule="auto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23">
    <w:name w:val="heading 2"/>
    <w:basedOn w:val="a1"/>
    <w:next w:val="a1"/>
    <w:link w:val="2Char"/>
    <w:uiPriority w:val="9"/>
    <w:unhideWhenUsed/>
    <w:qFormat/>
    <w:rsid w:val="00887C3D"/>
    <w:pPr>
      <w:keepNext/>
      <w:keepLines/>
      <w:spacing w:before="320" w:after="60" w:line="240" w:lineRule="auto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32">
    <w:name w:val="heading 3"/>
    <w:basedOn w:val="a1"/>
    <w:next w:val="a1"/>
    <w:link w:val="3Char"/>
    <w:uiPriority w:val="9"/>
    <w:unhideWhenUsed/>
    <w:qFormat/>
    <w:rsid w:val="00887C3D"/>
    <w:pPr>
      <w:keepNext/>
      <w:keepLines/>
      <w:spacing w:before="200" w:after="60" w:line="240" w:lineRule="auto"/>
      <w:outlineLvl w:val="2"/>
    </w:pPr>
    <w:rPr>
      <w:rFonts w:ascii="Frutiger LT Com 45 Light" w:eastAsiaTheme="majorEastAsia" w:hAnsi="Frutiger LT Com 45 Light" w:cstheme="majorBidi"/>
      <w:b/>
      <w:color w:val="003764"/>
      <w:sz w:val="22"/>
      <w:szCs w:val="24"/>
    </w:rPr>
  </w:style>
  <w:style w:type="paragraph" w:styleId="41">
    <w:name w:val="heading 4"/>
    <w:basedOn w:val="32"/>
    <w:next w:val="a1"/>
    <w:link w:val="4Char"/>
    <w:uiPriority w:val="9"/>
    <w:unhideWhenUsed/>
    <w:rsid w:val="00006EFF"/>
    <w:pPr>
      <w:outlineLvl w:val="3"/>
    </w:pPr>
  </w:style>
  <w:style w:type="paragraph" w:styleId="51">
    <w:name w:val="heading 5"/>
    <w:basedOn w:val="41"/>
    <w:next w:val="a1"/>
    <w:link w:val="5Char"/>
    <w:uiPriority w:val="9"/>
    <w:unhideWhenUsed/>
    <w:rsid w:val="00006EFF"/>
    <w:pPr>
      <w:outlineLvl w:val="4"/>
    </w:p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next w:val="a1"/>
    <w:link w:val="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Char">
    <w:name w:val="제목 Char"/>
    <w:basedOn w:val="a2"/>
    <w:link w:val="a5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1Char">
    <w:name w:val="제목 1 Char"/>
    <w:basedOn w:val="a2"/>
    <w:link w:val="11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40"/>
      <w:szCs w:val="32"/>
      <w:lang w:val="en-US"/>
    </w:rPr>
  </w:style>
  <w:style w:type="paragraph" w:styleId="a6">
    <w:name w:val="header"/>
    <w:basedOn w:val="a1"/>
    <w:link w:val="Char0"/>
    <w:uiPriority w:val="99"/>
    <w:unhideWhenUsed/>
    <w:rsid w:val="00A77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0">
    <w:name w:val="머리글 Char"/>
    <w:basedOn w:val="a2"/>
    <w:link w:val="a6"/>
    <w:uiPriority w:val="99"/>
    <w:rsid w:val="00A77E62"/>
  </w:style>
  <w:style w:type="paragraph" w:styleId="a7">
    <w:name w:val="footer"/>
    <w:basedOn w:val="a1"/>
    <w:link w:val="Char1"/>
    <w:uiPriority w:val="99"/>
    <w:unhideWhenUsed/>
    <w:rsid w:val="006A388C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Char1">
    <w:name w:val="바닥글 Char"/>
    <w:basedOn w:val="a2"/>
    <w:link w:val="a7"/>
    <w:uiPriority w:val="99"/>
    <w:rsid w:val="006A388C"/>
    <w:rPr>
      <w:rFonts w:ascii="Frutiger LT Com 45 Light" w:hAnsi="Frutiger LT Com 45 Light"/>
      <w:sz w:val="14"/>
    </w:rPr>
  </w:style>
  <w:style w:type="character" w:customStyle="1" w:styleId="2Char">
    <w:name w:val="제목 2 Char"/>
    <w:basedOn w:val="a2"/>
    <w:link w:val="23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3Char">
    <w:name w:val="제목 3 Char"/>
    <w:basedOn w:val="a2"/>
    <w:link w:val="32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a8">
    <w:name w:val="Table Grid"/>
    <w:basedOn w:val="a3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1"/>
    <w:link w:val="Char2"/>
    <w:uiPriority w:val="99"/>
    <w:semiHidden/>
    <w:unhideWhenUsed/>
    <w:rsid w:val="00462C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2">
    <w:name w:val="풍선 도움말 텍스트 Char"/>
    <w:basedOn w:val="a2"/>
    <w:link w:val="a9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a3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a3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Times New Roman (Body CS)" w:hAnsi="Times New Roman (Body CS)"/>
        <w:b/>
        <w:i w:val="0"/>
        <w:caps w:val="0"/>
        <w:smallCaps w:val="0"/>
        <w:color w:val="FFFFFF" w:themeColor="background1"/>
        <w:sz w:val="20"/>
      </w:rPr>
    </w:tblStylePr>
  </w:style>
  <w:style w:type="numbering" w:customStyle="1" w:styleId="ListNumbers">
    <w:name w:val="ListNumbers"/>
    <w:uiPriority w:val="99"/>
    <w:rsid w:val="00EF6E85"/>
    <w:pPr>
      <w:numPr>
        <w:numId w:val="4"/>
      </w:numPr>
    </w:pPr>
  </w:style>
  <w:style w:type="paragraph" w:styleId="4">
    <w:name w:val="List Number 4"/>
    <w:basedOn w:val="a1"/>
    <w:uiPriority w:val="99"/>
    <w:semiHidden/>
    <w:unhideWhenUsed/>
    <w:rsid w:val="00D04BE0"/>
    <w:pPr>
      <w:numPr>
        <w:numId w:val="1"/>
      </w:numPr>
      <w:contextualSpacing/>
    </w:pPr>
  </w:style>
  <w:style w:type="character" w:styleId="aa">
    <w:name w:val="Hyperlink"/>
    <w:basedOn w:val="a2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3"/>
      </w:numPr>
    </w:pPr>
  </w:style>
  <w:style w:type="paragraph" w:styleId="a">
    <w:name w:val="List Number"/>
    <w:basedOn w:val="a1"/>
    <w:uiPriority w:val="99"/>
    <w:unhideWhenUsed/>
    <w:qFormat/>
    <w:rsid w:val="00D04BE0"/>
    <w:pPr>
      <w:numPr>
        <w:numId w:val="4"/>
      </w:numPr>
      <w:contextualSpacing/>
    </w:pPr>
  </w:style>
  <w:style w:type="paragraph" w:styleId="a0">
    <w:name w:val="List Bullet"/>
    <w:basedOn w:val="a1"/>
    <w:uiPriority w:val="99"/>
    <w:unhideWhenUsed/>
    <w:qFormat/>
    <w:rsid w:val="008429C5"/>
    <w:pPr>
      <w:numPr>
        <w:numId w:val="15"/>
      </w:numPr>
      <w:contextualSpacing/>
    </w:pPr>
  </w:style>
  <w:style w:type="paragraph" w:styleId="21">
    <w:name w:val="List Bullet 2"/>
    <w:basedOn w:val="a1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31">
    <w:name w:val="List Bullet 3"/>
    <w:basedOn w:val="a1"/>
    <w:uiPriority w:val="99"/>
    <w:unhideWhenUsed/>
    <w:rsid w:val="00192D2B"/>
    <w:pPr>
      <w:numPr>
        <w:ilvl w:val="2"/>
        <w:numId w:val="15"/>
      </w:numPr>
      <w:contextualSpacing/>
    </w:pPr>
  </w:style>
  <w:style w:type="paragraph" w:styleId="40">
    <w:name w:val="List Bullet 4"/>
    <w:basedOn w:val="a1"/>
    <w:uiPriority w:val="99"/>
    <w:unhideWhenUsed/>
    <w:rsid w:val="008429C5"/>
    <w:pPr>
      <w:numPr>
        <w:ilvl w:val="3"/>
        <w:numId w:val="15"/>
      </w:numPr>
      <w:contextualSpacing/>
    </w:pPr>
  </w:style>
  <w:style w:type="paragraph" w:styleId="50">
    <w:name w:val="List Bullet 5"/>
    <w:basedOn w:val="a1"/>
    <w:uiPriority w:val="99"/>
    <w:unhideWhenUsed/>
    <w:rsid w:val="008429C5"/>
    <w:pPr>
      <w:numPr>
        <w:ilvl w:val="4"/>
        <w:numId w:val="15"/>
      </w:numPr>
      <w:contextualSpacing/>
    </w:pPr>
  </w:style>
  <w:style w:type="paragraph" w:styleId="2">
    <w:name w:val="List Number 2"/>
    <w:basedOn w:val="a1"/>
    <w:uiPriority w:val="99"/>
    <w:unhideWhenUsed/>
    <w:rsid w:val="00D04BE0"/>
    <w:pPr>
      <w:numPr>
        <w:ilvl w:val="1"/>
        <w:numId w:val="4"/>
      </w:numPr>
      <w:contextualSpacing/>
    </w:pPr>
  </w:style>
  <w:style w:type="paragraph" w:styleId="3">
    <w:name w:val="List Number 3"/>
    <w:basedOn w:val="a1"/>
    <w:uiPriority w:val="99"/>
    <w:unhideWhenUsed/>
    <w:rsid w:val="00D04BE0"/>
    <w:pPr>
      <w:numPr>
        <w:ilvl w:val="2"/>
        <w:numId w:val="4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D04BE0"/>
    <w:pPr>
      <w:numPr>
        <w:numId w:val="2"/>
      </w:numPr>
      <w:contextualSpacing/>
    </w:pPr>
  </w:style>
  <w:style w:type="paragraph" w:styleId="ab">
    <w:name w:val="footnote text"/>
    <w:basedOn w:val="a1"/>
    <w:link w:val="Char3"/>
    <w:uiPriority w:val="99"/>
    <w:semiHidden/>
    <w:unhideWhenUsed/>
    <w:rsid w:val="0003526B"/>
    <w:pPr>
      <w:spacing w:line="240" w:lineRule="auto"/>
      <w:contextualSpacing/>
    </w:pPr>
    <w:rPr>
      <w:sz w:val="16"/>
      <w:szCs w:val="20"/>
    </w:rPr>
  </w:style>
  <w:style w:type="character" w:customStyle="1" w:styleId="Char3">
    <w:name w:val="각주 텍스트 Char"/>
    <w:basedOn w:val="a2"/>
    <w:link w:val="ab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ac">
    <w:name w:val="footnote reference"/>
    <w:basedOn w:val="a2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20">
    <w:name w:val="toc 2"/>
    <w:basedOn w:val="a1"/>
    <w:next w:val="a1"/>
    <w:autoRedefine/>
    <w:uiPriority w:val="39"/>
    <w:unhideWhenUsed/>
    <w:rsid w:val="00FA0688"/>
    <w:pPr>
      <w:numPr>
        <w:ilvl w:val="1"/>
        <w:numId w:val="6"/>
      </w:numPr>
      <w:tabs>
        <w:tab w:val="right" w:leader="dot" w:pos="9628"/>
      </w:tabs>
      <w:spacing w:before="80" w:after="0"/>
      <w:contextualSpacing/>
    </w:pPr>
  </w:style>
  <w:style w:type="paragraph" w:styleId="1">
    <w:name w:val="toc 1"/>
    <w:basedOn w:val="a1"/>
    <w:next w:val="a1"/>
    <w:autoRedefine/>
    <w:uiPriority w:val="39"/>
    <w:unhideWhenUsed/>
    <w:rsid w:val="00D103CB"/>
    <w:pPr>
      <w:numPr>
        <w:numId w:val="6"/>
      </w:numPr>
      <w:spacing w:before="120" w:after="0"/>
      <w:contextualSpacing/>
    </w:pPr>
    <w:rPr>
      <w:rFonts w:cs="Times New Roman (Body CS)"/>
      <w:b/>
    </w:rPr>
  </w:style>
  <w:style w:type="paragraph" w:styleId="30">
    <w:name w:val="toc 3"/>
    <w:basedOn w:val="a1"/>
    <w:next w:val="a1"/>
    <w:autoRedefine/>
    <w:uiPriority w:val="39"/>
    <w:unhideWhenUsed/>
    <w:rsid w:val="002D4A7A"/>
    <w:pPr>
      <w:numPr>
        <w:ilvl w:val="2"/>
        <w:numId w:val="6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5"/>
      </w:numPr>
    </w:pPr>
  </w:style>
  <w:style w:type="character" w:customStyle="1" w:styleId="4Char">
    <w:name w:val="제목 4 Char"/>
    <w:basedOn w:val="a2"/>
    <w:link w:val="41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5Char">
    <w:name w:val="제목 5 Char"/>
    <w:basedOn w:val="a2"/>
    <w:link w:val="51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42">
    <w:name w:val="Plain Table 4"/>
    <w:basedOn w:val="a3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4">
    <w:name w:val="Plain Table 2"/>
    <w:basedOn w:val="a3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ad">
    <w:name w:val="Grid Table Light"/>
    <w:basedOn w:val="a3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2">
    <w:name w:val="Plain Table 1"/>
    <w:basedOn w:val="a3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3">
    <w:name w:val="Plain Table 3"/>
    <w:basedOn w:val="a3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3">
    <w:name w:val="Grid Table 1 Light"/>
    <w:basedOn w:val="a3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3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3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3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e">
    <w:name w:val="List Paragraph"/>
    <w:basedOn w:val="a1"/>
    <w:uiPriority w:val="34"/>
    <w:rsid w:val="00782FB5"/>
    <w:pPr>
      <w:ind w:left="720"/>
      <w:contextualSpacing/>
    </w:pPr>
  </w:style>
  <w:style w:type="paragraph" w:styleId="af">
    <w:name w:val="Subtitle"/>
    <w:basedOn w:val="a1"/>
    <w:next w:val="a1"/>
    <w:link w:val="Char4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character" w:customStyle="1" w:styleId="Char4">
    <w:name w:val="부제 Char"/>
    <w:basedOn w:val="a2"/>
    <w:link w:val="af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a3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Times New Roman (Body CS)" w:hAnsi="Times New Roman (Body CS)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a1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a3"/>
    <w:next w:val="a8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a3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Times New Roman (Body CS)" w:hAnsi="Times New Roman (Body CS)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styleId="af0">
    <w:name w:val="caption"/>
    <w:basedOn w:val="a1"/>
    <w:next w:val="a1"/>
    <w:uiPriority w:val="35"/>
    <w:unhideWhenUsed/>
    <w:qFormat/>
    <w:rsid w:val="0035515D"/>
    <w:rPr>
      <w:rFonts w:eastAsia="MS Gothic"/>
      <w:b/>
      <w:bCs/>
      <w:szCs w:val="20"/>
    </w:rPr>
  </w:style>
  <w:style w:type="numbering" w:customStyle="1" w:styleId="10">
    <w:name w:val="현재 목록1"/>
    <w:uiPriority w:val="99"/>
    <w:rsid w:val="00420044"/>
    <w:pPr>
      <w:numPr>
        <w:numId w:val="8"/>
      </w:numPr>
    </w:pPr>
  </w:style>
  <w:style w:type="paragraph" w:styleId="TOC0">
    <w:name w:val="TOC Heading"/>
    <w:basedOn w:val="11"/>
    <w:next w:val="a1"/>
    <w:uiPriority w:val="39"/>
    <w:unhideWhenUsed/>
    <w:qFormat/>
    <w:rsid w:val="007D4AA6"/>
    <w:pPr>
      <w:spacing w:before="240" w:after="0"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eastAsia="ko-KR"/>
    </w:rPr>
  </w:style>
  <w:style w:type="numbering" w:customStyle="1" w:styleId="22">
    <w:name w:val="현재 목록2"/>
    <w:uiPriority w:val="99"/>
    <w:rsid w:val="006A6637"/>
    <w:pPr>
      <w:numPr>
        <w:numId w:val="9"/>
      </w:numPr>
    </w:pPr>
  </w:style>
  <w:style w:type="table" w:customStyle="1" w:styleId="NormalTable0">
    <w:name w:val="Normal Table0"/>
    <w:uiPriority w:val="2"/>
    <w:semiHidden/>
    <w:unhideWhenUsed/>
    <w:qFormat/>
    <w:rsid w:val="0009316F"/>
    <w:pPr>
      <w:widowControl w:val="0"/>
      <w:autoSpaceDE w:val="0"/>
      <w:autoSpaceDN w:val="0"/>
      <w:spacing w:after="0" w:line="240" w:lineRule="auto"/>
    </w:pPr>
    <w:rPr>
      <w:rFonts w:eastAsiaTheme="minorEastAsia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rsid w:val="0009316F"/>
    <w:pPr>
      <w:widowControl w:val="0"/>
      <w:autoSpaceDE w:val="0"/>
      <w:autoSpaceDN w:val="0"/>
      <w:spacing w:before="1" w:after="0" w:line="240" w:lineRule="auto"/>
      <w:ind w:left="483"/>
    </w:pPr>
    <w:rPr>
      <w:rFonts w:ascii="Calibri" w:eastAsia="Calibri" w:hAnsi="Calibri" w:cs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49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9A8168-6481-467B-88D2-71864656C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WSI_doc_cover_v4.0.dotx</Template>
  <TotalTime>4313</TotalTime>
  <Pages>27</Pages>
  <Words>3917</Words>
  <Characters>19982</Characters>
  <Application>Microsoft Office Word</Application>
  <DocSecurity>0</DocSecurity>
  <Lines>768</Lines>
  <Paragraphs>645</Paragraphs>
  <ScaleCrop>false</ScaleCrop>
  <Company/>
  <LinksUpToDate>false</LinksUpToDate>
  <CharactersWithSpaces>23254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이성민</cp:lastModifiedBy>
  <cp:revision>1089</cp:revision>
  <cp:lastPrinted>2026-04-14T11:06:00Z</cp:lastPrinted>
  <dcterms:created xsi:type="dcterms:W3CDTF">2023-11-15T16:37:00Z</dcterms:created>
  <dcterms:modified xsi:type="dcterms:W3CDTF">2026-04-20T08:03:00Z</dcterms:modified>
</cp:coreProperties>
</file>