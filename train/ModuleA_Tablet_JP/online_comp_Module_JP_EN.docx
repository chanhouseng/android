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EC70" w14:textId="290B0393" w:rsidR="0085462A" w:rsidRDefault="00453B91" w:rsidP="0085462A">
      <w:pPr>
        <w:pStyle w:val="a5"/>
        <w:ind w:right="-1"/>
      </w:pPr>
      <w:bookmarkStart w:id="0" w:name="_Toc386117270"/>
      <w:bookmarkStart w:id="1" w:name="_Toc386117477"/>
      <w:r>
        <w:t>Test Project</w:t>
      </w:r>
    </w:p>
    <w:p w14:paraId="663F44AC" w14:textId="4104467D" w:rsidR="00AE528B" w:rsidRDefault="00E07D9B" w:rsidP="0085462A">
      <w:pPr>
        <w:pStyle w:val="af4"/>
        <w:wordWrap w:val="0"/>
        <w:ind w:right="-1"/>
        <w:rPr>
          <w:i w:val="0"/>
          <w:lang w:eastAsia="ja-JP"/>
        </w:rPr>
      </w:pPr>
      <w:r>
        <w:rPr>
          <w:rFonts w:hint="eastAsia"/>
          <w:i w:val="0"/>
          <w:lang w:eastAsia="ja-JP"/>
        </w:rPr>
        <w:t>Mobile Applications Development</w:t>
      </w:r>
    </w:p>
    <w:p w14:paraId="5C110439" w14:textId="7766C55C" w:rsidR="00E07D9B" w:rsidRDefault="00E07D9B" w:rsidP="00E07D9B">
      <w:pPr>
        <w:pStyle w:val="22"/>
        <w:jc w:val="right"/>
        <w:rPr>
          <w:color w:val="FFFFFF" w:themeColor="background1"/>
          <w:lang w:val="en-AU" w:eastAsia="ja-JP"/>
        </w:rPr>
      </w:pPr>
      <w:bookmarkStart w:id="2" w:name="_Toc193443536"/>
      <w:r>
        <w:rPr>
          <w:rFonts w:hint="eastAsia"/>
          <w:color w:val="FFFFFF" w:themeColor="background1"/>
          <w:lang w:val="en-AU" w:eastAsia="ja-JP"/>
        </w:rPr>
        <w:t>Module A Functionality</w:t>
      </w:r>
      <w:bookmarkEnd w:id="2"/>
    </w:p>
    <w:p w14:paraId="3CAE4485" w14:textId="65C86155" w:rsidR="00E07D9B" w:rsidRPr="00E07D9B" w:rsidRDefault="00E07D9B" w:rsidP="002437B2">
      <w:pPr>
        <w:pStyle w:val="22"/>
        <w:ind w:right="1284"/>
        <w:rPr>
          <w:color w:val="8AE2D1"/>
          <w:lang w:val="en-AU" w:eastAsia="ja-JP"/>
        </w:rPr>
      </w:pPr>
    </w:p>
    <w:p w14:paraId="3AC9D7E0" w14:textId="6C6B75CD" w:rsidR="00453B91" w:rsidRDefault="00453B91" w:rsidP="00453B91">
      <w:pPr>
        <w:rPr>
          <w:lang w:val="en-AU"/>
        </w:rPr>
      </w:pPr>
    </w:p>
    <w:p w14:paraId="68E4B64B" w14:textId="77777777" w:rsidR="00453B91" w:rsidRDefault="00453B91" w:rsidP="00453B91">
      <w:pPr>
        <w:jc w:val="right"/>
        <w:rPr>
          <w:lang w:val="en-AU"/>
        </w:rPr>
      </w:pPr>
    </w:p>
    <w:p w14:paraId="0A784D23" w14:textId="77777777" w:rsidR="00453B91" w:rsidRDefault="00453B91" w:rsidP="00453B91">
      <w:pPr>
        <w:jc w:val="right"/>
        <w:rPr>
          <w:lang w:val="en-AU"/>
        </w:rPr>
      </w:pPr>
    </w:p>
    <w:p w14:paraId="15EF72B1" w14:textId="77777777" w:rsidR="00453B91" w:rsidRDefault="00453B91" w:rsidP="00453B91">
      <w:pPr>
        <w:rPr>
          <w:lang w:val="en-AU"/>
        </w:rPr>
      </w:pPr>
    </w:p>
    <w:p w14:paraId="5BC55B8A" w14:textId="77777777" w:rsidR="00453B91" w:rsidRDefault="00453B91" w:rsidP="00453B91">
      <w:pPr>
        <w:rPr>
          <w:lang w:val="en-AU"/>
        </w:rPr>
      </w:pPr>
    </w:p>
    <w:p w14:paraId="16E407C3" w14:textId="77777777" w:rsidR="00453B91" w:rsidRDefault="00453B91" w:rsidP="00453B91">
      <w:pPr>
        <w:rPr>
          <w:lang w:val="en-AU"/>
        </w:rPr>
      </w:pPr>
    </w:p>
    <w:p w14:paraId="3F703A80" w14:textId="77777777" w:rsidR="00453B91" w:rsidRDefault="00453B91" w:rsidP="00453B91">
      <w:pPr>
        <w:rPr>
          <w:lang w:val="en-AU"/>
        </w:rPr>
      </w:pPr>
    </w:p>
    <w:p w14:paraId="27242A0C" w14:textId="77777777" w:rsidR="00453B91" w:rsidRDefault="00453B91" w:rsidP="00453B91">
      <w:pPr>
        <w:rPr>
          <w:lang w:val="en-AU"/>
        </w:rPr>
      </w:pPr>
    </w:p>
    <w:p w14:paraId="5C6F8C5E" w14:textId="77777777" w:rsidR="00453B91" w:rsidRDefault="00453B91" w:rsidP="00453B91">
      <w:pPr>
        <w:rPr>
          <w:lang w:val="en-AU"/>
        </w:rPr>
      </w:pPr>
    </w:p>
    <w:p w14:paraId="5757C435" w14:textId="77777777" w:rsidR="00453B91" w:rsidRDefault="00453B91" w:rsidP="00453B91">
      <w:pPr>
        <w:rPr>
          <w:lang w:val="en-AU"/>
        </w:rPr>
      </w:pPr>
    </w:p>
    <w:p w14:paraId="25B0129F" w14:textId="77777777" w:rsidR="00453B91" w:rsidRDefault="00453B91" w:rsidP="00453B91">
      <w:pPr>
        <w:rPr>
          <w:lang w:val="en-AU"/>
        </w:rPr>
      </w:pPr>
    </w:p>
    <w:p w14:paraId="6A3FD10A" w14:textId="77777777" w:rsidR="00453B91" w:rsidRDefault="00453B91" w:rsidP="00453B91">
      <w:pPr>
        <w:rPr>
          <w:lang w:val="en-AU"/>
        </w:rPr>
      </w:pPr>
    </w:p>
    <w:p w14:paraId="0C96B7BB" w14:textId="77777777" w:rsidR="00453B91" w:rsidRDefault="00453B91" w:rsidP="00453B91">
      <w:pPr>
        <w:rPr>
          <w:lang w:val="en-AU"/>
        </w:rPr>
      </w:pPr>
    </w:p>
    <w:p w14:paraId="35DCA5A9" w14:textId="77777777" w:rsidR="00453B91" w:rsidRDefault="00453B91" w:rsidP="00453B91">
      <w:pPr>
        <w:rPr>
          <w:lang w:val="en-AU"/>
        </w:rPr>
      </w:pPr>
    </w:p>
    <w:p w14:paraId="6D0FBCB5" w14:textId="77777777" w:rsidR="00453B91" w:rsidRDefault="00453B91" w:rsidP="00453B91">
      <w:pPr>
        <w:rPr>
          <w:lang w:val="en-AU"/>
        </w:rPr>
      </w:pPr>
    </w:p>
    <w:p w14:paraId="7090E73B" w14:textId="77777777" w:rsidR="00453B91" w:rsidRDefault="00453B91" w:rsidP="00453B91">
      <w:pPr>
        <w:rPr>
          <w:lang w:val="en-AU"/>
        </w:rPr>
      </w:pPr>
    </w:p>
    <w:p w14:paraId="63D06A3C" w14:textId="77777777" w:rsidR="00453B91" w:rsidRDefault="00453B91" w:rsidP="00453B91">
      <w:pPr>
        <w:rPr>
          <w:lang w:val="en-AU"/>
        </w:rPr>
      </w:pPr>
    </w:p>
    <w:p w14:paraId="13FDD3DE" w14:textId="284F30A6" w:rsidR="00453B91" w:rsidRDefault="00453B91" w:rsidP="00453B91">
      <w:pPr>
        <w:rPr>
          <w:lang w:val="en-AU"/>
        </w:rPr>
      </w:pPr>
    </w:p>
    <w:p w14:paraId="54020523" w14:textId="77777777" w:rsidR="00453B91" w:rsidRDefault="00453B91" w:rsidP="00453B91">
      <w:pPr>
        <w:rPr>
          <w:lang w:val="en-AU"/>
        </w:rPr>
      </w:pPr>
    </w:p>
    <w:p w14:paraId="510421CE" w14:textId="77777777" w:rsidR="00453B91" w:rsidRDefault="00453B91" w:rsidP="00453B91">
      <w:pPr>
        <w:rPr>
          <w:lang w:val="en-AU"/>
        </w:rPr>
      </w:pPr>
    </w:p>
    <w:p w14:paraId="410467B9" w14:textId="77777777" w:rsidR="00453B91" w:rsidRDefault="00453B91" w:rsidP="00453B91">
      <w:pPr>
        <w:rPr>
          <w:lang w:val="en-AU"/>
        </w:rPr>
      </w:pPr>
    </w:p>
    <w:p w14:paraId="2565954A" w14:textId="77777777" w:rsidR="00453B91" w:rsidRDefault="00453B91" w:rsidP="00453B91">
      <w:pPr>
        <w:rPr>
          <w:lang w:val="en-AU"/>
        </w:rPr>
      </w:pPr>
    </w:p>
    <w:p w14:paraId="05C248F4" w14:textId="77777777" w:rsidR="00453B91" w:rsidRDefault="00453B91" w:rsidP="00453B91">
      <w:pPr>
        <w:rPr>
          <w:lang w:val="en-AU"/>
        </w:rPr>
      </w:pPr>
    </w:p>
    <w:p w14:paraId="79B8C172" w14:textId="77777777" w:rsidR="00453B91" w:rsidRDefault="00453B91" w:rsidP="00453B91">
      <w:pPr>
        <w:rPr>
          <w:lang w:val="en-AU"/>
        </w:rPr>
      </w:pPr>
    </w:p>
    <w:p w14:paraId="1BA6C998" w14:textId="2D66DEC6" w:rsidR="00AE528B" w:rsidRPr="00AE528B" w:rsidRDefault="00453B91" w:rsidP="006B38ED">
      <w:pPr>
        <w:spacing w:after="0"/>
        <w:rPr>
          <w:lang w:val="en-AU" w:eastAsia="ja-JP"/>
        </w:rPr>
        <w:sectPr w:rsidR="00AE528B" w:rsidRPr="00AE528B" w:rsidSect="0051353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  <w:r>
        <w:rPr>
          <w:rFonts w:hint="eastAsia"/>
          <w:lang w:val="en-AU"/>
        </w:rPr>
        <w:t>Submitted by:</w:t>
      </w:r>
    </w:p>
    <w:p w14:paraId="68909186" w14:textId="401CE269" w:rsidR="00D103CB" w:rsidRPr="00A75C13" w:rsidRDefault="00D103CB" w:rsidP="006B38ED">
      <w:pPr>
        <w:rPr>
          <w:lang w:val="en-AU" w:eastAsia="ja-JP"/>
        </w:rPr>
      </w:pPr>
    </w:p>
    <w:p w14:paraId="56FDBDDD" w14:textId="691107D6" w:rsidR="00453B91" w:rsidRPr="00453B91" w:rsidRDefault="00FA5680" w:rsidP="00453B91">
      <w:pPr>
        <w:pStyle w:val="10"/>
        <w:rPr>
          <w:lang w:val="en-GB" w:eastAsia="ja-JP"/>
        </w:rPr>
      </w:pPr>
      <w:bookmarkStart w:id="3" w:name="_Toc106350464"/>
      <w:bookmarkStart w:id="4" w:name="_Toc193443538"/>
      <w:bookmarkStart w:id="5" w:name="_Toc386117271"/>
      <w:bookmarkStart w:id="6" w:name="_Toc386117478"/>
      <w:r>
        <w:rPr>
          <w:rFonts w:hint="eastAsia"/>
          <w:lang w:val="en-GB" w:eastAsia="ja-JP"/>
        </w:rPr>
        <w:t>Introduction</w:t>
      </w:r>
      <w:bookmarkEnd w:id="3"/>
      <w:bookmarkEnd w:id="4"/>
    </w:p>
    <w:p w14:paraId="56D18062" w14:textId="19327865" w:rsidR="00234173" w:rsidRPr="0062511F" w:rsidRDefault="000C50ED">
      <w:pPr>
        <w:spacing w:after="160"/>
        <w:rPr>
          <w:szCs w:val="20"/>
          <w:lang w:eastAsia="ja-JP"/>
        </w:rPr>
      </w:pPr>
      <w:r>
        <w:rPr>
          <w:rFonts w:hint="eastAsia"/>
          <w:szCs w:val="16"/>
          <w:lang w:eastAsia="ja-JP"/>
        </w:rPr>
        <w:t>You are training in mobile application development. Your school is tasked with developing an assignment scoring app to provide smooth teacher scoring and feedback to players.</w:t>
      </w:r>
    </w:p>
    <w:p w14:paraId="4F31DF43" w14:textId="4FD3063C" w:rsidR="0007616E" w:rsidRPr="00234173" w:rsidRDefault="0007616E">
      <w:pPr>
        <w:spacing w:after="160"/>
        <w:rPr>
          <w:szCs w:val="20"/>
          <w:lang w:eastAsia="ja-JP"/>
        </w:rPr>
      </w:pPr>
      <w:r>
        <w:rPr>
          <w:rFonts w:hint="eastAsia"/>
          <w:szCs w:val="16"/>
        </w:rPr>
        <w:t>Your product manager provides a tablet version of the wireframe.</w:t>
      </w:r>
      <w:r>
        <w:t xml:space="preserve"> </w:t>
      </w:r>
      <w:r>
        <w:rPr>
          <w:rFonts w:hint="eastAsia"/>
          <w:szCs w:val="16"/>
        </w:rPr>
        <w:t>Your job as a mobile application developer is to develop corresponding apps based on specific wireframes for specific development needs.</w:t>
      </w:r>
    </w:p>
    <w:p w14:paraId="7C577BE7" w14:textId="09EC6E58" w:rsidR="003876BB" w:rsidRDefault="00FA5680" w:rsidP="003876BB">
      <w:pPr>
        <w:pStyle w:val="10"/>
        <w:rPr>
          <w:lang w:val="en-GB" w:eastAsia="ja-JP"/>
        </w:rPr>
      </w:pPr>
      <w:bookmarkStart w:id="7" w:name="_Toc106350465"/>
      <w:bookmarkStart w:id="8" w:name="_Toc193443539"/>
      <w:r>
        <w:rPr>
          <w:rFonts w:hint="eastAsia"/>
          <w:lang w:val="en-GB"/>
        </w:rPr>
        <w:t>Description of project and tasks</w:t>
      </w:r>
      <w:bookmarkEnd w:id="7"/>
      <w:bookmarkEnd w:id="8"/>
    </w:p>
    <w:p w14:paraId="22925092" w14:textId="1A875734" w:rsidR="00DD2705" w:rsidRPr="005216B6" w:rsidRDefault="00DD2705" w:rsidP="003876BB">
      <w:pPr>
        <w:rPr>
          <w:lang w:val="en-GB" w:eastAsia="ja-JP"/>
        </w:rPr>
      </w:pPr>
      <w:r>
        <w:rPr>
          <w:rFonts w:hint="eastAsia"/>
          <w:lang w:val="en-GB" w:eastAsia="ja-JP"/>
        </w:rPr>
        <w:t>Developers do not need to consider the aesthetics of the program interface or the location of elements.</w:t>
      </w:r>
      <w:r>
        <w:t xml:space="preserve"> </w:t>
      </w:r>
      <w:r>
        <w:rPr>
          <w:rFonts w:hint="eastAsia"/>
          <w:lang w:val="en-GB" w:eastAsia="ja-JP"/>
        </w:rPr>
        <w:t>The work may be inconsistent with the wireframes provided, but developers should consider usability appropriately.</w:t>
      </w:r>
      <w:r>
        <w:t xml:space="preserve"> </w:t>
      </w:r>
    </w:p>
    <w:tbl>
      <w:tblPr>
        <w:tblStyle w:val="af2"/>
        <w:tblW w:w="9670" w:type="auto"/>
        <w:tblLook w:val="04A0" w:firstRow="1" w:lastRow="0" w:firstColumn="1" w:lastColumn="0" w:noHBand="0" w:noVBand="1"/>
      </w:tblPr>
      <w:tblGrid>
        <w:gridCol w:w="557"/>
        <w:gridCol w:w="820"/>
        <w:gridCol w:w="2776"/>
        <w:gridCol w:w="1859"/>
        <w:gridCol w:w="3616"/>
      </w:tblGrid>
      <w:tr w:rsidR="00521A7B" w14:paraId="56B37D21" w14:textId="77777777" w:rsidTr="00521A7B">
        <w:tc>
          <w:tcPr>
            <w:tcW w:w="562" w:type="dxa"/>
          </w:tcPr>
          <w:p w14:paraId="4E98334F" w14:textId="77777777" w:rsidR="00521A7B" w:rsidRPr="000615CA" w:rsidRDefault="00521A7B" w:rsidP="003876BB">
            <w:pPr>
              <w:rPr>
                <w:lang w:val="en-GB" w:eastAsia="ja-JP"/>
              </w:rPr>
            </w:pPr>
          </w:p>
        </w:tc>
        <w:tc>
          <w:tcPr>
            <w:tcW w:w="725" w:type="dxa"/>
          </w:tcPr>
          <w:p w14:paraId="3FF52DF3" w14:textId="3C856046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Part</w:t>
            </w:r>
          </w:p>
        </w:tc>
        <w:tc>
          <w:tcPr>
            <w:tcW w:w="2819" w:type="dxa"/>
          </w:tcPr>
          <w:p w14:paraId="3BF08B5C" w14:textId="70A7C776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Name</w:t>
            </w:r>
          </w:p>
        </w:tc>
        <w:tc>
          <w:tcPr>
            <w:tcW w:w="1879" w:type="dxa"/>
          </w:tcPr>
          <w:p w14:paraId="161F1839" w14:textId="44432819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Competition Time</w:t>
            </w:r>
          </w:p>
        </w:tc>
        <w:tc>
          <w:tcPr>
            <w:tcW w:w="3685" w:type="dxa"/>
          </w:tcPr>
          <w:p w14:paraId="41F10757" w14:textId="30FF9757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Marking Devices</w:t>
            </w:r>
          </w:p>
        </w:tc>
      </w:tr>
      <w:tr w:rsidR="00521A7B" w14:paraId="62328FA6" w14:textId="77777777" w:rsidTr="00521A7B">
        <w:tc>
          <w:tcPr>
            <w:tcW w:w="562" w:type="dxa"/>
          </w:tcPr>
          <w:p w14:paraId="3ED443BD" w14:textId="076BFD6A" w:rsidR="00521A7B" w:rsidRPr="000615CA" w:rsidRDefault="000615CA" w:rsidP="003876BB">
            <w:pPr>
              <w:rPr>
                <w:lang w:val="en-GB" w:eastAsia="ja-JP"/>
              </w:rPr>
            </w:pPr>
            <w:r>
              <w:rPr>
                <w:rFonts w:ascii="Segoe UI Symbol" w:hAnsi="Segoe UI Symbol" w:cs="Segoe UI Symbol" w:hint="eastAsia"/>
                <w:lang w:val="en-GB" w:eastAsia="ja-JP"/>
              </w:rPr>
              <w:t>✓</w:t>
            </w:r>
          </w:p>
        </w:tc>
        <w:tc>
          <w:tcPr>
            <w:tcW w:w="725" w:type="dxa"/>
          </w:tcPr>
          <w:p w14:paraId="703780F3" w14:textId="68695F4F" w:rsidR="00521A7B" w:rsidRPr="000615CA" w:rsidRDefault="000C50ED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ModuleA</w:t>
            </w:r>
          </w:p>
        </w:tc>
        <w:tc>
          <w:tcPr>
            <w:tcW w:w="2819" w:type="dxa"/>
          </w:tcPr>
          <w:p w14:paraId="1C5ADB92" w14:textId="0D71034D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Functionality (Tablet)</w:t>
            </w:r>
          </w:p>
        </w:tc>
        <w:tc>
          <w:tcPr>
            <w:tcW w:w="1879" w:type="dxa"/>
          </w:tcPr>
          <w:p w14:paraId="64A63C17" w14:textId="51BD3030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2.5h</w:t>
            </w:r>
          </w:p>
        </w:tc>
        <w:tc>
          <w:tcPr>
            <w:tcW w:w="3685" w:type="dxa"/>
          </w:tcPr>
          <w:p w14:paraId="585C2634" w14:textId="6237018C" w:rsidR="00521A7B" w:rsidRPr="000615CA" w:rsidRDefault="00521A7B" w:rsidP="003876BB">
            <w:pPr>
              <w:rPr>
                <w:lang w:val="en-GB" w:eastAsia="ja-JP"/>
              </w:rPr>
            </w:pPr>
            <w:r>
              <w:rPr>
                <w:rFonts w:hint="eastAsia"/>
                <w:lang w:val="en-GB" w:eastAsia="ja-JP"/>
              </w:rPr>
              <w:t>Emulator: Pixel C API33</w:t>
            </w:r>
          </w:p>
        </w:tc>
      </w:tr>
    </w:tbl>
    <w:p w14:paraId="148C7C3B" w14:textId="288CFD3D" w:rsidR="00FA6E89" w:rsidRDefault="00FA6E89" w:rsidP="003876BB">
      <w:pPr>
        <w:rPr>
          <w:lang w:val="en-GB"/>
        </w:rPr>
      </w:pPr>
    </w:p>
    <w:p w14:paraId="363D2EE2" w14:textId="1CC0E369" w:rsidR="00435567" w:rsidRDefault="003876BB" w:rsidP="00435567">
      <w:pPr>
        <w:spacing w:after="160"/>
        <w:rPr>
          <w:lang w:val="en-GB" w:eastAsia="ja-JP"/>
        </w:rPr>
      </w:pPr>
      <w:r>
        <w:br w:type="page"/>
      </w:r>
      <w:bookmarkStart w:id="9" w:name="_Toc106350466"/>
    </w:p>
    <w:p w14:paraId="5AD84304" w14:textId="5204431D" w:rsidR="000C1BE9" w:rsidRDefault="00435567" w:rsidP="00783502">
      <w:pPr>
        <w:spacing w:after="160"/>
        <w:jc w:val="center"/>
        <w:rPr>
          <w:b/>
          <w:lang w:val="en-GB" w:eastAsia="ja-JP"/>
        </w:rPr>
      </w:pPr>
      <w:r>
        <w:rPr>
          <w:rFonts w:hint="eastAsia"/>
          <w:b/>
          <w:lang w:val="en-GB" w:eastAsia="ja-JP"/>
        </w:rPr>
        <w:lastRenderedPageBreak/>
        <w:t>Application wireframe</w:t>
      </w:r>
    </w:p>
    <w:p w14:paraId="0ABEE3A8" w14:textId="77777777" w:rsidR="00783502" w:rsidRDefault="00783502" w:rsidP="00783502">
      <w:pPr>
        <w:spacing w:after="160"/>
        <w:jc w:val="center"/>
        <w:rPr>
          <w:b/>
          <w:lang w:val="en-GB" w:eastAsia="ja-JP"/>
        </w:rPr>
      </w:pPr>
    </w:p>
    <w:p w14:paraId="4996DE54" w14:textId="3696C434" w:rsidR="000C50ED" w:rsidRDefault="00A950AB" w:rsidP="000C50ED">
      <w:pPr>
        <w:spacing w:after="160"/>
        <w:jc w:val="center"/>
        <w:rPr>
          <w:b/>
          <w:lang w:val="en-GB" w:eastAsia="ja-JP"/>
        </w:rPr>
      </w:pP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310950F" wp14:editId="445B4F4F">
                <wp:simplePos x="0" y="0"/>
                <wp:positionH relativeFrom="column">
                  <wp:posOffset>4356100</wp:posOffset>
                </wp:positionH>
                <wp:positionV relativeFrom="paragraph">
                  <wp:posOffset>1814830</wp:posOffset>
                </wp:positionV>
                <wp:extent cx="1068780" cy="1404620"/>
                <wp:effectExtent l="0" t="0" r="0" b="0"/>
                <wp:wrapNone/>
                <wp:docPr id="91237807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6A4DB" w14:textId="6635325D" w:rsidR="0062511F" w:rsidRDefault="00A950AB" w:rsidP="0062511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TP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10950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43pt;margin-top:142.9pt;width:84.1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" stroked="f">
                <v:textbox style="mso-fit-shape-to-text:t">
                  <w:txbxContent>
                    <w:p w14:paraId="5076A4DB" w14:textId="6635325D" w:rsidR="0062511F" w:rsidRDefault="00A950AB" w:rsidP="0062511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TP Page</w:t>
                      </w:r>
                    </w:p>
                  </w:txbxContent>
                </v:textbox>
              </v:shape>
            </w:pict>
          </mc:Fallback>
        </mc:AlternateContent>
      </w: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090EED" wp14:editId="794CAED1">
                <wp:simplePos x="0" y="0"/>
                <wp:positionH relativeFrom="column">
                  <wp:posOffset>1343025</wp:posOffset>
                </wp:positionH>
                <wp:positionV relativeFrom="paragraph">
                  <wp:posOffset>1845310</wp:posOffset>
                </wp:positionV>
                <wp:extent cx="1068780" cy="1404620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2F054" w14:textId="76FB7214" w:rsidR="0062511F" w:rsidRDefault="00A950AB" w:rsidP="0062511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Dashbord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090EED" id="_x0000_s1027" type="#_x0000_t202" style="position:absolute;left:0;text-align:left;margin-left:105.75pt;margin-top:145.3pt;width:84.1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" filled="f" stroked="f">
                <v:textbox style="mso-fit-shape-to-text:t">
                  <w:txbxContent>
                    <w:p w14:paraId="26A2F054" w14:textId="76FB7214" w:rsidR="0062511F" w:rsidRDefault="00A950AB" w:rsidP="0062511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Dashbord Page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</w:t>
      </w:r>
      <w:r w:rsidR="00C91E97">
        <w:rPr>
          <w:b/>
          <w:noProof/>
          <w:lang w:val="en-GB" w:eastAsia="ja-JP"/>
        </w:rPr>
        <w:drawing>
          <wp:inline distT="0" distB="0" distL="0" distR="0" wp14:anchorId="6CB6DFFC" wp14:editId="13989CB9">
            <wp:extent cx="2788925" cy="1743075"/>
            <wp:effectExtent l="0" t="0" r="0" b="0"/>
            <wp:docPr id="117694748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7484" name="図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02" cy="178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422">
        <w:rPr>
          <w:b/>
          <w:noProof/>
          <w:lang w:val="en-GB" w:eastAsia="ja-JP"/>
        </w:rPr>
        <w:drawing>
          <wp:inline distT="0" distB="0" distL="0" distR="0" wp14:anchorId="3B5844E6" wp14:editId="1E21383E">
            <wp:extent cx="2838450" cy="1774032"/>
            <wp:effectExtent l="0" t="0" r="0" b="0"/>
            <wp:docPr id="58436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6" name="図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779" cy="177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28B5" w14:textId="06FFE2DF" w:rsidR="000C50ED" w:rsidRDefault="000C50ED" w:rsidP="000C50ED">
      <w:pPr>
        <w:spacing w:after="160"/>
        <w:jc w:val="center"/>
        <w:rPr>
          <w:b/>
          <w:lang w:val="en-GB" w:eastAsia="ja-JP"/>
        </w:rPr>
      </w:pPr>
    </w:p>
    <w:p w14:paraId="0AFC2C1D" w14:textId="5BF7B482" w:rsidR="0099297B" w:rsidRDefault="00A950AB" w:rsidP="000C50ED">
      <w:pPr>
        <w:spacing w:after="160"/>
        <w:ind w:firstLineChars="300" w:firstLine="480"/>
        <w:rPr>
          <w:b/>
          <w:lang w:val="en-GB" w:eastAsia="ja-JP"/>
        </w:rPr>
      </w:pP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13A216A" wp14:editId="1FBCB7C5">
                <wp:simplePos x="0" y="0"/>
                <wp:positionH relativeFrom="column">
                  <wp:posOffset>4363644</wp:posOffset>
                </wp:positionH>
                <wp:positionV relativeFrom="paragraph">
                  <wp:posOffset>1768475</wp:posOffset>
                </wp:positionV>
                <wp:extent cx="1068780" cy="1404620"/>
                <wp:effectExtent l="0" t="0" r="0" b="0"/>
                <wp:wrapNone/>
                <wp:docPr id="6105615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2C91" w14:textId="01C3EA79" w:rsidR="00A950AB" w:rsidRDefault="00A950AB" w:rsidP="00A950AB">
                            <w:p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Mark List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A216A" id="_x0000_s1028" type="#_x0000_t202" style="position:absolute;left:0;text-align:left;margin-left:343.6pt;margin-top:139.25pt;width:84.1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" filled="f" stroked="f">
                <v:textbox style="mso-fit-shape-to-text:t">
                  <w:txbxContent>
                    <w:p w14:paraId="096E2C91" w14:textId="01C3EA79" w:rsidR="00A950AB" w:rsidRDefault="00A950AB" w:rsidP="00A950AB">
                      <w:pPr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Mark List Page</w:t>
                      </w:r>
                    </w:p>
                  </w:txbxContent>
                </v:textbox>
              </v:shape>
            </w:pict>
          </mc:Fallback>
        </mc:AlternateContent>
      </w: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F1E564C" wp14:editId="3E817A4E">
                <wp:simplePos x="0" y="0"/>
                <wp:positionH relativeFrom="column">
                  <wp:posOffset>1302080</wp:posOffset>
                </wp:positionH>
                <wp:positionV relativeFrom="paragraph">
                  <wp:posOffset>1770380</wp:posOffset>
                </wp:positionV>
                <wp:extent cx="1068780" cy="1404620"/>
                <wp:effectExtent l="0" t="0" r="0" b="0"/>
                <wp:wrapNone/>
                <wp:docPr id="37438727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94066" w14:textId="2354DB57" w:rsidR="00A950AB" w:rsidRDefault="00A950AB" w:rsidP="00A950AB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Edit TP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E564C" id="_x0000_s1029" type="#_x0000_t202" style="position:absolute;left:0;text-align:left;margin-left:102.55pt;margin-top:139.4pt;width:84.1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" filled="f" stroked="f">
                <v:textbox style="mso-fit-shape-to-text:t">
                  <w:txbxContent>
                    <w:p w14:paraId="61094066" w14:textId="2354DB57" w:rsidR="00A950AB" w:rsidRDefault="00A950AB" w:rsidP="00A950AB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Edit TP Page</w:t>
                      </w:r>
                    </w:p>
                  </w:txbxContent>
                </v:textbox>
              </v:shape>
            </w:pict>
          </mc:Fallback>
        </mc:AlternateContent>
      </w:r>
      <w:r w:rsidR="000C50ED">
        <w:rPr>
          <w:b/>
          <w:noProof/>
          <w:lang w:val="en-GB" w:eastAsia="ja-JP"/>
        </w:rPr>
        <w:drawing>
          <wp:inline distT="0" distB="0" distL="0" distR="0" wp14:anchorId="20E4CBDD" wp14:editId="153BC911">
            <wp:extent cx="2788923" cy="1743075"/>
            <wp:effectExtent l="0" t="0" r="0" b="0"/>
            <wp:docPr id="134824976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49760" name="図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605" cy="175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 </w:t>
      </w:r>
      <w:r w:rsidR="008B11CA">
        <w:rPr>
          <w:b/>
          <w:noProof/>
          <w:lang w:val="en-GB" w:eastAsia="ja-JP"/>
        </w:rPr>
        <w:drawing>
          <wp:inline distT="0" distB="0" distL="0" distR="0" wp14:anchorId="48D4BE4F" wp14:editId="2495C9CC">
            <wp:extent cx="2828925" cy="1768078"/>
            <wp:effectExtent l="0" t="0" r="0" b="3810"/>
            <wp:docPr id="45640076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0760" name="図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C7AA94C" w14:textId="7007D1B3" w:rsidR="00554422" w:rsidRPr="00D56E5E" w:rsidRDefault="000C50ED" w:rsidP="000C50ED">
      <w:pPr>
        <w:spacing w:after="160"/>
        <w:jc w:val="center"/>
        <w:rPr>
          <w:b/>
          <w:lang w:eastAsia="ja-JP"/>
        </w:rPr>
      </w:pPr>
      <w:r>
        <w:t xml:space="preserve">              </w:t>
      </w:r>
      <w:r w:rsidR="0099297B">
        <w:rPr>
          <w:b/>
          <w:noProof/>
          <w:lang w:val="en-GB" w:eastAsia="ja-JP"/>
        </w:rPr>
        <w:drawing>
          <wp:inline distT="0" distB="0" distL="0" distR="0" wp14:anchorId="327D4B52" wp14:editId="05D58A39">
            <wp:extent cx="2808227" cy="1755140"/>
            <wp:effectExtent l="0" t="0" r="0" b="0"/>
            <wp:docPr id="115624802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8020" name="図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11" cy="178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0ED">
        <w:rPr>
          <w:b/>
          <w:bCs/>
          <w:noProof/>
        </w:rPr>
        <w:drawing>
          <wp:inline distT="0" distB="0" distL="0" distR="0" wp14:anchorId="2384DECC" wp14:editId="1F773BB3">
            <wp:extent cx="2809875" cy="1756171"/>
            <wp:effectExtent l="0" t="0" r="0" b="0"/>
            <wp:docPr id="1524716622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6622" name="図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477" cy="177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58A5" w14:textId="2E2EFD79" w:rsidR="00554422" w:rsidRDefault="00A950AB" w:rsidP="004D7AE1">
      <w:pPr>
        <w:spacing w:after="160"/>
        <w:rPr>
          <w:b/>
          <w:lang w:val="en-GB" w:eastAsia="ja-JP"/>
        </w:rPr>
      </w:pP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56DFC9B" wp14:editId="79512FEF">
                <wp:simplePos x="0" y="0"/>
                <wp:positionH relativeFrom="column">
                  <wp:posOffset>4322013</wp:posOffset>
                </wp:positionH>
                <wp:positionV relativeFrom="paragraph">
                  <wp:posOffset>2844</wp:posOffset>
                </wp:positionV>
                <wp:extent cx="1068780" cy="1404620"/>
                <wp:effectExtent l="0" t="0" r="0" b="0"/>
                <wp:wrapNone/>
                <wp:docPr id="14917268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6E636" w14:textId="3268C30A" w:rsidR="0062511F" w:rsidRDefault="0062511F" w:rsidP="0062511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Result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6DFC9B" id="_x0000_s1030" type="#_x0000_t202" style="position:absolute;margin-left:340.3pt;margin-top:.2pt;width:84.1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pFuEgIAAP4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" stroked="f">
                <v:textbox style="mso-fit-shape-to-text:t">
                  <w:txbxContent>
                    <w:p w14:paraId="2FF6E636" w14:textId="3268C30A" w:rsidR="0062511F" w:rsidRDefault="0062511F" w:rsidP="0062511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Result Page</w:t>
                      </w:r>
                    </w:p>
                  </w:txbxContent>
                </v:textbox>
              </v:shape>
            </w:pict>
          </mc:Fallback>
        </mc:AlternateContent>
      </w:r>
      <w:r w:rsidRPr="0062511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73B35DF" wp14:editId="3DBB9B7D">
                <wp:simplePos x="0" y="0"/>
                <wp:positionH relativeFrom="column">
                  <wp:posOffset>1271220</wp:posOffset>
                </wp:positionH>
                <wp:positionV relativeFrom="paragraph">
                  <wp:posOffset>1905</wp:posOffset>
                </wp:positionV>
                <wp:extent cx="1068780" cy="1404620"/>
                <wp:effectExtent l="0" t="0" r="0" b="0"/>
                <wp:wrapNone/>
                <wp:docPr id="43618613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270B6" w14:textId="5A3FC6D8" w:rsidR="0062511F" w:rsidRDefault="00A950AB" w:rsidP="0062511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Marking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3B35DF" id="_x0000_s1031" type="#_x0000_t202" style="position:absolute;margin-left:100.1pt;margin-top:.15pt;width:84.1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+YEgIAAP4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" stroked="f">
                <v:textbox style="mso-fit-shape-to-text:t">
                  <w:txbxContent>
                    <w:p w14:paraId="15D270B6" w14:textId="5A3FC6D8" w:rsidR="0062511F" w:rsidRDefault="00A950AB" w:rsidP="0062511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Marking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7F9F548A" w14:textId="4A52465D" w:rsidR="004D7AE1" w:rsidRDefault="00A950AB" w:rsidP="00A950AB">
      <w:pPr>
        <w:spacing w:after="160"/>
        <w:ind w:firstLineChars="400" w:firstLine="640"/>
        <w:rPr>
          <w:b/>
          <w:lang w:val="en-GB" w:eastAsia="ja-JP"/>
        </w:rPr>
      </w:pPr>
      <w:r w:rsidRPr="0062511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BAF68E9" wp14:editId="2C9A4358">
                <wp:simplePos x="0" y="0"/>
                <wp:positionH relativeFrom="margin">
                  <wp:posOffset>1408075</wp:posOffset>
                </wp:positionH>
                <wp:positionV relativeFrom="paragraph">
                  <wp:posOffset>1799590</wp:posOffset>
                </wp:positionV>
                <wp:extent cx="1302105" cy="1404620"/>
                <wp:effectExtent l="0" t="0" r="0" b="0"/>
                <wp:wrapNone/>
                <wp:docPr id="174164093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2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3D7EA" w14:textId="1703D257" w:rsidR="0062511F" w:rsidRDefault="00A950AB" w:rsidP="0062511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Result Detail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AF68E9" id="_x0000_s1032" type="#_x0000_t202" style="position:absolute;left:0;text-align:left;margin-left:110.85pt;margin-top:141.7pt;width:102.5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" stroked="f">
                <v:textbox style="mso-fit-shape-to-text:t">
                  <w:txbxContent>
                    <w:p w14:paraId="62B3D7EA" w14:textId="1703D257" w:rsidR="0062511F" w:rsidRDefault="00A950AB" w:rsidP="0062511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</w:rPr>
                        <w:t>Result Detail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50ED">
        <w:rPr>
          <w:b/>
          <w:bCs/>
          <w:noProof/>
        </w:rPr>
        <w:drawing>
          <wp:inline distT="0" distB="0" distL="0" distR="0" wp14:anchorId="0CCC1976" wp14:editId="21C3AB5B">
            <wp:extent cx="2846475" cy="1779047"/>
            <wp:effectExtent l="0" t="0" r="0" b="0"/>
            <wp:docPr id="1413430595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0595" name="図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475" cy="177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AE1">
        <w:br w:type="page"/>
      </w:r>
    </w:p>
    <w:p w14:paraId="51566071" w14:textId="7FE68A3D" w:rsidR="00DD2705" w:rsidRDefault="00DD2705" w:rsidP="00D16A47">
      <w:pPr>
        <w:pStyle w:val="22"/>
        <w:rPr>
          <w:lang w:val="en-GB" w:eastAsia="ja-JP"/>
        </w:rPr>
      </w:pPr>
      <w:bookmarkStart w:id="10" w:name="_Toc193443540"/>
      <w:r>
        <w:rPr>
          <w:rFonts w:hint="eastAsia"/>
          <w:lang w:val="en-GB" w:eastAsia="ja-JP"/>
        </w:rPr>
        <w:lastRenderedPageBreak/>
        <w:t>General Demands</w:t>
      </w:r>
      <w:bookmarkEnd w:id="10"/>
    </w:p>
    <w:p w14:paraId="7E56E70E" w14:textId="4050C461" w:rsidR="00C1547D" w:rsidRPr="00505431" w:rsidRDefault="00C1547D" w:rsidP="00505431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Terminate functionality of this application on request;</w:t>
      </w:r>
    </w:p>
    <w:p w14:paraId="319EB59D" w14:textId="62A736DB" w:rsidR="00C1547D" w:rsidRPr="00505431" w:rsidRDefault="00911EAC" w:rsidP="00505431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All text enclosed in quotation marks must be the same as contained in the element;</w:t>
      </w:r>
    </w:p>
    <w:p w14:paraId="2810B84E" w14:textId="76FFBFE9" w:rsidR="00505431" w:rsidRDefault="00C1547D" w:rsidP="00505431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The application must display an application icon in the system launcher;</w:t>
      </w:r>
    </w:p>
    <w:p w14:paraId="30F43E39" w14:textId="559D6C8C" w:rsidR="00174B4A" w:rsidRPr="00174B4A" w:rsidRDefault="00174B50" w:rsidP="00174B4A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All pages must display navigation rails;</w:t>
      </w:r>
    </w:p>
    <w:p w14:paraId="5E83CDAA" w14:textId="02958550" w:rsidR="00A90ACE" w:rsidRPr="00174B50" w:rsidRDefault="00174B50" w:rsidP="00174B50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Click a navigation rail item to navigate to the corresponding page;</w:t>
      </w:r>
    </w:p>
    <w:p w14:paraId="55CFDD6D" w14:textId="77272A0F" w:rsidR="0051628F" w:rsidRDefault="0051628F" w:rsidP="0051628F">
      <w:pPr>
        <w:pStyle w:val="af3"/>
        <w:numPr>
          <w:ilvl w:val="0"/>
          <w:numId w:val="26"/>
        </w:numPr>
        <w:rPr>
          <w:lang w:val="en-GB" w:eastAsia="ja-JP"/>
        </w:rPr>
      </w:pP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Dashboard</w:t>
      </w:r>
      <w:r>
        <w:rPr>
          <w:rFonts w:hint="eastAsia"/>
          <w:lang w:val="en-GB" w:eastAsia="ja-JP"/>
        </w:rPr>
        <w:t>”→</w:t>
      </w:r>
      <w:r>
        <w:rPr>
          <w:rFonts w:hint="eastAsia"/>
          <w:lang w:val="en-GB" w:eastAsia="ja-JP"/>
        </w:rPr>
        <w:t>Dashboard Page</w:t>
      </w:r>
    </w:p>
    <w:p w14:paraId="2EB12E1C" w14:textId="0FE497E8" w:rsidR="0051628F" w:rsidRDefault="0051628F" w:rsidP="0051628F">
      <w:pPr>
        <w:pStyle w:val="af3"/>
        <w:numPr>
          <w:ilvl w:val="0"/>
          <w:numId w:val="26"/>
        </w:numPr>
        <w:rPr>
          <w:lang w:val="en-GB" w:eastAsia="ja-JP"/>
        </w:rPr>
      </w:pP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TP</w:t>
      </w:r>
      <w:r>
        <w:rPr>
          <w:rFonts w:hint="eastAsia"/>
          <w:lang w:val="en-GB" w:eastAsia="ja-JP"/>
        </w:rPr>
        <w:t>”→</w:t>
      </w:r>
      <w:r>
        <w:rPr>
          <w:rFonts w:hint="eastAsia"/>
          <w:lang w:val="en-GB" w:eastAsia="ja-JP"/>
        </w:rPr>
        <w:t>TP Page</w:t>
      </w:r>
    </w:p>
    <w:p w14:paraId="7091528D" w14:textId="0D59CC65" w:rsidR="00174B4A" w:rsidRPr="00174B50" w:rsidRDefault="0051628F" w:rsidP="00EF608B">
      <w:pPr>
        <w:pStyle w:val="af3"/>
        <w:numPr>
          <w:ilvl w:val="0"/>
          <w:numId w:val="26"/>
        </w:numPr>
        <w:rPr>
          <w:lang w:val="en-GB" w:eastAsia="ja-JP"/>
        </w:rPr>
      </w:pP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Mark</w:t>
      </w:r>
      <w:r>
        <w:rPr>
          <w:rFonts w:hint="eastAsia"/>
          <w:lang w:val="en-GB" w:eastAsia="ja-JP"/>
        </w:rPr>
        <w:t>”→</w:t>
      </w:r>
      <w:r>
        <w:rPr>
          <w:rFonts w:hint="eastAsia"/>
          <w:lang w:val="en-GB" w:eastAsia="ja-JP"/>
        </w:rPr>
        <w:t>Mark List Page</w:t>
      </w:r>
    </w:p>
    <w:p w14:paraId="417071E9" w14:textId="36507B39" w:rsidR="007F60C5" w:rsidRPr="00174B50" w:rsidRDefault="00174B50" w:rsidP="007F60C5">
      <w:pPr>
        <w:pStyle w:val="af3"/>
        <w:numPr>
          <w:ilvl w:val="0"/>
          <w:numId w:val="26"/>
        </w:numPr>
        <w:rPr>
          <w:lang w:val="en-GB" w:eastAsia="ja-JP"/>
        </w:rPr>
      </w:pPr>
      <w:r>
        <w:rPr>
          <w:rFonts w:hint="eastAsia"/>
          <w:lang w:eastAsia="ja-JP"/>
        </w:rPr>
        <w:t>“</w:t>
      </w:r>
      <w:r>
        <w:rPr>
          <w:rFonts w:hint="eastAsia"/>
          <w:lang w:eastAsia="ja-JP"/>
        </w:rPr>
        <w:t>Result</w:t>
      </w:r>
      <w:r>
        <w:rPr>
          <w:rFonts w:hint="eastAsia"/>
          <w:lang w:eastAsia="ja-JP"/>
        </w:rPr>
        <w:t>”→</w:t>
      </w:r>
      <w:r>
        <w:rPr>
          <w:rFonts w:hint="eastAsia"/>
          <w:lang w:eastAsia="ja-JP"/>
        </w:rPr>
        <w:t>Result Page</w:t>
      </w:r>
    </w:p>
    <w:p w14:paraId="53ECE2A4" w14:textId="7E2B4E2F" w:rsidR="00174B4A" w:rsidRDefault="00174B50" w:rsidP="00174B4A">
      <w:pPr>
        <w:pStyle w:val="af3"/>
        <w:numPr>
          <w:ilvl w:val="0"/>
          <w:numId w:val="25"/>
        </w:numPr>
        <w:rPr>
          <w:lang w:val="en-GB" w:eastAsia="ja-JP"/>
        </w:rPr>
      </w:pPr>
      <w:r>
        <w:rPr>
          <w:rFonts w:hint="eastAsia"/>
          <w:lang w:val="en-GB" w:eastAsia="ja-JP"/>
        </w:rPr>
        <w:t>The selected navigation rail item is highlighted;</w:t>
      </w:r>
    </w:p>
    <w:p w14:paraId="76F1A5FF" w14:textId="77777777" w:rsidR="00174B4A" w:rsidRPr="00174B4A" w:rsidRDefault="00174B4A" w:rsidP="00174B4A">
      <w:pPr>
        <w:rPr>
          <w:lang w:val="en-GB" w:eastAsia="ja-JP"/>
        </w:rPr>
      </w:pPr>
    </w:p>
    <w:p w14:paraId="3CE22123" w14:textId="2AEC2861" w:rsidR="00DD2705" w:rsidRPr="00174B4A" w:rsidRDefault="00DD2705" w:rsidP="00174B4A">
      <w:pPr>
        <w:rPr>
          <w:lang w:val="en-GB" w:eastAsia="ja-JP"/>
        </w:rPr>
      </w:pPr>
      <w:r w:rsidRPr="00174B4A">
        <w:br w:type="page"/>
      </w:r>
    </w:p>
    <w:p w14:paraId="7CFC61A9" w14:textId="35650016" w:rsidR="00435567" w:rsidRDefault="00D16A47" w:rsidP="00D16A47">
      <w:pPr>
        <w:pStyle w:val="22"/>
        <w:rPr>
          <w:lang w:val="en-GB" w:eastAsia="ja-JP"/>
        </w:rPr>
      </w:pPr>
      <w:bookmarkStart w:id="11" w:name="_Toc193443541"/>
      <w:r>
        <w:rPr>
          <w:rFonts w:hint="eastAsia"/>
          <w:lang w:val="en-GB" w:eastAsia="ja-JP"/>
        </w:rPr>
        <w:lastRenderedPageBreak/>
        <w:t>Page Demands</w:t>
      </w:r>
      <w:bookmarkEnd w:id="11"/>
    </w:p>
    <w:p w14:paraId="7C2FA537" w14:textId="0710DA17" w:rsidR="00D16A47" w:rsidRDefault="00174B50" w:rsidP="005F204C">
      <w:pPr>
        <w:pStyle w:val="22"/>
        <w:numPr>
          <w:ilvl w:val="0"/>
          <w:numId w:val="8"/>
        </w:numPr>
        <w:rPr>
          <w:lang w:val="en-GB" w:eastAsia="ja-JP"/>
        </w:rPr>
      </w:pPr>
      <w:r>
        <w:rPr>
          <w:rFonts w:hint="eastAsia"/>
          <w:lang w:val="en-GB" w:eastAsia="ja-JP"/>
        </w:rPr>
        <w:t>Dashboard Page</w:t>
      </w:r>
    </w:p>
    <w:p w14:paraId="78F2854E" w14:textId="37054432" w:rsidR="00174B50" w:rsidRDefault="00174B50" w:rsidP="00174B50">
      <w:pPr>
        <w:rPr>
          <w:lang w:val="en-GB" w:eastAsia="ja-JP"/>
        </w:rPr>
      </w:pPr>
      <w:r w:rsidRPr="00756EA2">
        <w:rPr>
          <w:rFonts w:hint="eastAsia"/>
          <w:noProof/>
          <w:lang w:eastAsia="ja-JP"/>
        </w:rPr>
        <w:drawing>
          <wp:anchor distT="0" distB="0" distL="114300" distR="114300" simplePos="0" relativeHeight="251681792" behindDoc="0" locked="0" layoutInCell="1" allowOverlap="1" wp14:anchorId="38045926" wp14:editId="6A6188C4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4191635" cy="2616835"/>
            <wp:effectExtent l="19050" t="19050" r="18415" b="12065"/>
            <wp:wrapSquare wrapText="bothSides"/>
            <wp:docPr id="40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図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080" cy="263440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2A4E6" w14:textId="61443E6A" w:rsidR="00174B50" w:rsidRDefault="00174B50" w:rsidP="00174B50">
      <w:pPr>
        <w:rPr>
          <w:lang w:val="en-GB" w:eastAsia="ja-JP"/>
        </w:rPr>
      </w:pPr>
    </w:p>
    <w:p w14:paraId="4E63E8B0" w14:textId="051A4F65" w:rsidR="00174B50" w:rsidRDefault="00174B50" w:rsidP="00174B50">
      <w:pPr>
        <w:rPr>
          <w:lang w:val="en-GB" w:eastAsia="ja-JP"/>
        </w:rPr>
      </w:pPr>
    </w:p>
    <w:p w14:paraId="166F300A" w14:textId="29B8630C" w:rsidR="00174B50" w:rsidRDefault="00174B50" w:rsidP="00174B50">
      <w:pPr>
        <w:rPr>
          <w:lang w:val="en-GB" w:eastAsia="ja-JP"/>
        </w:rPr>
      </w:pPr>
    </w:p>
    <w:p w14:paraId="04E2BD0B" w14:textId="77777777" w:rsidR="00174B50" w:rsidRDefault="00174B50" w:rsidP="00174B50">
      <w:pPr>
        <w:rPr>
          <w:lang w:val="en-GB" w:eastAsia="ja-JP"/>
        </w:rPr>
      </w:pPr>
    </w:p>
    <w:p w14:paraId="750705F2" w14:textId="6F7FC840" w:rsidR="00174B50" w:rsidRDefault="00174B50" w:rsidP="00174B50">
      <w:pPr>
        <w:rPr>
          <w:lang w:val="en-GB" w:eastAsia="ja-JP"/>
        </w:rPr>
      </w:pPr>
    </w:p>
    <w:p w14:paraId="2536AF6D" w14:textId="77777777" w:rsidR="00174B50" w:rsidRDefault="00174B50" w:rsidP="00174B50">
      <w:pPr>
        <w:rPr>
          <w:lang w:val="en-GB" w:eastAsia="ja-JP"/>
        </w:rPr>
      </w:pPr>
    </w:p>
    <w:p w14:paraId="123DC723" w14:textId="77777777" w:rsidR="00174B50" w:rsidRDefault="00174B50" w:rsidP="00174B50">
      <w:pPr>
        <w:rPr>
          <w:lang w:val="en-GB" w:eastAsia="ja-JP"/>
        </w:rPr>
      </w:pPr>
    </w:p>
    <w:p w14:paraId="40841741" w14:textId="77777777" w:rsidR="00174B50" w:rsidRDefault="00174B50" w:rsidP="00174B50">
      <w:pPr>
        <w:rPr>
          <w:lang w:val="en-GB" w:eastAsia="ja-JP"/>
        </w:rPr>
      </w:pPr>
    </w:p>
    <w:p w14:paraId="76D78938" w14:textId="77777777" w:rsidR="00174B50" w:rsidRDefault="00174B50" w:rsidP="00174B50">
      <w:pPr>
        <w:rPr>
          <w:lang w:val="en-GB" w:eastAsia="ja-JP"/>
        </w:rPr>
      </w:pPr>
    </w:p>
    <w:p w14:paraId="50074EF7" w14:textId="77777777" w:rsidR="00174B50" w:rsidRDefault="00174B50" w:rsidP="00174B50">
      <w:pPr>
        <w:rPr>
          <w:lang w:val="en-GB" w:eastAsia="ja-JP"/>
        </w:rPr>
      </w:pPr>
    </w:p>
    <w:p w14:paraId="3B2BB606" w14:textId="77777777" w:rsidR="00A75C13" w:rsidRDefault="00A75C13" w:rsidP="00174B50">
      <w:pPr>
        <w:rPr>
          <w:lang w:val="en-GB" w:eastAsia="ja-JP"/>
        </w:rPr>
      </w:pPr>
    </w:p>
    <w:p w14:paraId="7C1A100F" w14:textId="77777777" w:rsidR="00A75C13" w:rsidRPr="00174B50" w:rsidRDefault="00A75C13" w:rsidP="00174B50">
      <w:pPr>
        <w:rPr>
          <w:lang w:val="en-GB" w:eastAsia="ja-JP"/>
        </w:rPr>
      </w:pPr>
    </w:p>
    <w:p w14:paraId="7D4B3FB0" w14:textId="3E900B10" w:rsidR="00D16A47" w:rsidRDefault="00D16A47" w:rsidP="005F204C">
      <w:pPr>
        <w:pStyle w:val="32"/>
        <w:numPr>
          <w:ilvl w:val="1"/>
          <w:numId w:val="9"/>
        </w:numPr>
        <w:rPr>
          <w:lang w:val="en-GB" w:eastAsia="ja-JP"/>
        </w:rPr>
      </w:pPr>
      <w:bookmarkStart w:id="12" w:name="_Toc193443543"/>
      <w:r>
        <w:rPr>
          <w:rFonts w:hint="eastAsia"/>
          <w:lang w:val="en-GB" w:eastAsia="ja-JP"/>
        </w:rPr>
        <w:t>Elements include:</w:t>
      </w:r>
      <w:bookmarkEnd w:id="12"/>
    </w:p>
    <w:p w14:paraId="7821E4BE" w14:textId="579E7878" w:rsidR="00D16A47" w:rsidRDefault="00174B50" w:rsidP="005F204C">
      <w:pPr>
        <w:pStyle w:val="af3"/>
        <w:numPr>
          <w:ilvl w:val="0"/>
          <w:numId w:val="10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Underlined title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Dashboard 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713F9121" w14:textId="415D3284" w:rsidR="001E5DEA" w:rsidRDefault="00174B50" w:rsidP="00174B50">
      <w:pPr>
        <w:pStyle w:val="af3"/>
        <w:numPr>
          <w:ilvl w:val="0"/>
          <w:numId w:val="10"/>
        </w:numPr>
        <w:rPr>
          <w:lang w:val="en-GB" w:eastAsia="ja-JP"/>
        </w:rPr>
      </w:pPr>
      <w:r>
        <w:rPr>
          <w:rFonts w:hint="eastAsia"/>
          <w:lang w:val="en-GB" w:eastAsia="ja-JP"/>
        </w:rPr>
        <w:t>Line chart area;</w:t>
      </w:r>
    </w:p>
    <w:p w14:paraId="3B8941DA" w14:textId="0F3E4853" w:rsidR="00174B50" w:rsidRDefault="00174B50" w:rsidP="00174B50">
      <w:pPr>
        <w:pStyle w:val="af3"/>
        <w:numPr>
          <w:ilvl w:val="0"/>
          <w:numId w:val="29"/>
        </w:numPr>
        <w:rPr>
          <w:lang w:val="en-GB" w:eastAsia="ja-JP"/>
        </w:rPr>
      </w:pPr>
      <w:r>
        <w:rPr>
          <w:rFonts w:hint="eastAsia"/>
          <w:lang w:val="en-GB" w:eastAsia="ja-JP"/>
        </w:rPr>
        <w:t>TP Score text;</w:t>
      </w:r>
    </w:p>
    <w:p w14:paraId="5895BC06" w14:textId="729771ED" w:rsidR="00174B50" w:rsidRDefault="00174B50" w:rsidP="00174B50">
      <w:pPr>
        <w:pStyle w:val="af3"/>
        <w:numPr>
          <w:ilvl w:val="0"/>
          <w:numId w:val="29"/>
        </w:numPr>
        <w:rPr>
          <w:lang w:val="en-GB" w:eastAsia="ja-JP"/>
        </w:rPr>
      </w:pPr>
      <w:r>
        <w:rPr>
          <w:rFonts w:hint="eastAsia"/>
          <w:lang w:val="en-GB" w:eastAsia="ja-JP"/>
        </w:rPr>
        <w:t>0~100 Vertical axis;</w:t>
      </w:r>
    </w:p>
    <w:p w14:paraId="42830CBA" w14:textId="7A08D427" w:rsidR="00174B50" w:rsidRDefault="00174B50" w:rsidP="00174B50">
      <w:pPr>
        <w:pStyle w:val="af3"/>
        <w:numPr>
          <w:ilvl w:val="0"/>
          <w:numId w:val="29"/>
        </w:numPr>
        <w:rPr>
          <w:lang w:val="en-GB" w:eastAsia="ja-JP"/>
        </w:rPr>
      </w:pPr>
      <w:r>
        <w:rPr>
          <w:rFonts w:hint="eastAsia"/>
          <w:lang w:val="en-GB" w:eastAsia="ja-JP"/>
        </w:rPr>
        <w:t>Marking date horizontal axis;</w:t>
      </w:r>
    </w:p>
    <w:p w14:paraId="65060350" w14:textId="22524B79" w:rsidR="00D16A47" w:rsidRPr="00174B50" w:rsidRDefault="00174B50" w:rsidP="00174B50">
      <w:pPr>
        <w:pStyle w:val="af3"/>
        <w:numPr>
          <w:ilvl w:val="0"/>
          <w:numId w:val="29"/>
        </w:numPr>
        <w:rPr>
          <w:lang w:val="en-GB" w:eastAsia="ja-JP"/>
        </w:rPr>
      </w:pPr>
      <w:r>
        <w:rPr>
          <w:rFonts w:hint="eastAsia"/>
          <w:lang w:val="en-GB" w:eastAsia="ja-JP"/>
        </w:rPr>
        <w:t>Score plot and line;</w:t>
      </w:r>
    </w:p>
    <w:p w14:paraId="47BB5C58" w14:textId="587CF093" w:rsidR="00F03DFA" w:rsidRDefault="00174B50" w:rsidP="00174B50">
      <w:pPr>
        <w:pStyle w:val="af3"/>
        <w:numPr>
          <w:ilvl w:val="0"/>
          <w:numId w:val="10"/>
        </w:numPr>
        <w:rPr>
          <w:lang w:val="en-GB" w:eastAsia="ja-JP"/>
        </w:rPr>
      </w:pPr>
      <w:r>
        <w:rPr>
          <w:rFonts w:hint="eastAsia"/>
          <w:lang w:val="en-GB" w:eastAsia="ja-JP"/>
        </w:rPr>
        <w:t>Latest result area</w:t>
      </w:r>
    </w:p>
    <w:p w14:paraId="6BE903C3" w14:textId="61F34FD2" w:rsidR="00174B50" w:rsidRDefault="00174B50" w:rsidP="00174B50">
      <w:pPr>
        <w:pStyle w:val="af3"/>
        <w:numPr>
          <w:ilvl w:val="0"/>
          <w:numId w:val="30"/>
        </w:numPr>
        <w:rPr>
          <w:lang w:val="en-GB" w:eastAsia="ja-JP"/>
        </w:rPr>
      </w:pP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Latest Results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text;</w:t>
      </w:r>
    </w:p>
    <w:p w14:paraId="52DD26F3" w14:textId="703A2927" w:rsidR="00174B50" w:rsidRDefault="00174B50" w:rsidP="00174B50">
      <w:pPr>
        <w:pStyle w:val="af3"/>
        <w:numPr>
          <w:ilvl w:val="0"/>
          <w:numId w:val="30"/>
        </w:numPr>
        <w:rPr>
          <w:lang w:val="en-GB" w:eastAsia="ja-JP"/>
        </w:rPr>
      </w:pPr>
      <w:r>
        <w:rPr>
          <w:rFonts w:hint="eastAsia"/>
          <w:lang w:val="en-GB" w:eastAsia="ja-JP"/>
        </w:rPr>
        <w:t>Marking Date text;</w:t>
      </w:r>
    </w:p>
    <w:p w14:paraId="7A362ED4" w14:textId="006F1A2B" w:rsidR="00174B50" w:rsidRDefault="00174B50" w:rsidP="00174B50">
      <w:pPr>
        <w:pStyle w:val="af3"/>
        <w:numPr>
          <w:ilvl w:val="0"/>
          <w:numId w:val="30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 text;</w:t>
      </w:r>
    </w:p>
    <w:p w14:paraId="00DDFD73" w14:textId="7974E01C" w:rsidR="00174B50" w:rsidRDefault="00174B50" w:rsidP="00174B50">
      <w:pPr>
        <w:pStyle w:val="af3"/>
        <w:numPr>
          <w:ilvl w:val="0"/>
          <w:numId w:val="30"/>
        </w:numPr>
        <w:rPr>
          <w:lang w:val="en-GB" w:eastAsia="ja-JP"/>
        </w:rPr>
      </w:pPr>
      <w:r>
        <w:rPr>
          <w:rFonts w:hint="eastAsia"/>
          <w:lang w:val="en-GB" w:eastAsia="ja-JP"/>
        </w:rPr>
        <w:t>Gradient Circuler indicator, number of correct items, and accuracy rate text;</w:t>
      </w:r>
    </w:p>
    <w:p w14:paraId="423DF1F7" w14:textId="38432E52" w:rsidR="00174B50" w:rsidRDefault="00174B50" w:rsidP="00174B50">
      <w:pPr>
        <w:pStyle w:val="af3"/>
        <w:numPr>
          <w:ilvl w:val="0"/>
          <w:numId w:val="30"/>
        </w:numPr>
        <w:rPr>
          <w:lang w:val="en-GB" w:eastAsia="ja-JP"/>
        </w:rPr>
      </w:pPr>
      <w:r>
        <w:rPr>
          <w:rFonts w:hint="eastAsia"/>
          <w:lang w:val="en-GB" w:eastAsia="ja-JP"/>
        </w:rPr>
        <w:t>"</w:t>
      </w:r>
      <w:proofErr w:type="gramStart"/>
      <w:r>
        <w:rPr>
          <w:rFonts w:hint="eastAsia"/>
          <w:lang w:val="en-GB" w:eastAsia="ja-JP"/>
        </w:rPr>
        <w:t>show</w:t>
      </w:r>
      <w:proofErr w:type="gramEnd"/>
      <w:r>
        <w:rPr>
          <w:rFonts w:hint="eastAsia"/>
          <w:lang w:val="en-GB" w:eastAsia="ja-JP"/>
        </w:rPr>
        <w:t xml:space="preserve"> result" button.</w:t>
      </w:r>
    </w:p>
    <w:p w14:paraId="47D73405" w14:textId="6E91009F" w:rsidR="00174B50" w:rsidRDefault="00174B50" w:rsidP="00174B50">
      <w:pPr>
        <w:pStyle w:val="af3"/>
        <w:numPr>
          <w:ilvl w:val="0"/>
          <w:numId w:val="10"/>
        </w:numPr>
        <w:rPr>
          <w:lang w:val="en-GB" w:eastAsia="ja-JP"/>
        </w:rPr>
      </w:pPr>
      <w:r>
        <w:rPr>
          <w:rFonts w:hint="eastAsia"/>
          <w:lang w:val="en-GB" w:eastAsia="ja-JP"/>
        </w:rPr>
        <w:t>Registered TP area</w:t>
      </w:r>
    </w:p>
    <w:p w14:paraId="46E69424" w14:textId="4765EC65" w:rsidR="00174B50" w:rsidRDefault="00174B50" w:rsidP="00174B50">
      <w:pPr>
        <w:pStyle w:val="af3"/>
        <w:numPr>
          <w:ilvl w:val="0"/>
          <w:numId w:val="31"/>
        </w:numPr>
        <w:rPr>
          <w:lang w:val="en-GB" w:eastAsia="ja-JP"/>
        </w:rPr>
      </w:pPr>
      <w:r>
        <w:rPr>
          <w:rFonts w:hint="eastAsia"/>
          <w:lang w:val="en-GB" w:eastAsia="ja-JP"/>
        </w:rPr>
        <w:t>"Registered TP" text;</w:t>
      </w:r>
    </w:p>
    <w:p w14:paraId="00491050" w14:textId="2C23157B" w:rsidR="00174B50" w:rsidRDefault="00174B50" w:rsidP="00174B50">
      <w:pPr>
        <w:pStyle w:val="af3"/>
        <w:numPr>
          <w:ilvl w:val="0"/>
          <w:numId w:val="31"/>
        </w:numPr>
        <w:rPr>
          <w:lang w:val="en-GB" w:eastAsia="ja-JP"/>
        </w:rPr>
      </w:pPr>
      <w:r>
        <w:rPr>
          <w:rFonts w:hint="eastAsia"/>
          <w:lang w:val="en-GB" w:eastAsia="ja-JP"/>
        </w:rPr>
        <w:t>Text of the number of registered modules;</w:t>
      </w:r>
    </w:p>
    <w:p w14:paraId="0047E7B6" w14:textId="3A465199" w:rsidR="009F69E9" w:rsidRPr="00174B50" w:rsidRDefault="00174B50" w:rsidP="00174B50">
      <w:pPr>
        <w:pStyle w:val="af3"/>
        <w:numPr>
          <w:ilvl w:val="0"/>
          <w:numId w:val="31"/>
        </w:numPr>
        <w:rPr>
          <w:lang w:val="en-GB" w:eastAsia="ja-JP"/>
        </w:rPr>
      </w:pPr>
      <w:r>
        <w:rPr>
          <w:rFonts w:hint="eastAsia"/>
          <w:lang w:val="en-GB" w:eastAsia="ja-JP"/>
        </w:rPr>
        <w:t>"</w:t>
      </w:r>
      <w:proofErr w:type="gramStart"/>
      <w:r>
        <w:rPr>
          <w:rFonts w:hint="eastAsia"/>
          <w:lang w:val="en-GB" w:eastAsia="ja-JP"/>
        </w:rPr>
        <w:t>add</w:t>
      </w:r>
      <w:proofErr w:type="gramEnd"/>
      <w:r>
        <w:rPr>
          <w:rFonts w:hint="eastAsia"/>
          <w:lang w:val="en-GB" w:eastAsia="ja-JP"/>
        </w:rPr>
        <w:t xml:space="preserve"> TP" button</w:t>
      </w:r>
    </w:p>
    <w:p w14:paraId="5DA45973" w14:textId="55CFC7A6" w:rsidR="00D16A47" w:rsidRDefault="00D16A47" w:rsidP="005F204C">
      <w:pPr>
        <w:pStyle w:val="32"/>
        <w:numPr>
          <w:ilvl w:val="1"/>
          <w:numId w:val="9"/>
        </w:numPr>
        <w:rPr>
          <w:lang w:val="en-GB" w:eastAsia="ja-JP"/>
        </w:rPr>
      </w:pPr>
      <w:bookmarkStart w:id="13" w:name="_Toc193443544"/>
      <w:r>
        <w:rPr>
          <w:rFonts w:hint="eastAsia"/>
          <w:lang w:val="en-GB" w:eastAsia="ja-JP"/>
        </w:rPr>
        <w:t>Functional requirements:</w:t>
      </w:r>
      <w:bookmarkEnd w:id="13"/>
    </w:p>
    <w:p w14:paraId="52378249" w14:textId="26CE2493" w:rsidR="00D16A47" w:rsidRDefault="00174B50" w:rsidP="00174B50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>All displayed data refers to data saved locally in device;</w:t>
      </w:r>
    </w:p>
    <w:p w14:paraId="1939757A" w14:textId="261AD9C7" w:rsid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>Line chart shows all score data for the current month;</w:t>
      </w:r>
    </w:p>
    <w:p w14:paraId="20B7053A" w14:textId="71D438FF" w:rsid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>Latest result area shows the latest score;</w:t>
      </w:r>
    </w:p>
    <w:p w14:paraId="027C5782" w14:textId="6B50A506" w:rsid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>Gradient Circuler indicator is graded from red to yellow to green according to the score obtained;</w:t>
      </w:r>
    </w:p>
    <w:p w14:paraId="0FFA9F65" w14:textId="6360BF86" w:rsid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Press the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show result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to navigate to the corresponding Result Detail Page;</w:t>
      </w:r>
    </w:p>
    <w:p w14:paraId="5AFD9B42" w14:textId="67EAB7A4" w:rsid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>The registered TP area shows the number of TP data registered for each module</w:t>
      </w:r>
      <w:r w:rsidR="00A75C13">
        <w:rPr>
          <w:rFonts w:hint="eastAsia"/>
          <w:lang w:val="en-GB" w:eastAsia="ja-JP"/>
        </w:rPr>
        <w:t>;</w:t>
      </w:r>
    </w:p>
    <w:p w14:paraId="5752B2EB" w14:textId="2CDB0F8B" w:rsidR="007D048F" w:rsidRPr="007D048F" w:rsidRDefault="007D048F" w:rsidP="007D048F">
      <w:pPr>
        <w:pStyle w:val="af3"/>
        <w:numPr>
          <w:ilvl w:val="0"/>
          <w:numId w:val="32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Press the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add TP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to navigate to the TP Page;</w:t>
      </w:r>
    </w:p>
    <w:p w14:paraId="13FCFA9F" w14:textId="351E8738" w:rsidR="00D16A47" w:rsidRDefault="007D048F" w:rsidP="007D048F">
      <w:pPr>
        <w:pStyle w:val="22"/>
        <w:numPr>
          <w:ilvl w:val="0"/>
          <w:numId w:val="33"/>
        </w:numPr>
        <w:rPr>
          <w:lang w:val="en-GB" w:eastAsia="ja-JP"/>
        </w:rPr>
      </w:pPr>
      <w:r>
        <w:rPr>
          <w:rFonts w:hint="eastAsia"/>
          <w:lang w:val="en-GB" w:eastAsia="ja-JP"/>
        </w:rPr>
        <w:lastRenderedPageBreak/>
        <w:t>TP Page</w:t>
      </w:r>
    </w:p>
    <w:p w14:paraId="0691F9CE" w14:textId="1EBC7266" w:rsidR="007D048F" w:rsidRDefault="007D048F" w:rsidP="007D048F">
      <w:pPr>
        <w:rPr>
          <w:lang w:val="en-GB" w:eastAsia="ja-JP"/>
        </w:rPr>
      </w:pPr>
      <w:r w:rsidRPr="009E3716">
        <w:rPr>
          <w:rFonts w:hint="eastAsia"/>
          <w:noProof/>
          <w:lang w:eastAsia="ja-JP"/>
        </w:rPr>
        <w:drawing>
          <wp:anchor distT="0" distB="0" distL="114300" distR="114300" simplePos="0" relativeHeight="251682816" behindDoc="0" locked="0" layoutInCell="1" allowOverlap="1" wp14:anchorId="626AF14D" wp14:editId="610AB5FC">
            <wp:simplePos x="0" y="0"/>
            <wp:positionH relativeFrom="margin">
              <wp:align>left</wp:align>
            </wp:positionH>
            <wp:positionV relativeFrom="paragraph">
              <wp:posOffset>149274</wp:posOffset>
            </wp:positionV>
            <wp:extent cx="3869055" cy="2414905"/>
            <wp:effectExtent l="19050" t="19050" r="17145" b="23495"/>
            <wp:wrapThrough wrapText="bothSides">
              <wp:wrapPolygon edited="0">
                <wp:start x="-106" y="-170"/>
                <wp:lineTo x="-106" y="21640"/>
                <wp:lineTo x="21589" y="21640"/>
                <wp:lineTo x="21589" y="-170"/>
                <wp:lineTo x="-106" y="-170"/>
              </wp:wrapPolygon>
            </wp:wrapThrough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31" cy="24230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0B6F7" w14:textId="236BA853" w:rsidR="007D048F" w:rsidRDefault="007D048F" w:rsidP="007D048F">
      <w:pPr>
        <w:rPr>
          <w:lang w:val="en-GB" w:eastAsia="ja-JP"/>
        </w:rPr>
      </w:pPr>
    </w:p>
    <w:p w14:paraId="0E26615C" w14:textId="739D016C" w:rsidR="007D048F" w:rsidRDefault="007D048F" w:rsidP="007D048F">
      <w:pPr>
        <w:rPr>
          <w:lang w:val="en-GB" w:eastAsia="ja-JP"/>
        </w:rPr>
      </w:pPr>
    </w:p>
    <w:p w14:paraId="3CC479A3" w14:textId="77777777" w:rsidR="007D048F" w:rsidRDefault="007D048F" w:rsidP="007D048F">
      <w:pPr>
        <w:rPr>
          <w:lang w:val="en-GB" w:eastAsia="ja-JP"/>
        </w:rPr>
      </w:pPr>
    </w:p>
    <w:p w14:paraId="5B3B448C" w14:textId="77777777" w:rsidR="007D048F" w:rsidRDefault="007D048F" w:rsidP="007D048F">
      <w:pPr>
        <w:rPr>
          <w:lang w:val="en-GB" w:eastAsia="ja-JP"/>
        </w:rPr>
      </w:pPr>
    </w:p>
    <w:p w14:paraId="5AF356A3" w14:textId="228407C7" w:rsidR="007D048F" w:rsidRDefault="007D048F" w:rsidP="007D048F">
      <w:pPr>
        <w:rPr>
          <w:lang w:val="en-GB" w:eastAsia="ja-JP"/>
        </w:rPr>
      </w:pPr>
    </w:p>
    <w:p w14:paraId="3ABF37B7" w14:textId="467584AA" w:rsidR="007D048F" w:rsidRDefault="007D048F" w:rsidP="007D048F">
      <w:pPr>
        <w:rPr>
          <w:lang w:val="en-GB" w:eastAsia="ja-JP"/>
        </w:rPr>
      </w:pPr>
    </w:p>
    <w:p w14:paraId="38836B8D" w14:textId="77777777" w:rsidR="007D048F" w:rsidRDefault="007D048F" w:rsidP="007D048F">
      <w:pPr>
        <w:rPr>
          <w:lang w:val="en-GB" w:eastAsia="ja-JP"/>
        </w:rPr>
      </w:pPr>
    </w:p>
    <w:p w14:paraId="33A466DF" w14:textId="77777777" w:rsidR="007D048F" w:rsidRDefault="007D048F" w:rsidP="007D048F">
      <w:pPr>
        <w:rPr>
          <w:lang w:val="en-GB" w:eastAsia="ja-JP"/>
        </w:rPr>
      </w:pPr>
    </w:p>
    <w:p w14:paraId="159896AC" w14:textId="77777777" w:rsidR="007D048F" w:rsidRDefault="007D048F" w:rsidP="007D048F">
      <w:pPr>
        <w:rPr>
          <w:lang w:val="en-GB" w:eastAsia="ja-JP"/>
        </w:rPr>
      </w:pPr>
    </w:p>
    <w:p w14:paraId="6988E751" w14:textId="77777777" w:rsidR="007D048F" w:rsidRDefault="007D048F" w:rsidP="007D048F">
      <w:pPr>
        <w:rPr>
          <w:lang w:val="en-GB" w:eastAsia="ja-JP"/>
        </w:rPr>
      </w:pPr>
    </w:p>
    <w:p w14:paraId="7380F1EA" w14:textId="77777777" w:rsidR="00A75C13" w:rsidRDefault="00A75C13" w:rsidP="007D048F">
      <w:pPr>
        <w:rPr>
          <w:lang w:val="en-GB" w:eastAsia="ja-JP"/>
        </w:rPr>
      </w:pPr>
    </w:p>
    <w:p w14:paraId="7B64BC08" w14:textId="77777777" w:rsidR="00A75C13" w:rsidRPr="007D048F" w:rsidRDefault="00A75C13" w:rsidP="007D048F">
      <w:pPr>
        <w:rPr>
          <w:lang w:val="en-GB" w:eastAsia="ja-JP"/>
        </w:rPr>
      </w:pPr>
    </w:p>
    <w:p w14:paraId="0C5F5082" w14:textId="6257D5A7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14" w:name="_Toc193443546"/>
      <w:r>
        <w:rPr>
          <w:rFonts w:hint="eastAsia"/>
          <w:lang w:val="en-GB" w:eastAsia="ja-JP"/>
        </w:rPr>
        <w:t>Elements include:</w:t>
      </w:r>
      <w:bookmarkEnd w:id="14"/>
    </w:p>
    <w:p w14:paraId="1D961523" w14:textId="6D200494" w:rsidR="005F204C" w:rsidRDefault="007D048F" w:rsidP="005F204C">
      <w:pPr>
        <w:pStyle w:val="af3"/>
        <w:numPr>
          <w:ilvl w:val="0"/>
          <w:numId w:val="15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Underlined title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TP 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791842F1" w14:textId="65B8FB7F" w:rsidR="007D048F" w:rsidRDefault="00A75C13" w:rsidP="005F204C">
      <w:pPr>
        <w:pStyle w:val="af3"/>
        <w:numPr>
          <w:ilvl w:val="0"/>
          <w:numId w:val="15"/>
        </w:numPr>
        <w:rPr>
          <w:lang w:val="en-GB" w:eastAsia="ja-JP"/>
        </w:rPr>
      </w:pPr>
      <w:r>
        <w:rPr>
          <w:rFonts w:hint="eastAsia"/>
          <w:lang w:val="en-GB" w:eastAsia="ja-JP"/>
        </w:rPr>
        <w:t>TP</w:t>
      </w:r>
      <w:r w:rsidR="007D048F">
        <w:rPr>
          <w:rFonts w:hint="eastAsia"/>
          <w:lang w:val="en-GB" w:eastAsia="ja-JP"/>
        </w:rPr>
        <w:t xml:space="preserve"> name Search Box;</w:t>
      </w:r>
    </w:p>
    <w:p w14:paraId="64419116" w14:textId="61117541" w:rsidR="007D048F" w:rsidRDefault="007D048F" w:rsidP="007D048F">
      <w:pPr>
        <w:pStyle w:val="af3"/>
        <w:numPr>
          <w:ilvl w:val="0"/>
          <w:numId w:val="15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 filter button;</w:t>
      </w:r>
    </w:p>
    <w:p w14:paraId="325A05BC" w14:textId="568D8817" w:rsidR="007D048F" w:rsidRDefault="007D048F" w:rsidP="007D048F">
      <w:pPr>
        <w:pStyle w:val="af3"/>
        <w:numPr>
          <w:ilvl w:val="0"/>
          <w:numId w:val="15"/>
        </w:numPr>
        <w:rPr>
          <w:lang w:val="en-GB" w:eastAsia="ja-JP"/>
        </w:rPr>
      </w:pPr>
      <w:r>
        <w:rPr>
          <w:rFonts w:hint="eastAsia"/>
          <w:lang w:val="en-GB" w:eastAsia="ja-JP"/>
        </w:rPr>
        <w:t>Registered TP list; Included in each item;</w:t>
      </w:r>
    </w:p>
    <w:p w14:paraId="4765019A" w14:textId="4CDBC0F6" w:rsidR="007D048F" w:rsidRDefault="007D048F" w:rsidP="007D048F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name;</w:t>
      </w:r>
    </w:p>
    <w:p w14:paraId="33CB9017" w14:textId="2D60693B" w:rsidR="007D048F" w:rsidRDefault="007D048F" w:rsidP="007D048F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Module;</w:t>
      </w:r>
    </w:p>
    <w:p w14:paraId="4FD4E8D5" w14:textId="6360B13B" w:rsidR="007D048F" w:rsidRDefault="007D048F" w:rsidP="007D048F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Maximum number of points;</w:t>
      </w:r>
    </w:p>
    <w:p w14:paraId="242CA5B7" w14:textId="4C3D6582" w:rsidR="007D048F" w:rsidRDefault="007D048F" w:rsidP="007D048F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Edit icon button;</w:t>
      </w:r>
    </w:p>
    <w:p w14:paraId="4F0336E5" w14:textId="3F4C9EA5" w:rsidR="007D048F" w:rsidRPr="007D048F" w:rsidRDefault="007D048F" w:rsidP="007D048F">
      <w:pPr>
        <w:pStyle w:val="af3"/>
        <w:numPr>
          <w:ilvl w:val="0"/>
          <w:numId w:val="15"/>
        </w:numPr>
        <w:rPr>
          <w:lang w:val="en-GB" w:eastAsia="ja-JP"/>
        </w:rPr>
      </w:pPr>
      <w:r>
        <w:rPr>
          <w:rFonts w:hint="eastAsia"/>
          <w:lang w:val="en-GB" w:eastAsia="ja-JP"/>
        </w:rPr>
        <w:t>FAB for adding data;</w:t>
      </w:r>
    </w:p>
    <w:p w14:paraId="2E0D6370" w14:textId="48EDC7E5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15" w:name="_Toc193443547"/>
      <w:r>
        <w:rPr>
          <w:rFonts w:hint="eastAsia"/>
          <w:lang w:val="en-GB" w:eastAsia="ja-JP"/>
        </w:rPr>
        <w:t>Functional requirements:</w:t>
      </w:r>
      <w:bookmarkEnd w:id="15"/>
    </w:p>
    <w:p w14:paraId="41288E5B" w14:textId="1EFAB18D" w:rsidR="009E3716" w:rsidRDefault="00A75C13" w:rsidP="007D048F">
      <w:pPr>
        <w:pStyle w:val="af3"/>
        <w:numPr>
          <w:ilvl w:val="0"/>
          <w:numId w:val="16"/>
        </w:numPr>
        <w:rPr>
          <w:lang w:val="en-GB" w:eastAsia="ja-JP"/>
        </w:rPr>
      </w:pPr>
      <w:r w:rsidRPr="00A75C13">
        <w:rPr>
          <w:lang w:val="en-GB" w:eastAsia="ja-JP"/>
        </w:rPr>
        <w:t xml:space="preserve">The displayed data refers to data </w:t>
      </w:r>
      <w:r>
        <w:rPr>
          <w:rFonts w:hint="eastAsia"/>
          <w:lang w:val="en-GB" w:eastAsia="ja-JP"/>
        </w:rPr>
        <w:t>saved</w:t>
      </w:r>
      <w:r w:rsidRPr="00A75C13">
        <w:rPr>
          <w:lang w:val="en-GB" w:eastAsia="ja-JP"/>
        </w:rPr>
        <w:t xml:space="preserve"> locally </w:t>
      </w:r>
      <w:r>
        <w:rPr>
          <w:rFonts w:hint="eastAsia"/>
          <w:lang w:val="en-GB" w:eastAsia="ja-JP"/>
        </w:rPr>
        <w:t>in</w:t>
      </w:r>
      <w:r w:rsidRPr="00A75C13">
        <w:rPr>
          <w:lang w:val="en-GB" w:eastAsia="ja-JP"/>
        </w:rPr>
        <w:t xml:space="preserve"> device</w:t>
      </w:r>
      <w:r w:rsidR="007D048F">
        <w:rPr>
          <w:rFonts w:hint="eastAsia"/>
          <w:lang w:val="en-GB" w:eastAsia="ja-JP"/>
        </w:rPr>
        <w:t>;</w:t>
      </w:r>
    </w:p>
    <w:p w14:paraId="2955B81D" w14:textId="6B1EE48E" w:rsidR="007D048F" w:rsidRDefault="007D048F" w:rsidP="007D048F">
      <w:pPr>
        <w:pStyle w:val="af3"/>
        <w:numPr>
          <w:ilvl w:val="0"/>
          <w:numId w:val="16"/>
        </w:numPr>
        <w:rPr>
          <w:lang w:val="en-GB" w:eastAsia="ja-JP"/>
        </w:rPr>
      </w:pPr>
      <w:r>
        <w:rPr>
          <w:rFonts w:hint="eastAsia"/>
          <w:lang w:val="en-GB" w:eastAsia="ja-JP"/>
        </w:rPr>
        <w:t>TP list is displayed as a 3-column Grid List;</w:t>
      </w:r>
    </w:p>
    <w:p w14:paraId="3A710786" w14:textId="0D788C9F" w:rsidR="007D048F" w:rsidRDefault="00455E41" w:rsidP="007D048F">
      <w:pPr>
        <w:pStyle w:val="af3"/>
        <w:numPr>
          <w:ilvl w:val="0"/>
          <w:numId w:val="16"/>
        </w:numPr>
        <w:rPr>
          <w:lang w:val="en-GB" w:eastAsia="ja-JP"/>
        </w:rPr>
      </w:pPr>
      <w:r>
        <w:rPr>
          <w:rFonts w:hint="eastAsia"/>
          <w:lang w:val="en-GB" w:eastAsia="ja-JP"/>
        </w:rPr>
        <w:t>The background color of the list item is changed by Modlue (the color is optional);</w:t>
      </w:r>
    </w:p>
    <w:p w14:paraId="4D0EEBDF" w14:textId="1C157585" w:rsidR="00455E41" w:rsidRDefault="00455E41" w:rsidP="007D048F">
      <w:pPr>
        <w:pStyle w:val="af3"/>
        <w:numPr>
          <w:ilvl w:val="0"/>
          <w:numId w:val="16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a value is entered in the search box, data that contains the characters entered in the </w:t>
      </w:r>
      <w:r w:rsidR="00A75C13">
        <w:rPr>
          <w:rFonts w:hint="eastAsia"/>
          <w:lang w:val="en-GB" w:eastAsia="ja-JP"/>
        </w:rPr>
        <w:t>TP</w:t>
      </w:r>
      <w:r>
        <w:rPr>
          <w:rFonts w:hint="eastAsia"/>
          <w:lang w:val="en-GB" w:eastAsia="ja-JP"/>
        </w:rPr>
        <w:t xml:space="preserve"> name is filtered;</w:t>
      </w:r>
    </w:p>
    <w:p w14:paraId="7E0B4356" w14:textId="14C5F1F7" w:rsidR="00455E41" w:rsidRDefault="00E272A1">
      <w:pPr>
        <w:pStyle w:val="af3"/>
        <w:numPr>
          <w:ilvl w:val="0"/>
          <w:numId w:val="1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When a module filter button is pressed, the TP of the corresponding module are displayed or hidden. (Multiple selections are possible)</w:t>
      </w:r>
      <w:r w:rsidR="00455E41">
        <w:rPr>
          <w:rFonts w:hint="eastAsia"/>
          <w:lang w:val="en-GB" w:eastAsia="ja-JP"/>
        </w:rPr>
        <w:t>;</w:t>
      </w:r>
    </w:p>
    <w:p w14:paraId="0DA05242" w14:textId="486F4077" w:rsidR="00455E41" w:rsidRDefault="00455E41">
      <w:pPr>
        <w:pStyle w:val="af3"/>
        <w:numPr>
          <w:ilvl w:val="0"/>
          <w:numId w:val="1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selected module filter button is highlighted;</w:t>
      </w:r>
    </w:p>
    <w:p w14:paraId="061FB0CD" w14:textId="445B1C20" w:rsidR="00455E41" w:rsidRDefault="00455E41">
      <w:pPr>
        <w:pStyle w:val="af3"/>
        <w:numPr>
          <w:ilvl w:val="0"/>
          <w:numId w:val="1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All module filter buttons are selected by default;</w:t>
      </w:r>
    </w:p>
    <w:p w14:paraId="66C68B3B" w14:textId="094651F8" w:rsidR="00455E41" w:rsidRDefault="00455E41">
      <w:pPr>
        <w:pStyle w:val="af3"/>
        <w:numPr>
          <w:ilvl w:val="0"/>
          <w:numId w:val="1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Press the Edit icon button of each list item to navigate to the corresponding Edit TP Page;</w:t>
      </w:r>
    </w:p>
    <w:p w14:paraId="07600ABF" w14:textId="62A20F3F" w:rsidR="00455E41" w:rsidRDefault="00455E41" w:rsidP="00455E41">
      <w:pPr>
        <w:pStyle w:val="af3"/>
        <w:numPr>
          <w:ilvl w:val="0"/>
          <w:numId w:val="1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When FAB for adding data is pressed, navigate to Edit TP Page;</w:t>
      </w:r>
    </w:p>
    <w:p w14:paraId="406F0E45" w14:textId="3017F595" w:rsidR="005F204C" w:rsidRPr="00455E41" w:rsidRDefault="005F204C" w:rsidP="00455E41">
      <w:pPr>
        <w:spacing w:after="160"/>
        <w:rPr>
          <w:lang w:val="en-GB" w:eastAsia="ja-JP"/>
        </w:rPr>
      </w:pPr>
      <w:r w:rsidRPr="00455E41">
        <w:br w:type="page"/>
      </w:r>
    </w:p>
    <w:p w14:paraId="64CDEDD7" w14:textId="3AE19AD5" w:rsidR="00D16A47" w:rsidRDefault="00455E41" w:rsidP="007D048F">
      <w:pPr>
        <w:pStyle w:val="22"/>
        <w:numPr>
          <w:ilvl w:val="0"/>
          <w:numId w:val="33"/>
        </w:numPr>
        <w:rPr>
          <w:lang w:val="en-GB" w:eastAsia="ja-JP"/>
        </w:rPr>
      </w:pPr>
      <w:bookmarkStart w:id="16" w:name="_Toc193443548"/>
      <w:r w:rsidRPr="00E5397A">
        <w:rPr>
          <w:rFonts w:hint="eastAsia"/>
          <w:noProof/>
          <w:lang w:eastAsia="ja-JP"/>
        </w:rPr>
        <w:lastRenderedPageBreak/>
        <w:drawing>
          <wp:anchor distT="0" distB="0" distL="114300" distR="114300" simplePos="0" relativeHeight="251684864" behindDoc="0" locked="0" layoutInCell="1" allowOverlap="1" wp14:anchorId="55130CAB" wp14:editId="25235CD0">
            <wp:simplePos x="0" y="0"/>
            <wp:positionH relativeFrom="column">
              <wp:posOffset>-36195</wp:posOffset>
            </wp:positionH>
            <wp:positionV relativeFrom="paragraph">
              <wp:posOffset>312420</wp:posOffset>
            </wp:positionV>
            <wp:extent cx="3773170" cy="2355850"/>
            <wp:effectExtent l="19050" t="19050" r="17780" b="25400"/>
            <wp:wrapThrough wrapText="bothSides">
              <wp:wrapPolygon edited="0">
                <wp:start x="-109" y="-175"/>
                <wp:lineTo x="-109" y="21658"/>
                <wp:lineTo x="21593" y="21658"/>
                <wp:lineTo x="21593" y="-175"/>
                <wp:lineTo x="-109" y="-175"/>
              </wp:wrapPolygon>
            </wp:wrapThrough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23558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6"/>
      <w:r>
        <w:rPr>
          <w:rFonts w:hint="eastAsia"/>
          <w:lang w:val="en-GB" w:eastAsia="ja-JP"/>
        </w:rPr>
        <w:t>Edit TP Page</w:t>
      </w:r>
    </w:p>
    <w:p w14:paraId="03916084" w14:textId="776E5509" w:rsidR="00455E41" w:rsidRDefault="00455E41" w:rsidP="00455E41">
      <w:pPr>
        <w:rPr>
          <w:lang w:val="en-GB" w:eastAsia="ja-JP"/>
        </w:rPr>
      </w:pPr>
    </w:p>
    <w:p w14:paraId="0A586F51" w14:textId="38970046" w:rsidR="00455E41" w:rsidRDefault="00455E41" w:rsidP="00455E41">
      <w:pPr>
        <w:rPr>
          <w:lang w:val="en-GB" w:eastAsia="ja-JP"/>
        </w:rPr>
      </w:pPr>
    </w:p>
    <w:p w14:paraId="41BD3B47" w14:textId="77777777" w:rsidR="00455E41" w:rsidRDefault="00455E41" w:rsidP="00455E41">
      <w:pPr>
        <w:rPr>
          <w:lang w:val="en-GB" w:eastAsia="ja-JP"/>
        </w:rPr>
      </w:pPr>
    </w:p>
    <w:p w14:paraId="4E965100" w14:textId="5016FC69" w:rsidR="00455E41" w:rsidRDefault="00455E41" w:rsidP="00455E41">
      <w:pPr>
        <w:rPr>
          <w:lang w:val="en-GB" w:eastAsia="ja-JP"/>
        </w:rPr>
      </w:pPr>
    </w:p>
    <w:p w14:paraId="70901D5C" w14:textId="77777777" w:rsidR="00455E41" w:rsidRDefault="00455E41" w:rsidP="00455E41">
      <w:pPr>
        <w:rPr>
          <w:lang w:val="en-GB" w:eastAsia="ja-JP"/>
        </w:rPr>
      </w:pPr>
    </w:p>
    <w:p w14:paraId="36C69505" w14:textId="2B25B81D" w:rsidR="00455E41" w:rsidRDefault="00455E41" w:rsidP="00455E41">
      <w:pPr>
        <w:rPr>
          <w:lang w:val="en-GB" w:eastAsia="ja-JP"/>
        </w:rPr>
      </w:pPr>
    </w:p>
    <w:p w14:paraId="32CB4C39" w14:textId="7C5FD027" w:rsidR="00455E41" w:rsidRDefault="00455E41" w:rsidP="00455E41">
      <w:pPr>
        <w:rPr>
          <w:lang w:val="en-GB" w:eastAsia="ja-JP"/>
        </w:rPr>
      </w:pPr>
    </w:p>
    <w:p w14:paraId="4E020629" w14:textId="77777777" w:rsidR="00455E41" w:rsidRDefault="00455E41" w:rsidP="00455E41">
      <w:pPr>
        <w:rPr>
          <w:lang w:val="en-GB" w:eastAsia="ja-JP"/>
        </w:rPr>
      </w:pPr>
    </w:p>
    <w:p w14:paraId="5F44DDB8" w14:textId="77777777" w:rsidR="00455E41" w:rsidRDefault="00455E41" w:rsidP="00455E41">
      <w:pPr>
        <w:rPr>
          <w:lang w:val="en-GB" w:eastAsia="ja-JP"/>
        </w:rPr>
      </w:pPr>
    </w:p>
    <w:p w14:paraId="5B9C73F5" w14:textId="77777777" w:rsidR="00455E41" w:rsidRDefault="00455E41" w:rsidP="00455E41">
      <w:pPr>
        <w:rPr>
          <w:lang w:val="en-GB" w:eastAsia="ja-JP"/>
        </w:rPr>
      </w:pPr>
    </w:p>
    <w:p w14:paraId="7D78F3AA" w14:textId="77777777" w:rsidR="00A75C13" w:rsidRDefault="00A75C13" w:rsidP="00455E41">
      <w:pPr>
        <w:rPr>
          <w:lang w:val="en-GB" w:eastAsia="ja-JP"/>
        </w:rPr>
      </w:pPr>
    </w:p>
    <w:p w14:paraId="49C77764" w14:textId="77777777" w:rsidR="00A75C13" w:rsidRPr="00455E41" w:rsidRDefault="00A75C13" w:rsidP="00455E41">
      <w:pPr>
        <w:rPr>
          <w:lang w:val="en-GB" w:eastAsia="ja-JP"/>
        </w:rPr>
      </w:pPr>
    </w:p>
    <w:p w14:paraId="37E2969B" w14:textId="21601513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17" w:name="_Toc193443549"/>
      <w:r>
        <w:rPr>
          <w:rFonts w:hint="eastAsia"/>
          <w:lang w:val="en-GB" w:eastAsia="ja-JP"/>
        </w:rPr>
        <w:t>Elements include:</w:t>
      </w:r>
      <w:bookmarkEnd w:id="17"/>
    </w:p>
    <w:p w14:paraId="7DBCB37C" w14:textId="237CE120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Underlined title "Edit TP";</w:t>
      </w:r>
    </w:p>
    <w:p w14:paraId="7AB52638" w14:textId="2564B7C0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"Cancel" button;</w:t>
      </w:r>
    </w:p>
    <w:p w14:paraId="629E577B" w14:textId="4D1FD07B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"Save" button;</w:t>
      </w:r>
    </w:p>
    <w:p w14:paraId="5608AF38" w14:textId="602FCC6B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 input box;</w:t>
      </w:r>
    </w:p>
    <w:p w14:paraId="4380304B" w14:textId="5DFDAF0B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 selection drop-down;</w:t>
      </w:r>
    </w:p>
    <w:p w14:paraId="40C5C9B8" w14:textId="089677BE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"Scoring items" text;</w:t>
      </w:r>
    </w:p>
    <w:p w14:paraId="3278ECBA" w14:textId="79495B0D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List header; "Page</w:t>
      </w:r>
      <w:r w:rsidR="00A75C13">
        <w:rPr>
          <w:lang w:val="en-GB" w:eastAsia="ja-JP"/>
        </w:rPr>
        <w:t>”</w:t>
      </w:r>
      <w:r>
        <w:rPr>
          <w:rFonts w:hint="eastAsia"/>
          <w:lang w:val="en-GB" w:eastAsia="ja-JP"/>
        </w:rPr>
        <w:t>,</w:t>
      </w:r>
      <w:r w:rsidR="00A75C13">
        <w:rPr>
          <w:rFonts w:hint="eastAsia"/>
          <w:lang w:val="en-GB" w:eastAsia="ja-JP"/>
        </w:rPr>
        <w:t xml:space="preserve"> </w:t>
      </w:r>
      <w:r>
        <w:rPr>
          <w:rFonts w:hint="eastAsia"/>
          <w:lang w:val="en-GB" w:eastAsia="ja-JP"/>
        </w:rPr>
        <w:t>"Number"</w:t>
      </w:r>
      <w:r w:rsidR="00A75C13"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 xml:space="preserve"> "Description";</w:t>
      </w:r>
    </w:p>
    <w:p w14:paraId="7CED08F4" w14:textId="31927C69" w:rsidR="00455E41" w:rsidRDefault="00455E41" w:rsidP="00455E41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List of scoring items; Included in each item;</w:t>
      </w:r>
    </w:p>
    <w:p w14:paraId="6A80D6E8" w14:textId="22ED0239" w:rsidR="009038D4" w:rsidRDefault="009038D4" w:rsidP="009038D4">
      <w:pPr>
        <w:pStyle w:val="af3"/>
        <w:numPr>
          <w:ilvl w:val="0"/>
          <w:numId w:val="35"/>
        </w:numPr>
        <w:rPr>
          <w:lang w:val="en-GB" w:eastAsia="ja-JP"/>
        </w:rPr>
      </w:pPr>
      <w:r>
        <w:rPr>
          <w:rFonts w:hint="eastAsia"/>
          <w:lang w:val="en-GB" w:eastAsia="ja-JP"/>
        </w:rPr>
        <w:t>Page name;</w:t>
      </w:r>
    </w:p>
    <w:p w14:paraId="0008584C" w14:textId="5750B876" w:rsidR="009038D4" w:rsidRDefault="009038D4" w:rsidP="009038D4">
      <w:pPr>
        <w:pStyle w:val="af3"/>
        <w:numPr>
          <w:ilvl w:val="0"/>
          <w:numId w:val="35"/>
        </w:numPr>
        <w:rPr>
          <w:lang w:val="en-GB" w:eastAsia="ja-JP"/>
        </w:rPr>
      </w:pPr>
      <w:r>
        <w:rPr>
          <w:rFonts w:hint="eastAsia"/>
          <w:lang w:val="en-GB" w:eastAsia="ja-JP"/>
        </w:rPr>
        <w:t>Item No;</w:t>
      </w:r>
    </w:p>
    <w:p w14:paraId="701FDDF4" w14:textId="4DABE69C" w:rsidR="009038D4" w:rsidRDefault="009038D4" w:rsidP="009038D4">
      <w:pPr>
        <w:pStyle w:val="af3"/>
        <w:numPr>
          <w:ilvl w:val="0"/>
          <w:numId w:val="35"/>
        </w:numPr>
        <w:rPr>
          <w:lang w:val="en-GB" w:eastAsia="ja-JP"/>
        </w:rPr>
      </w:pPr>
      <w:r>
        <w:rPr>
          <w:rFonts w:hint="eastAsia"/>
          <w:lang w:val="en-GB" w:eastAsia="ja-JP"/>
        </w:rPr>
        <w:t>Scoring content;</w:t>
      </w:r>
    </w:p>
    <w:p w14:paraId="7618C085" w14:textId="4FB59AC7" w:rsidR="009038D4" w:rsidRDefault="009038D4" w:rsidP="009038D4">
      <w:pPr>
        <w:pStyle w:val="af3"/>
        <w:numPr>
          <w:ilvl w:val="0"/>
          <w:numId w:val="35"/>
        </w:numPr>
        <w:rPr>
          <w:lang w:val="en-GB" w:eastAsia="ja-JP"/>
        </w:rPr>
      </w:pPr>
      <w:r>
        <w:rPr>
          <w:rFonts w:hint="eastAsia"/>
          <w:lang w:val="en-GB" w:eastAsia="ja-JP"/>
        </w:rPr>
        <w:t>Edit icon button or check icon button;</w:t>
      </w:r>
    </w:p>
    <w:p w14:paraId="49394201" w14:textId="3782B4D2" w:rsidR="009038D4" w:rsidRPr="009038D4" w:rsidRDefault="009038D4" w:rsidP="009038D4">
      <w:pPr>
        <w:pStyle w:val="af3"/>
        <w:numPr>
          <w:ilvl w:val="0"/>
          <w:numId w:val="17"/>
        </w:numPr>
        <w:rPr>
          <w:lang w:val="en-GB" w:eastAsia="ja-JP"/>
        </w:rPr>
      </w:pPr>
      <w:r>
        <w:rPr>
          <w:rFonts w:hint="eastAsia"/>
          <w:lang w:val="en-GB" w:eastAsia="ja-JP"/>
        </w:rPr>
        <w:t>Add item button;</w:t>
      </w:r>
    </w:p>
    <w:p w14:paraId="4584B1C6" w14:textId="77777777" w:rsidR="00455E41" w:rsidRPr="00455E41" w:rsidRDefault="00455E41" w:rsidP="00995EE9">
      <w:pPr>
        <w:pStyle w:val="af3"/>
        <w:ind w:left="420"/>
        <w:rPr>
          <w:lang w:val="en-GB" w:eastAsia="ja-JP"/>
        </w:rPr>
      </w:pPr>
    </w:p>
    <w:p w14:paraId="331264DB" w14:textId="5C865A2E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18" w:name="_Toc193443550"/>
      <w:r>
        <w:rPr>
          <w:rFonts w:hint="eastAsia"/>
          <w:lang w:val="en-GB" w:eastAsia="ja-JP"/>
        </w:rPr>
        <w:t>Functional requirements:</w:t>
      </w:r>
      <w:bookmarkEnd w:id="18"/>
    </w:p>
    <w:p w14:paraId="68ABD957" w14:textId="58F0A0F4" w:rsidR="00E5397A" w:rsidRDefault="009038D4" w:rsidP="00E5397A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>When editing a registered TP is selected on the TP page, the TP name, Module, and scoring item list reflect the registered data;</w:t>
      </w:r>
    </w:p>
    <w:p w14:paraId="33249A40" w14:textId="2F312251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In the Module selection drop-down list, four items can be selected: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Module A 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 Module B,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Module C,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and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 Module D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56394D7C" w14:textId="3D24AA09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>When the Add Item button is pressed, the item is added to the scoring item list;</w:t>
      </w:r>
    </w:p>
    <w:p w14:paraId="712E8656" w14:textId="18B6C9FA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>The input box and check icon button for each item are displayed for the added item;</w:t>
      </w:r>
    </w:p>
    <w:p w14:paraId="40F49715" w14:textId="2BC42AD7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>When the check icon button is pressed, the item is registered and changes to the Edit icon button;</w:t>
      </w:r>
    </w:p>
    <w:p w14:paraId="2E3A7DD3" w14:textId="58EDADC1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the item that is already registered is clicked, it changes to the Edit </w:t>
      </w:r>
      <w:r w:rsidR="00E272A1">
        <w:rPr>
          <w:rFonts w:hint="eastAsia"/>
          <w:lang w:val="en-GB" w:eastAsia="ja-JP"/>
        </w:rPr>
        <w:t>mode</w:t>
      </w:r>
      <w:r>
        <w:rPr>
          <w:rFonts w:hint="eastAsia"/>
          <w:lang w:val="en-GB" w:eastAsia="ja-JP"/>
        </w:rPr>
        <w:t xml:space="preserve"> again;</w:t>
      </w:r>
    </w:p>
    <w:p w14:paraId="5CD0CCA9" w14:textId="56F6283A" w:rsid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Pressing the </w:t>
      </w:r>
      <w:r w:rsidR="00E272A1">
        <w:rPr>
          <w:lang w:val="en-GB" w:eastAsia="ja-JP"/>
        </w:rPr>
        <w:t>“</w:t>
      </w:r>
      <w:r>
        <w:rPr>
          <w:rFonts w:hint="eastAsia"/>
          <w:lang w:val="en-GB" w:eastAsia="ja-JP"/>
        </w:rPr>
        <w:t>Cancel</w:t>
      </w:r>
      <w:r w:rsidR="00E272A1">
        <w:rPr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will discard all changes and navigate to the TP Page;</w:t>
      </w:r>
    </w:p>
    <w:p w14:paraId="5154D6A5" w14:textId="177DA6F9" w:rsidR="009038D4" w:rsidRPr="009038D4" w:rsidRDefault="009038D4" w:rsidP="009038D4">
      <w:pPr>
        <w:pStyle w:val="af3"/>
        <w:numPr>
          <w:ilvl w:val="0"/>
          <w:numId w:val="1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the </w:t>
      </w:r>
      <w:r w:rsidR="00E272A1">
        <w:rPr>
          <w:lang w:val="en-GB" w:eastAsia="ja-JP"/>
        </w:rPr>
        <w:t>“</w:t>
      </w:r>
      <w:r>
        <w:rPr>
          <w:rFonts w:hint="eastAsia"/>
          <w:lang w:val="en-GB" w:eastAsia="ja-JP"/>
        </w:rPr>
        <w:t>Save</w:t>
      </w:r>
      <w:r w:rsidR="00E272A1">
        <w:rPr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is pressed, the entered data is saved locally in device and navigate to the TP Page;</w:t>
      </w:r>
    </w:p>
    <w:p w14:paraId="39A2D34A" w14:textId="67B530CA" w:rsidR="005F204C" w:rsidRDefault="005F204C">
      <w:pPr>
        <w:spacing w:after="160"/>
        <w:rPr>
          <w:lang w:val="en-GB" w:eastAsia="ja-JP"/>
        </w:rPr>
      </w:pPr>
      <w:r>
        <w:br w:type="page"/>
      </w:r>
    </w:p>
    <w:p w14:paraId="7232AA34" w14:textId="7BB469DF" w:rsidR="00D16A47" w:rsidRDefault="009038D4" w:rsidP="007D048F">
      <w:pPr>
        <w:pStyle w:val="22"/>
        <w:numPr>
          <w:ilvl w:val="0"/>
          <w:numId w:val="33"/>
        </w:numPr>
        <w:rPr>
          <w:lang w:val="en-GB" w:eastAsia="ja-JP"/>
        </w:rPr>
      </w:pPr>
      <w:r>
        <w:rPr>
          <w:rFonts w:hint="eastAsia"/>
          <w:lang w:val="en-GB" w:eastAsia="ja-JP"/>
        </w:rPr>
        <w:lastRenderedPageBreak/>
        <w:t>Mark List Page</w:t>
      </w:r>
    </w:p>
    <w:p w14:paraId="35F3E592" w14:textId="793A2B50" w:rsidR="009038D4" w:rsidRDefault="009038D4" w:rsidP="009038D4">
      <w:pPr>
        <w:rPr>
          <w:lang w:val="en-GB" w:eastAsia="ja-JP"/>
        </w:rPr>
      </w:pPr>
      <w:r w:rsidRPr="008E5485">
        <w:rPr>
          <w:rFonts w:hint="eastAsia"/>
          <w:noProof/>
          <w:lang w:eastAsia="ja-JP"/>
        </w:rPr>
        <w:drawing>
          <wp:anchor distT="0" distB="0" distL="114300" distR="114300" simplePos="0" relativeHeight="251685888" behindDoc="0" locked="0" layoutInCell="1" allowOverlap="1" wp14:anchorId="5A6FB0C4" wp14:editId="1CB23FAF">
            <wp:simplePos x="0" y="0"/>
            <wp:positionH relativeFrom="margin">
              <wp:align>left</wp:align>
            </wp:positionH>
            <wp:positionV relativeFrom="paragraph">
              <wp:posOffset>29162</wp:posOffset>
            </wp:positionV>
            <wp:extent cx="3766820" cy="2352675"/>
            <wp:effectExtent l="19050" t="19050" r="24130" b="28575"/>
            <wp:wrapThrough wrapText="bothSides">
              <wp:wrapPolygon edited="0">
                <wp:start x="-109" y="-175"/>
                <wp:lineTo x="-109" y="21687"/>
                <wp:lineTo x="21629" y="21687"/>
                <wp:lineTo x="21629" y="-175"/>
                <wp:lineTo x="-109" y="-175"/>
              </wp:wrapPolygon>
            </wp:wrapThrough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11" cy="236014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C3D6A" w14:textId="77777777" w:rsidR="009038D4" w:rsidRDefault="009038D4" w:rsidP="009038D4">
      <w:pPr>
        <w:rPr>
          <w:lang w:val="en-GB" w:eastAsia="ja-JP"/>
        </w:rPr>
      </w:pPr>
    </w:p>
    <w:p w14:paraId="161F948A" w14:textId="20329999" w:rsidR="009038D4" w:rsidRDefault="009038D4" w:rsidP="009038D4">
      <w:pPr>
        <w:rPr>
          <w:lang w:val="en-GB" w:eastAsia="ja-JP"/>
        </w:rPr>
      </w:pPr>
    </w:p>
    <w:p w14:paraId="105C0DD8" w14:textId="6F0E537F" w:rsidR="009038D4" w:rsidRDefault="009038D4" w:rsidP="009038D4">
      <w:pPr>
        <w:rPr>
          <w:lang w:val="en-GB" w:eastAsia="ja-JP"/>
        </w:rPr>
      </w:pPr>
    </w:p>
    <w:p w14:paraId="36C49C56" w14:textId="387C6484" w:rsidR="009038D4" w:rsidRDefault="009038D4" w:rsidP="009038D4">
      <w:pPr>
        <w:rPr>
          <w:lang w:val="en-GB" w:eastAsia="ja-JP"/>
        </w:rPr>
      </w:pPr>
    </w:p>
    <w:p w14:paraId="0EA9D819" w14:textId="77777777" w:rsidR="009038D4" w:rsidRDefault="009038D4" w:rsidP="009038D4">
      <w:pPr>
        <w:rPr>
          <w:lang w:val="en-GB" w:eastAsia="ja-JP"/>
        </w:rPr>
      </w:pPr>
    </w:p>
    <w:p w14:paraId="06536249" w14:textId="77777777" w:rsidR="009038D4" w:rsidRDefault="009038D4" w:rsidP="009038D4">
      <w:pPr>
        <w:rPr>
          <w:lang w:val="en-GB" w:eastAsia="ja-JP"/>
        </w:rPr>
      </w:pPr>
    </w:p>
    <w:p w14:paraId="3227BBB7" w14:textId="77777777" w:rsidR="009038D4" w:rsidRDefault="009038D4" w:rsidP="009038D4">
      <w:pPr>
        <w:rPr>
          <w:lang w:val="en-GB" w:eastAsia="ja-JP"/>
        </w:rPr>
      </w:pPr>
    </w:p>
    <w:p w14:paraId="73CF6C6E" w14:textId="77777777" w:rsidR="009038D4" w:rsidRDefault="009038D4" w:rsidP="009038D4">
      <w:pPr>
        <w:rPr>
          <w:lang w:val="en-GB" w:eastAsia="ja-JP"/>
        </w:rPr>
      </w:pPr>
    </w:p>
    <w:p w14:paraId="3BAF6C1B" w14:textId="77777777" w:rsidR="009038D4" w:rsidRDefault="009038D4" w:rsidP="009038D4">
      <w:pPr>
        <w:rPr>
          <w:lang w:val="en-GB" w:eastAsia="ja-JP"/>
        </w:rPr>
      </w:pPr>
    </w:p>
    <w:p w14:paraId="7BCBC3E9" w14:textId="77777777" w:rsidR="00E272A1" w:rsidRDefault="00E272A1" w:rsidP="009038D4">
      <w:pPr>
        <w:rPr>
          <w:lang w:val="en-GB" w:eastAsia="ja-JP"/>
        </w:rPr>
      </w:pPr>
    </w:p>
    <w:p w14:paraId="360B21C0" w14:textId="77777777" w:rsidR="00E272A1" w:rsidRPr="009038D4" w:rsidRDefault="00E272A1" w:rsidP="009038D4">
      <w:pPr>
        <w:rPr>
          <w:lang w:val="en-GB" w:eastAsia="ja-JP"/>
        </w:rPr>
      </w:pPr>
    </w:p>
    <w:p w14:paraId="5AE30E8E" w14:textId="1D5B0487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19" w:name="_Toc193443552"/>
      <w:r>
        <w:rPr>
          <w:rFonts w:hint="eastAsia"/>
          <w:lang w:val="en-GB" w:eastAsia="ja-JP"/>
        </w:rPr>
        <w:t>Elements include:</w:t>
      </w:r>
      <w:bookmarkEnd w:id="19"/>
    </w:p>
    <w:p w14:paraId="2E0BFAFC" w14:textId="5D2F0873" w:rsidR="00ED7D17" w:rsidRDefault="0041058D" w:rsidP="009038D4">
      <w:pPr>
        <w:pStyle w:val="af3"/>
        <w:numPr>
          <w:ilvl w:val="0"/>
          <w:numId w:val="19"/>
        </w:numPr>
        <w:rPr>
          <w:lang w:val="en-GB" w:eastAsia="ja-JP"/>
        </w:rPr>
      </w:pPr>
      <w:r>
        <w:rPr>
          <w:rFonts w:hint="eastAsia"/>
          <w:lang w:val="en-GB" w:eastAsia="ja-JP"/>
        </w:rPr>
        <w:t>Underlined title "Mark";</w:t>
      </w:r>
    </w:p>
    <w:p w14:paraId="789201CA" w14:textId="27DAE52B" w:rsidR="0041058D" w:rsidRDefault="00E272A1" w:rsidP="0041058D">
      <w:pPr>
        <w:pStyle w:val="af3"/>
        <w:numPr>
          <w:ilvl w:val="0"/>
          <w:numId w:val="19"/>
        </w:numPr>
        <w:rPr>
          <w:lang w:val="en-GB" w:eastAsia="ja-JP"/>
        </w:rPr>
      </w:pPr>
      <w:r>
        <w:rPr>
          <w:rFonts w:hint="eastAsia"/>
          <w:lang w:val="en-GB" w:eastAsia="ja-JP"/>
        </w:rPr>
        <w:t>TP</w:t>
      </w:r>
      <w:r w:rsidR="0041058D">
        <w:rPr>
          <w:rFonts w:hint="eastAsia"/>
          <w:lang w:val="en-GB" w:eastAsia="ja-JP"/>
        </w:rPr>
        <w:t xml:space="preserve"> name Search Box;</w:t>
      </w:r>
    </w:p>
    <w:p w14:paraId="145BAA4E" w14:textId="77777777" w:rsidR="0041058D" w:rsidRDefault="0041058D" w:rsidP="0041058D">
      <w:pPr>
        <w:pStyle w:val="af3"/>
        <w:numPr>
          <w:ilvl w:val="0"/>
          <w:numId w:val="19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 filter button;</w:t>
      </w:r>
    </w:p>
    <w:p w14:paraId="1BA138FF" w14:textId="77777777" w:rsidR="0041058D" w:rsidRDefault="0041058D" w:rsidP="0041058D">
      <w:pPr>
        <w:pStyle w:val="af3"/>
        <w:numPr>
          <w:ilvl w:val="0"/>
          <w:numId w:val="19"/>
        </w:numPr>
        <w:rPr>
          <w:lang w:val="en-GB" w:eastAsia="ja-JP"/>
        </w:rPr>
      </w:pPr>
      <w:r>
        <w:rPr>
          <w:rFonts w:hint="eastAsia"/>
          <w:lang w:val="en-GB" w:eastAsia="ja-JP"/>
        </w:rPr>
        <w:t>Registered TP list; Included in each item;</w:t>
      </w:r>
    </w:p>
    <w:p w14:paraId="13144D21" w14:textId="77777777" w:rsidR="0041058D" w:rsidRDefault="0041058D" w:rsidP="0041058D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name;</w:t>
      </w:r>
    </w:p>
    <w:p w14:paraId="0CDFB133" w14:textId="77777777" w:rsidR="0041058D" w:rsidRDefault="0041058D" w:rsidP="0041058D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Module;</w:t>
      </w:r>
    </w:p>
    <w:p w14:paraId="4B0D59A4" w14:textId="45AF4349" w:rsidR="0041058D" w:rsidRPr="0041058D" w:rsidRDefault="0041058D" w:rsidP="0041058D">
      <w:pPr>
        <w:pStyle w:val="af3"/>
        <w:numPr>
          <w:ilvl w:val="0"/>
          <w:numId w:val="34"/>
        </w:numPr>
        <w:rPr>
          <w:lang w:val="en-GB" w:eastAsia="ja-JP"/>
        </w:rPr>
      </w:pPr>
      <w:r>
        <w:rPr>
          <w:rFonts w:hint="eastAsia"/>
          <w:lang w:val="en-GB" w:eastAsia="ja-JP"/>
        </w:rPr>
        <w:t>Maximum number of points;</w:t>
      </w:r>
    </w:p>
    <w:p w14:paraId="114E0019" w14:textId="188061DF" w:rsidR="005F204C" w:rsidRDefault="005F204C" w:rsidP="007D048F">
      <w:pPr>
        <w:pStyle w:val="32"/>
        <w:numPr>
          <w:ilvl w:val="1"/>
          <w:numId w:val="33"/>
        </w:numPr>
        <w:rPr>
          <w:lang w:val="en-GB" w:eastAsia="ja-JP"/>
        </w:rPr>
      </w:pPr>
      <w:bookmarkStart w:id="20" w:name="_Toc193443553"/>
      <w:r>
        <w:rPr>
          <w:rFonts w:hint="eastAsia"/>
          <w:lang w:val="en-GB" w:eastAsia="ja-JP"/>
        </w:rPr>
        <w:t>Functional requirements:</w:t>
      </w:r>
      <w:bookmarkEnd w:id="20"/>
    </w:p>
    <w:p w14:paraId="5C3E5C35" w14:textId="172AC9B6" w:rsidR="0041058D" w:rsidRDefault="0041058D" w:rsidP="0041058D">
      <w:pPr>
        <w:pStyle w:val="af3"/>
        <w:numPr>
          <w:ilvl w:val="0"/>
          <w:numId w:val="36"/>
        </w:numPr>
        <w:rPr>
          <w:lang w:val="en-GB" w:eastAsia="ja-JP"/>
        </w:rPr>
      </w:pPr>
      <w:r>
        <w:rPr>
          <w:rFonts w:hint="eastAsia"/>
          <w:lang w:val="en-GB" w:eastAsia="ja-JP"/>
        </w:rPr>
        <w:t>The displayed data refers to the data saved locally in device;</w:t>
      </w:r>
    </w:p>
    <w:p w14:paraId="5F6438E4" w14:textId="31B2833E" w:rsidR="0041058D" w:rsidRDefault="0041058D" w:rsidP="0041058D">
      <w:pPr>
        <w:pStyle w:val="af3"/>
        <w:numPr>
          <w:ilvl w:val="0"/>
          <w:numId w:val="36"/>
        </w:numPr>
        <w:rPr>
          <w:lang w:val="en-GB" w:eastAsia="ja-JP"/>
        </w:rPr>
      </w:pPr>
      <w:r>
        <w:rPr>
          <w:rFonts w:hint="eastAsia"/>
          <w:lang w:val="en-GB" w:eastAsia="ja-JP"/>
        </w:rPr>
        <w:t>TP list is displayed as a three-column Grid List;</w:t>
      </w:r>
    </w:p>
    <w:p w14:paraId="22E7624A" w14:textId="4874AF6C" w:rsidR="0041058D" w:rsidRDefault="0041058D" w:rsidP="0041058D">
      <w:pPr>
        <w:pStyle w:val="af3"/>
        <w:numPr>
          <w:ilvl w:val="0"/>
          <w:numId w:val="36"/>
        </w:numPr>
        <w:rPr>
          <w:lang w:val="en-GB" w:eastAsia="ja-JP"/>
        </w:rPr>
      </w:pPr>
      <w:r>
        <w:rPr>
          <w:rFonts w:hint="eastAsia"/>
          <w:lang w:val="en-GB" w:eastAsia="ja-JP"/>
        </w:rPr>
        <w:t>The background color of list items is changed by Modlue (any color);</w:t>
      </w:r>
    </w:p>
    <w:p w14:paraId="21B27418" w14:textId="4B014AE4" w:rsidR="0041058D" w:rsidRDefault="0041058D" w:rsidP="0041058D">
      <w:pPr>
        <w:pStyle w:val="af3"/>
        <w:numPr>
          <w:ilvl w:val="0"/>
          <w:numId w:val="36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a value is entered in the search box, data containing the characters entered in the </w:t>
      </w:r>
      <w:r w:rsidR="00E272A1">
        <w:rPr>
          <w:rFonts w:hint="eastAsia"/>
          <w:lang w:val="en-GB" w:eastAsia="ja-JP"/>
        </w:rPr>
        <w:t>TP</w:t>
      </w:r>
      <w:r>
        <w:rPr>
          <w:rFonts w:hint="eastAsia"/>
          <w:lang w:val="en-GB" w:eastAsia="ja-JP"/>
        </w:rPr>
        <w:t xml:space="preserve"> name is filtered;</w:t>
      </w:r>
    </w:p>
    <w:p w14:paraId="561C93EF" w14:textId="2CBBCAAD" w:rsidR="0041058D" w:rsidRDefault="0041058D" w:rsidP="0041058D">
      <w:pPr>
        <w:pStyle w:val="af3"/>
        <w:numPr>
          <w:ilvl w:val="0"/>
          <w:numId w:val="3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a module filter button is pressed, the </w:t>
      </w:r>
      <w:r w:rsidR="00E272A1">
        <w:rPr>
          <w:rFonts w:hint="eastAsia"/>
          <w:lang w:val="en-GB" w:eastAsia="ja-JP"/>
        </w:rPr>
        <w:t>TP</w:t>
      </w:r>
      <w:r>
        <w:rPr>
          <w:rFonts w:hint="eastAsia"/>
          <w:lang w:val="en-GB" w:eastAsia="ja-JP"/>
        </w:rPr>
        <w:t xml:space="preserve"> of the corresponding module are displayed or hidden. (Multiple selections are possible);</w:t>
      </w:r>
    </w:p>
    <w:p w14:paraId="21642226" w14:textId="3EC96629" w:rsidR="0041058D" w:rsidRDefault="0041058D" w:rsidP="0041058D">
      <w:pPr>
        <w:pStyle w:val="af3"/>
        <w:numPr>
          <w:ilvl w:val="0"/>
          <w:numId w:val="3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selected module filter button is highlighted;</w:t>
      </w:r>
    </w:p>
    <w:p w14:paraId="197EDBFB" w14:textId="5A4C0D4B" w:rsidR="0041058D" w:rsidRDefault="0041058D" w:rsidP="0041058D">
      <w:pPr>
        <w:pStyle w:val="af3"/>
        <w:numPr>
          <w:ilvl w:val="0"/>
          <w:numId w:val="3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All module filter buttons are selected by default;</w:t>
      </w:r>
    </w:p>
    <w:p w14:paraId="4F35E624" w14:textId="76EB060E" w:rsidR="0041058D" w:rsidRPr="0041058D" w:rsidRDefault="0041058D" w:rsidP="0041058D">
      <w:pPr>
        <w:pStyle w:val="af3"/>
        <w:numPr>
          <w:ilvl w:val="0"/>
          <w:numId w:val="36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Press each list item to navigate to the corresponding </w:t>
      </w:r>
      <w:r w:rsidR="00A16B38">
        <w:rPr>
          <w:rFonts w:hint="eastAsia"/>
          <w:lang w:val="en-GB" w:eastAsia="ja-JP"/>
        </w:rPr>
        <w:t>M</w:t>
      </w:r>
      <w:r>
        <w:rPr>
          <w:rFonts w:hint="eastAsia"/>
          <w:lang w:val="en-GB" w:eastAsia="ja-JP"/>
        </w:rPr>
        <w:t xml:space="preserve">arking </w:t>
      </w:r>
      <w:r w:rsidR="00A16B38">
        <w:rPr>
          <w:rFonts w:hint="eastAsia"/>
          <w:lang w:val="en-GB" w:eastAsia="ja-JP"/>
        </w:rPr>
        <w:t>P</w:t>
      </w:r>
      <w:r>
        <w:rPr>
          <w:rFonts w:hint="eastAsia"/>
          <w:lang w:val="en-GB" w:eastAsia="ja-JP"/>
        </w:rPr>
        <w:t>age;</w:t>
      </w:r>
    </w:p>
    <w:p w14:paraId="1DA45F74" w14:textId="00F6DB75" w:rsidR="008E5485" w:rsidRPr="0041058D" w:rsidRDefault="008E5485" w:rsidP="008E5485">
      <w:pPr>
        <w:rPr>
          <w:lang w:val="en-GB" w:eastAsia="ja-JP"/>
        </w:rPr>
      </w:pPr>
    </w:p>
    <w:p w14:paraId="65EC7D24" w14:textId="5AA77E96" w:rsidR="005F204C" w:rsidRDefault="005F204C">
      <w:pPr>
        <w:spacing w:after="160"/>
        <w:rPr>
          <w:lang w:val="en-GB" w:eastAsia="ja-JP"/>
        </w:rPr>
      </w:pPr>
      <w:r>
        <w:br w:type="page"/>
      </w:r>
    </w:p>
    <w:p w14:paraId="5F72ECED" w14:textId="0053B309" w:rsidR="00D16A47" w:rsidRDefault="0041058D" w:rsidP="0041058D">
      <w:pPr>
        <w:pStyle w:val="22"/>
        <w:numPr>
          <w:ilvl w:val="0"/>
          <w:numId w:val="37"/>
        </w:numPr>
        <w:rPr>
          <w:lang w:val="en-GB" w:eastAsia="ja-JP"/>
        </w:rPr>
      </w:pPr>
      <w:bookmarkStart w:id="21" w:name="_Toc193443554"/>
      <w:r w:rsidRPr="008E5485">
        <w:rPr>
          <w:rFonts w:hint="eastAsia"/>
          <w:noProof/>
          <w:lang w:eastAsia="ja-JP"/>
        </w:rPr>
        <w:lastRenderedPageBreak/>
        <w:drawing>
          <wp:anchor distT="0" distB="0" distL="114300" distR="114300" simplePos="0" relativeHeight="251686912" behindDoc="0" locked="0" layoutInCell="1" allowOverlap="1" wp14:anchorId="41BB54F2" wp14:editId="592FB5B2">
            <wp:simplePos x="0" y="0"/>
            <wp:positionH relativeFrom="margin">
              <wp:align>left</wp:align>
            </wp:positionH>
            <wp:positionV relativeFrom="paragraph">
              <wp:posOffset>303243</wp:posOffset>
            </wp:positionV>
            <wp:extent cx="3405505" cy="2127250"/>
            <wp:effectExtent l="19050" t="19050" r="23495" b="25400"/>
            <wp:wrapThrough wrapText="bothSides">
              <wp:wrapPolygon edited="0">
                <wp:start x="-121" y="-193"/>
                <wp:lineTo x="-121" y="21664"/>
                <wp:lineTo x="21628" y="21664"/>
                <wp:lineTo x="21628" y="-193"/>
                <wp:lineTo x="-121" y="-193"/>
              </wp:wrapPolygon>
            </wp:wrapThrough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648" cy="213382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1"/>
      <w:r>
        <w:rPr>
          <w:rFonts w:hint="eastAsia"/>
          <w:lang w:val="en-GB" w:eastAsia="ja-JP"/>
        </w:rPr>
        <w:t>Marking Page</w:t>
      </w:r>
    </w:p>
    <w:p w14:paraId="63F40A49" w14:textId="77777777" w:rsidR="0041058D" w:rsidRDefault="0041058D" w:rsidP="0041058D">
      <w:pPr>
        <w:rPr>
          <w:lang w:val="en-GB" w:eastAsia="ja-JP"/>
        </w:rPr>
      </w:pPr>
    </w:p>
    <w:p w14:paraId="188A8225" w14:textId="041A1E40" w:rsidR="0041058D" w:rsidRDefault="0041058D" w:rsidP="0041058D">
      <w:pPr>
        <w:rPr>
          <w:lang w:val="en-GB" w:eastAsia="ja-JP"/>
        </w:rPr>
      </w:pPr>
    </w:p>
    <w:p w14:paraId="66893758" w14:textId="3E796DD7" w:rsidR="0041058D" w:rsidRDefault="0041058D" w:rsidP="0041058D">
      <w:pPr>
        <w:rPr>
          <w:lang w:val="en-GB" w:eastAsia="ja-JP"/>
        </w:rPr>
      </w:pPr>
    </w:p>
    <w:p w14:paraId="32CE9DBB" w14:textId="77C17FAE" w:rsidR="0041058D" w:rsidRDefault="0041058D" w:rsidP="0041058D">
      <w:pPr>
        <w:rPr>
          <w:lang w:val="en-GB" w:eastAsia="ja-JP"/>
        </w:rPr>
      </w:pPr>
    </w:p>
    <w:p w14:paraId="137E8B22" w14:textId="45242AC9" w:rsidR="0041058D" w:rsidRDefault="0041058D" w:rsidP="0041058D">
      <w:pPr>
        <w:rPr>
          <w:lang w:val="en-GB" w:eastAsia="ja-JP"/>
        </w:rPr>
      </w:pPr>
    </w:p>
    <w:p w14:paraId="0C62C3FE" w14:textId="77777777" w:rsidR="0041058D" w:rsidRDefault="0041058D" w:rsidP="0041058D">
      <w:pPr>
        <w:rPr>
          <w:lang w:val="en-GB" w:eastAsia="ja-JP"/>
        </w:rPr>
      </w:pPr>
    </w:p>
    <w:p w14:paraId="6E55F375" w14:textId="77777777" w:rsidR="0041058D" w:rsidRDefault="0041058D" w:rsidP="0041058D">
      <w:pPr>
        <w:rPr>
          <w:lang w:val="en-GB" w:eastAsia="ja-JP"/>
        </w:rPr>
      </w:pPr>
    </w:p>
    <w:p w14:paraId="272A6978" w14:textId="77777777" w:rsidR="0041058D" w:rsidRDefault="0041058D" w:rsidP="0041058D">
      <w:pPr>
        <w:rPr>
          <w:lang w:val="en-GB" w:eastAsia="ja-JP"/>
        </w:rPr>
      </w:pPr>
    </w:p>
    <w:p w14:paraId="6E801BF4" w14:textId="77777777" w:rsidR="0041058D" w:rsidRDefault="0041058D" w:rsidP="0041058D">
      <w:pPr>
        <w:rPr>
          <w:lang w:val="en-GB" w:eastAsia="ja-JP"/>
        </w:rPr>
      </w:pPr>
    </w:p>
    <w:p w14:paraId="09B58E42" w14:textId="77777777" w:rsidR="00A16B38" w:rsidRDefault="00A16B38" w:rsidP="0041058D">
      <w:pPr>
        <w:rPr>
          <w:lang w:val="en-GB" w:eastAsia="ja-JP"/>
        </w:rPr>
      </w:pPr>
    </w:p>
    <w:p w14:paraId="65BB485B" w14:textId="77777777" w:rsidR="00A16B38" w:rsidRPr="0041058D" w:rsidRDefault="00A16B38" w:rsidP="0041058D">
      <w:pPr>
        <w:rPr>
          <w:lang w:val="en-GB" w:eastAsia="ja-JP"/>
        </w:rPr>
      </w:pPr>
    </w:p>
    <w:p w14:paraId="52C13D13" w14:textId="3C3E464E" w:rsidR="005F204C" w:rsidRDefault="005F204C" w:rsidP="0041058D">
      <w:pPr>
        <w:pStyle w:val="32"/>
        <w:numPr>
          <w:ilvl w:val="1"/>
          <w:numId w:val="37"/>
        </w:numPr>
        <w:rPr>
          <w:lang w:val="en-GB" w:eastAsia="ja-JP"/>
        </w:rPr>
      </w:pPr>
      <w:bookmarkStart w:id="22" w:name="_Toc193443555"/>
      <w:r>
        <w:rPr>
          <w:rFonts w:hint="eastAsia"/>
          <w:lang w:val="en-GB" w:eastAsia="ja-JP"/>
        </w:rPr>
        <w:t>Elements include:</w:t>
      </w:r>
      <w:bookmarkEnd w:id="22"/>
    </w:p>
    <w:p w14:paraId="5A50E628" w14:textId="26E53B85" w:rsidR="005F204C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>Underlined title "Mark";</w:t>
      </w:r>
    </w:p>
    <w:p w14:paraId="1E3036F9" w14:textId="6AD69143" w:rsidR="00540B95" w:rsidRDefault="00A16B38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>TP</w:t>
      </w:r>
      <w:r w:rsidR="00540B95">
        <w:rPr>
          <w:rFonts w:hint="eastAsia"/>
          <w:lang w:val="en-GB" w:eastAsia="ja-JP"/>
        </w:rPr>
        <w:t xml:space="preserve"> name </w:t>
      </w:r>
      <w:r>
        <w:rPr>
          <w:rFonts w:hint="eastAsia"/>
          <w:lang w:val="en-GB" w:eastAsia="ja-JP"/>
        </w:rPr>
        <w:t>t</w:t>
      </w:r>
      <w:r w:rsidR="00540B95">
        <w:rPr>
          <w:rFonts w:hint="eastAsia"/>
          <w:lang w:val="en-GB" w:eastAsia="ja-JP"/>
        </w:rPr>
        <w:t>ext;</w:t>
      </w:r>
    </w:p>
    <w:p w14:paraId="7A31715F" w14:textId="5B026070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>"Submit" button;</w:t>
      </w:r>
    </w:p>
    <w:p w14:paraId="195FC35A" w14:textId="19090771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>Grading date input box with calendar icon</w:t>
      </w:r>
      <w:r w:rsidR="00A16B38">
        <w:rPr>
          <w:rFonts w:hint="eastAsia"/>
          <w:lang w:val="en-GB" w:eastAsia="ja-JP"/>
        </w:rPr>
        <w:t>;</w:t>
      </w:r>
    </w:p>
    <w:p w14:paraId="06A0B6AB" w14:textId="69B8FD1B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Number of scoring items </w:t>
      </w:r>
      <w:r w:rsidR="00A16B38">
        <w:rPr>
          <w:rFonts w:hint="eastAsia"/>
          <w:lang w:val="en-GB" w:eastAsia="ja-JP"/>
        </w:rPr>
        <w:t>t</w:t>
      </w:r>
      <w:r>
        <w:rPr>
          <w:rFonts w:hint="eastAsia"/>
          <w:lang w:val="en-GB" w:eastAsia="ja-JP"/>
        </w:rPr>
        <w:t>ext;</w:t>
      </w:r>
    </w:p>
    <w:p w14:paraId="4A5D0319" w14:textId="04E5B660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Number of </w:t>
      </w:r>
      <w:r w:rsidR="00C9379D">
        <w:rPr>
          <w:lang w:val="en-GB" w:eastAsia="ja-JP"/>
        </w:rPr>
        <w:t>scorings</w:t>
      </w:r>
      <w:r>
        <w:rPr>
          <w:rFonts w:hint="eastAsia"/>
          <w:lang w:val="en-GB" w:eastAsia="ja-JP"/>
        </w:rPr>
        <w:t xml:space="preserve"> completed text;</w:t>
      </w:r>
    </w:p>
    <w:p w14:paraId="7B7082C1" w14:textId="7DFA43C4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List header; </w:t>
      </w:r>
      <w:r w:rsidR="00A16B38">
        <w:rPr>
          <w:lang w:val="en-GB" w:eastAsia="ja-JP"/>
        </w:rPr>
        <w:t>“</w:t>
      </w:r>
      <w:r>
        <w:rPr>
          <w:rFonts w:hint="eastAsia"/>
          <w:lang w:val="en-GB" w:eastAsia="ja-JP"/>
        </w:rPr>
        <w:t>Page</w:t>
      </w:r>
      <w:r w:rsidR="00A16B38">
        <w:rPr>
          <w:lang w:val="en-GB" w:eastAsia="ja-JP"/>
        </w:rPr>
        <w:t>”</w:t>
      </w:r>
      <w:r w:rsidR="00A16B38"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 xml:space="preserve"> </w:t>
      </w:r>
      <w:r w:rsidR="00A16B38">
        <w:rPr>
          <w:lang w:val="en-GB" w:eastAsia="ja-JP"/>
        </w:rPr>
        <w:t>“</w:t>
      </w:r>
      <w:r>
        <w:rPr>
          <w:rFonts w:hint="eastAsia"/>
          <w:lang w:val="en-GB" w:eastAsia="ja-JP"/>
        </w:rPr>
        <w:t>Number</w:t>
      </w:r>
      <w:r w:rsidR="00A16B38">
        <w:rPr>
          <w:lang w:val="en-GB" w:eastAsia="ja-JP"/>
        </w:rPr>
        <w:t>”</w:t>
      </w:r>
      <w:r w:rsidR="00A16B38"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 xml:space="preserve"> </w:t>
      </w:r>
      <w:r w:rsidR="00A16B38">
        <w:rPr>
          <w:lang w:val="en-GB" w:eastAsia="ja-JP"/>
        </w:rPr>
        <w:t>“</w:t>
      </w:r>
      <w:r>
        <w:rPr>
          <w:rFonts w:hint="eastAsia"/>
          <w:lang w:val="en-GB" w:eastAsia="ja-JP"/>
        </w:rPr>
        <w:t>Description</w:t>
      </w:r>
      <w:r w:rsidR="00A16B38">
        <w:rPr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71A929CE" w14:textId="4F34B298" w:rsidR="00540B95" w:rsidRDefault="00540B95" w:rsidP="00540B95">
      <w:pPr>
        <w:pStyle w:val="af3"/>
        <w:numPr>
          <w:ilvl w:val="0"/>
          <w:numId w:val="38"/>
        </w:numPr>
        <w:rPr>
          <w:lang w:val="en-GB" w:eastAsia="ja-JP"/>
        </w:rPr>
      </w:pPr>
      <w:r>
        <w:rPr>
          <w:rFonts w:hint="eastAsia"/>
          <w:lang w:val="en-GB" w:eastAsia="ja-JP"/>
        </w:rPr>
        <w:t>List of scoring items; Included in each item;</w:t>
      </w:r>
    </w:p>
    <w:p w14:paraId="280F0058" w14:textId="046D46CB" w:rsidR="00540B95" w:rsidRDefault="00540B95" w:rsidP="00540B95">
      <w:pPr>
        <w:pStyle w:val="af3"/>
        <w:numPr>
          <w:ilvl w:val="0"/>
          <w:numId w:val="39"/>
        </w:numPr>
        <w:rPr>
          <w:lang w:val="en-GB" w:eastAsia="ja-JP"/>
        </w:rPr>
      </w:pPr>
      <w:r>
        <w:rPr>
          <w:rFonts w:hint="eastAsia"/>
          <w:lang w:val="en-GB" w:eastAsia="ja-JP"/>
        </w:rPr>
        <w:t>Page name;</w:t>
      </w:r>
    </w:p>
    <w:p w14:paraId="4131012D" w14:textId="31A5EB52" w:rsidR="00540B95" w:rsidRDefault="00540B95" w:rsidP="00540B95">
      <w:pPr>
        <w:pStyle w:val="af3"/>
        <w:numPr>
          <w:ilvl w:val="0"/>
          <w:numId w:val="39"/>
        </w:numPr>
        <w:rPr>
          <w:lang w:val="en-GB" w:eastAsia="ja-JP"/>
        </w:rPr>
      </w:pPr>
      <w:r>
        <w:rPr>
          <w:rFonts w:hint="eastAsia"/>
          <w:lang w:val="en-GB" w:eastAsia="ja-JP"/>
        </w:rPr>
        <w:t>Item No;</w:t>
      </w:r>
    </w:p>
    <w:p w14:paraId="7CA1F324" w14:textId="718732BB" w:rsidR="00540B95" w:rsidRDefault="00540B95" w:rsidP="00540B95">
      <w:pPr>
        <w:pStyle w:val="af3"/>
        <w:numPr>
          <w:ilvl w:val="0"/>
          <w:numId w:val="39"/>
        </w:numPr>
        <w:rPr>
          <w:lang w:val="en-GB" w:eastAsia="ja-JP"/>
        </w:rPr>
      </w:pPr>
      <w:r>
        <w:rPr>
          <w:rFonts w:hint="eastAsia"/>
          <w:lang w:val="en-GB" w:eastAsia="ja-JP"/>
        </w:rPr>
        <w:t>Scoring content;</w:t>
      </w:r>
    </w:p>
    <w:p w14:paraId="5032A8F1" w14:textId="22FE418D" w:rsidR="00540B95" w:rsidRPr="00540B95" w:rsidRDefault="00540B95" w:rsidP="00540B95">
      <w:pPr>
        <w:pStyle w:val="af3"/>
        <w:numPr>
          <w:ilvl w:val="0"/>
          <w:numId w:val="39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Check or </w:t>
      </w:r>
      <w:r>
        <w:rPr>
          <w:rFonts w:hint="eastAsia"/>
          <w:lang w:val="en-GB" w:eastAsia="ja-JP"/>
        </w:rPr>
        <w:t>×</w:t>
      </w:r>
      <w:r>
        <w:rPr>
          <w:rFonts w:hint="eastAsia"/>
          <w:lang w:val="en-GB" w:eastAsia="ja-JP"/>
        </w:rPr>
        <w:t xml:space="preserve"> icon button</w:t>
      </w:r>
    </w:p>
    <w:p w14:paraId="44441FC5" w14:textId="77777777" w:rsidR="005F204C" w:rsidRDefault="005F204C" w:rsidP="0041058D">
      <w:pPr>
        <w:pStyle w:val="32"/>
        <w:numPr>
          <w:ilvl w:val="1"/>
          <w:numId w:val="37"/>
        </w:numPr>
        <w:rPr>
          <w:lang w:val="en-GB" w:eastAsia="ja-JP"/>
        </w:rPr>
      </w:pPr>
      <w:bookmarkStart w:id="23" w:name="_Toc193443556"/>
      <w:r>
        <w:rPr>
          <w:rFonts w:hint="eastAsia"/>
          <w:lang w:val="en-GB" w:eastAsia="ja-JP"/>
        </w:rPr>
        <w:t>Functional requirements:</w:t>
      </w:r>
      <w:bookmarkEnd w:id="23"/>
    </w:p>
    <w:p w14:paraId="19F31277" w14:textId="74E75D94" w:rsidR="008E5485" w:rsidRDefault="00540B95" w:rsidP="008E5485">
      <w:pPr>
        <w:pStyle w:val="af3"/>
        <w:numPr>
          <w:ilvl w:val="0"/>
          <w:numId w:val="22"/>
        </w:numPr>
        <w:rPr>
          <w:lang w:val="en-GB" w:eastAsia="ja-JP"/>
        </w:rPr>
      </w:pPr>
      <w:r>
        <w:rPr>
          <w:rFonts w:hint="eastAsia"/>
          <w:lang w:val="en-GB" w:eastAsia="ja-JP"/>
        </w:rPr>
        <w:t>Data displayed matches the task selected in Mark Page;</w:t>
      </w:r>
    </w:p>
    <w:p w14:paraId="696E92C2" w14:textId="6BA7DB83" w:rsidR="00540B95" w:rsidRDefault="00540B95" w:rsidP="008E5485">
      <w:pPr>
        <w:pStyle w:val="af3"/>
        <w:numPr>
          <w:ilvl w:val="0"/>
          <w:numId w:val="22"/>
        </w:numPr>
        <w:rPr>
          <w:lang w:val="en-GB" w:eastAsia="ja-JP"/>
        </w:rPr>
      </w:pPr>
      <w:r>
        <w:rPr>
          <w:rFonts w:hint="eastAsia"/>
          <w:lang w:val="en-GB" w:eastAsia="ja-JP"/>
        </w:rPr>
        <w:t>Pressing the calendar icon launches the Date Picker Dial</w:t>
      </w:r>
      <w:r w:rsidR="00A16B38">
        <w:rPr>
          <w:rFonts w:hint="eastAsia"/>
          <w:lang w:val="en-GB" w:eastAsia="ja-JP"/>
        </w:rPr>
        <w:t>o</w:t>
      </w:r>
      <w:r>
        <w:rPr>
          <w:rFonts w:hint="eastAsia"/>
          <w:lang w:val="en-GB" w:eastAsia="ja-JP"/>
        </w:rPr>
        <w:t>g where you can enter a date;</w:t>
      </w:r>
    </w:p>
    <w:p w14:paraId="428B64EB" w14:textId="7D767962" w:rsidR="00541B66" w:rsidRDefault="00541B66" w:rsidP="008E5485">
      <w:pPr>
        <w:pStyle w:val="af3"/>
        <w:numPr>
          <w:ilvl w:val="0"/>
          <w:numId w:val="22"/>
        </w:numPr>
        <w:rPr>
          <w:lang w:val="en-GB" w:eastAsia="ja-JP"/>
        </w:rPr>
      </w:pPr>
      <w:r>
        <w:rPr>
          <w:rFonts w:hint="eastAsia"/>
          <w:lang w:val="en-GB" w:eastAsia="ja-JP"/>
        </w:rPr>
        <w:t>Dates can also be entered directly into the input box;</w:t>
      </w:r>
    </w:p>
    <w:p w14:paraId="41AD6AD7" w14:textId="4DA2E635" w:rsidR="00540B95" w:rsidRDefault="00540B95" w:rsidP="008E5485">
      <w:pPr>
        <w:pStyle w:val="af3"/>
        <w:numPr>
          <w:ilvl w:val="0"/>
          <w:numId w:val="22"/>
        </w:numPr>
        <w:rPr>
          <w:lang w:val="en-GB" w:eastAsia="ja-JP"/>
        </w:rPr>
      </w:pPr>
      <w:r>
        <w:rPr>
          <w:rFonts w:hint="eastAsia"/>
          <w:lang w:val="en-GB" w:eastAsia="ja-JP"/>
        </w:rPr>
        <w:t>Dates are recognized correctly in any of the following formats;</w:t>
      </w:r>
    </w:p>
    <w:p w14:paraId="01085582" w14:textId="306D81B3" w:rsidR="00540B95" w:rsidRPr="00540B95" w:rsidRDefault="00540B95" w:rsidP="00540B95">
      <w:pPr>
        <w:pStyle w:val="af3"/>
        <w:numPr>
          <w:ilvl w:val="0"/>
          <w:numId w:val="40"/>
        </w:numPr>
        <w:rPr>
          <w:lang w:val="en-GB" w:eastAsia="ja-JP"/>
        </w:rPr>
      </w:pPr>
      <w:r>
        <w:rPr>
          <w:rFonts w:hint="eastAsia"/>
          <w:lang w:val="en-GB" w:eastAsia="ja-JP"/>
        </w:rPr>
        <w:t>yyyy/MM/dd</w:t>
      </w:r>
      <w:r>
        <w:tab/>
      </w:r>
      <w:r>
        <w:rPr>
          <w:rFonts w:hint="eastAsia"/>
          <w:lang w:val="en-GB" w:eastAsia="ja-JP"/>
        </w:rPr>
        <w:t>b) yyyy-MM-dd</w:t>
      </w:r>
      <w:r>
        <w:tab/>
        <w:t xml:space="preserve"> </w:t>
      </w:r>
      <w:r>
        <w:rPr>
          <w:rFonts w:hint="eastAsia"/>
          <w:lang w:val="en-GB" w:eastAsia="ja-JP"/>
        </w:rPr>
        <w:t>c) yyyyMMdd;</w:t>
      </w:r>
    </w:p>
    <w:p w14:paraId="2619E08A" w14:textId="6E74B520" w:rsidR="00540B95" w:rsidRDefault="00A16B38" w:rsidP="00540B95">
      <w:pPr>
        <w:pStyle w:val="af3"/>
        <w:numPr>
          <w:ilvl w:val="0"/>
          <w:numId w:val="22"/>
        </w:numPr>
        <w:spacing w:after="160"/>
        <w:rPr>
          <w:lang w:val="en-GB" w:eastAsia="ja-JP"/>
        </w:rPr>
      </w:pPr>
      <w:r w:rsidRPr="00A16B38">
        <w:rPr>
          <w:lang w:val="en-GB" w:eastAsia="ja-JP"/>
        </w:rPr>
        <w:t xml:space="preserve">The </w:t>
      </w:r>
      <w:r>
        <w:rPr>
          <w:rFonts w:hint="eastAsia"/>
          <w:lang w:val="en-GB" w:eastAsia="ja-JP"/>
        </w:rPr>
        <w:t>n</w:t>
      </w:r>
      <w:r w:rsidRPr="00A16B38">
        <w:rPr>
          <w:lang w:val="en-GB" w:eastAsia="ja-JP"/>
        </w:rPr>
        <w:t xml:space="preserve">umber of </w:t>
      </w:r>
      <w:r>
        <w:rPr>
          <w:rFonts w:hint="eastAsia"/>
          <w:lang w:val="en-GB" w:eastAsia="ja-JP"/>
        </w:rPr>
        <w:t>s</w:t>
      </w:r>
      <w:r w:rsidRPr="00A16B38">
        <w:rPr>
          <w:lang w:val="en-GB" w:eastAsia="ja-JP"/>
        </w:rPr>
        <w:t xml:space="preserve">coring </w:t>
      </w:r>
      <w:r>
        <w:rPr>
          <w:rFonts w:hint="eastAsia"/>
          <w:lang w:val="en-GB" w:eastAsia="ja-JP"/>
        </w:rPr>
        <w:t>i</w:t>
      </w:r>
      <w:r w:rsidRPr="00A16B38">
        <w:rPr>
          <w:lang w:val="en-GB" w:eastAsia="ja-JP"/>
        </w:rPr>
        <w:t xml:space="preserve">tems </w:t>
      </w:r>
      <w:r w:rsidR="00C9379D">
        <w:rPr>
          <w:rFonts w:hint="eastAsia"/>
          <w:lang w:val="en-GB" w:eastAsia="ja-JP"/>
        </w:rPr>
        <w:t>text</w:t>
      </w:r>
      <w:r w:rsidRPr="00A16B38">
        <w:rPr>
          <w:lang w:val="en-GB" w:eastAsia="ja-JP"/>
        </w:rPr>
        <w:t xml:space="preserve"> </w:t>
      </w:r>
      <w:r w:rsidR="00C9379D">
        <w:rPr>
          <w:rFonts w:hint="eastAsia"/>
          <w:lang w:val="en-GB" w:eastAsia="ja-JP"/>
        </w:rPr>
        <w:t>shows</w:t>
      </w:r>
      <w:r w:rsidRPr="00A16B38">
        <w:rPr>
          <w:lang w:val="en-GB" w:eastAsia="ja-JP"/>
        </w:rPr>
        <w:t xml:space="preserve"> the current number of scoring items and updates automatically based on the grading status</w:t>
      </w:r>
      <w:r w:rsidR="00540B95">
        <w:rPr>
          <w:rFonts w:hint="eastAsia"/>
          <w:lang w:val="en-GB" w:eastAsia="ja-JP"/>
        </w:rPr>
        <w:t>;</w:t>
      </w:r>
    </w:p>
    <w:p w14:paraId="0E8C7759" w14:textId="3E0EEE33" w:rsidR="00540B95" w:rsidRDefault="00C9379D" w:rsidP="00540B95">
      <w:pPr>
        <w:pStyle w:val="af3"/>
        <w:numPr>
          <w:ilvl w:val="0"/>
          <w:numId w:val="22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n</w:t>
      </w:r>
      <w:r w:rsidR="00540B95">
        <w:rPr>
          <w:rFonts w:hint="eastAsia"/>
          <w:lang w:val="en-GB" w:eastAsia="ja-JP"/>
        </w:rPr>
        <w:t xml:space="preserve">umber of </w:t>
      </w:r>
      <w:r>
        <w:rPr>
          <w:lang w:val="en-GB" w:eastAsia="ja-JP"/>
        </w:rPr>
        <w:t>scorings</w:t>
      </w:r>
      <w:r>
        <w:rPr>
          <w:rFonts w:hint="eastAsia"/>
          <w:lang w:val="en-GB" w:eastAsia="ja-JP"/>
        </w:rPr>
        <w:t xml:space="preserve"> completed</w:t>
      </w:r>
      <w:r w:rsidR="00540B95">
        <w:rPr>
          <w:rFonts w:hint="eastAsia"/>
          <w:lang w:val="en-GB" w:eastAsia="ja-JP"/>
        </w:rPr>
        <w:t xml:space="preserve"> text shows the current number of scor</w:t>
      </w:r>
      <w:r>
        <w:rPr>
          <w:rFonts w:hint="eastAsia"/>
          <w:lang w:val="en-GB" w:eastAsia="ja-JP"/>
        </w:rPr>
        <w:t>ings completed</w:t>
      </w:r>
      <w:r w:rsidR="00540B95">
        <w:rPr>
          <w:rFonts w:hint="eastAsia"/>
          <w:lang w:val="en-GB" w:eastAsia="ja-JP"/>
        </w:rPr>
        <w:t xml:space="preserve"> items and changes the text color according to the scoring status;</w:t>
      </w:r>
    </w:p>
    <w:p w14:paraId="539D9D98" w14:textId="77777777" w:rsidR="00540B95" w:rsidRDefault="00540B95" w:rsidP="00540B95">
      <w:pPr>
        <w:pStyle w:val="af3"/>
        <w:numPr>
          <w:ilvl w:val="0"/>
          <w:numId w:val="41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Scoring not completed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Red</w:t>
      </w:r>
      <w:r>
        <w:tab/>
      </w:r>
      <w:r>
        <w:rPr>
          <w:rFonts w:hint="eastAsia"/>
          <w:lang w:val="en-GB" w:eastAsia="ja-JP"/>
        </w:rPr>
        <w:t xml:space="preserve">b) All items scored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Yellow green</w:t>
      </w:r>
    </w:p>
    <w:p w14:paraId="638DE8D4" w14:textId="03E16D49" w:rsidR="00540B95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scor</w:t>
      </w:r>
      <w:r w:rsidR="00C9379D">
        <w:rPr>
          <w:rFonts w:hint="eastAsia"/>
          <w:lang w:val="en-GB" w:eastAsia="ja-JP"/>
        </w:rPr>
        <w:t>ing</w:t>
      </w:r>
      <w:r>
        <w:rPr>
          <w:rFonts w:hint="eastAsia"/>
          <w:lang w:val="en-GB" w:eastAsia="ja-JP"/>
        </w:rPr>
        <w:t xml:space="preserve"> item list shows all registered scor</w:t>
      </w:r>
      <w:r w:rsidR="00C9379D">
        <w:rPr>
          <w:rFonts w:hint="eastAsia"/>
          <w:lang w:val="en-GB" w:eastAsia="ja-JP"/>
        </w:rPr>
        <w:t>ing</w:t>
      </w:r>
      <w:r>
        <w:rPr>
          <w:rFonts w:hint="eastAsia"/>
          <w:lang w:val="en-GB" w:eastAsia="ja-JP"/>
        </w:rPr>
        <w:t xml:space="preserve"> items;</w:t>
      </w:r>
    </w:p>
    <w:p w14:paraId="6EFE7A25" w14:textId="6BD06131" w:rsidR="00540B95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By default, both the check icon and </w:t>
      </w:r>
      <w:r>
        <w:rPr>
          <w:rFonts w:hint="eastAsia"/>
          <w:lang w:val="en-GB" w:eastAsia="ja-JP"/>
        </w:rPr>
        <w:t>×</w:t>
      </w:r>
      <w:r>
        <w:rPr>
          <w:rFonts w:hint="eastAsia"/>
          <w:lang w:val="en-GB" w:eastAsia="ja-JP"/>
        </w:rPr>
        <w:t xml:space="preserve"> icon are shown in the list, and the background color is blue;</w:t>
      </w:r>
    </w:p>
    <w:p w14:paraId="6301A264" w14:textId="533E7E98" w:rsidR="00540B95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When the check icon is pressed, the item is registered as a correct answer, and the background color is green;</w:t>
      </w:r>
    </w:p>
    <w:p w14:paraId="33D7538D" w14:textId="457B73E7" w:rsidR="00540B95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the </w:t>
      </w:r>
      <w:r>
        <w:rPr>
          <w:rFonts w:hint="eastAsia"/>
          <w:lang w:val="en-GB" w:eastAsia="ja-JP"/>
        </w:rPr>
        <w:t>×</w:t>
      </w:r>
      <w:r>
        <w:rPr>
          <w:rFonts w:hint="eastAsia"/>
          <w:lang w:val="en-GB" w:eastAsia="ja-JP"/>
        </w:rPr>
        <w:t xml:space="preserve"> icon is pressed, the item is registered as an incorrect answer, and the background color is red;</w:t>
      </w:r>
    </w:p>
    <w:p w14:paraId="51264AB2" w14:textId="037C65F5" w:rsidR="00540B95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When you click an item that has already been scored, that item returns to its previous state;</w:t>
      </w:r>
    </w:p>
    <w:p w14:paraId="7B2A961C" w14:textId="4086A9CB" w:rsidR="00540B95" w:rsidRPr="00795920" w:rsidRDefault="00540B95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the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Submit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is pressed, the following operation is performed depending on the situation;</w:t>
      </w:r>
    </w:p>
    <w:p w14:paraId="66FC7102" w14:textId="13B855B9" w:rsidR="00795920" w:rsidRDefault="00540B95" w:rsidP="008F069E">
      <w:pPr>
        <w:pStyle w:val="af3"/>
        <w:numPr>
          <w:ilvl w:val="0"/>
          <w:numId w:val="42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No date has been entered or the scoring has not been completed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An error message is displayed;</w:t>
      </w:r>
    </w:p>
    <w:p w14:paraId="2B6D48D1" w14:textId="7A4AF6D9" w:rsidR="00795920" w:rsidRDefault="00795920" w:rsidP="00795920">
      <w:pPr>
        <w:pStyle w:val="af3"/>
        <w:numPr>
          <w:ilvl w:val="0"/>
          <w:numId w:val="42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 xml:space="preserve">The date has been entered and all scoring items have been checked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A confirmation dialog box is displayed;</w:t>
      </w:r>
    </w:p>
    <w:p w14:paraId="6510555F" w14:textId="06E98329" w:rsidR="00795920" w:rsidRDefault="00795920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dialog box contains the following contents;</w:t>
      </w:r>
    </w:p>
    <w:p w14:paraId="52731E75" w14:textId="246F6F31" w:rsidR="00795920" w:rsidRDefault="00795920" w:rsidP="00795920">
      <w:pPr>
        <w:pStyle w:val="af3"/>
        <w:numPr>
          <w:ilvl w:val="0"/>
          <w:numId w:val="45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Close icon button. When pressed, the dialog box closes;</w:t>
      </w:r>
    </w:p>
    <w:p w14:paraId="128385C0" w14:textId="77777777" w:rsidR="00795920" w:rsidRDefault="00795920" w:rsidP="00795920">
      <w:pPr>
        <w:pStyle w:val="af3"/>
        <w:numPr>
          <w:ilvl w:val="0"/>
          <w:numId w:val="45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text of the total score;</w:t>
      </w:r>
    </w:p>
    <w:p w14:paraId="34441B69" w14:textId="77777777" w:rsidR="00795920" w:rsidRDefault="00795920" w:rsidP="00795920">
      <w:pPr>
        <w:pStyle w:val="af3"/>
        <w:numPr>
          <w:ilvl w:val="0"/>
          <w:numId w:val="45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The text of the scoring date;</w:t>
      </w:r>
    </w:p>
    <w:p w14:paraId="6B654899" w14:textId="77777777" w:rsidR="00795920" w:rsidRDefault="00795920" w:rsidP="00795920">
      <w:pPr>
        <w:pStyle w:val="af3"/>
        <w:numPr>
          <w:ilvl w:val="0"/>
          <w:numId w:val="45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Feedback comment input box;</w:t>
      </w:r>
    </w:p>
    <w:p w14:paraId="05C92821" w14:textId="77777777" w:rsidR="00795920" w:rsidRDefault="00795920" w:rsidP="00795920">
      <w:pPr>
        <w:pStyle w:val="af3"/>
        <w:numPr>
          <w:ilvl w:val="0"/>
          <w:numId w:val="45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Submit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button;</w:t>
      </w:r>
    </w:p>
    <w:p w14:paraId="073E76C1" w14:textId="1ED1202E" w:rsidR="00795920" w:rsidRDefault="00795920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lang w:val="en-GB" w:eastAsia="ja-JP"/>
        </w:rPr>
        <w:t>If you press the Submit button after entering a Feedback Comment, the scoring result will be saved locally in device and navigate to the Result Page;</w:t>
      </w:r>
    </w:p>
    <w:p w14:paraId="20B32529" w14:textId="526EA5C5" w:rsidR="005F204C" w:rsidRPr="00795920" w:rsidRDefault="00E54A09" w:rsidP="00C9379D">
      <w:pPr>
        <w:pStyle w:val="af3"/>
        <w:numPr>
          <w:ilvl w:val="0"/>
          <w:numId w:val="50"/>
        </w:numPr>
        <w:spacing w:after="160"/>
        <w:rPr>
          <w:lang w:val="en-GB" w:eastAsia="ja-JP"/>
        </w:rPr>
      </w:pPr>
      <w:r>
        <w:rPr>
          <w:rFonts w:hint="eastAsia"/>
          <w:noProof/>
          <w:lang w:val="en-GB" w:eastAsia="ja-JP"/>
        </w:rPr>
        <w:lastRenderedPageBreak/>
        <w:drawing>
          <wp:anchor distT="0" distB="0" distL="114300" distR="114300" simplePos="0" relativeHeight="251709440" behindDoc="0" locked="0" layoutInCell="1" allowOverlap="1" wp14:anchorId="23A66590" wp14:editId="66087275">
            <wp:simplePos x="0" y="0"/>
            <wp:positionH relativeFrom="margin">
              <wp:posOffset>-1030</wp:posOffset>
            </wp:positionH>
            <wp:positionV relativeFrom="paragraph">
              <wp:posOffset>443590</wp:posOffset>
            </wp:positionV>
            <wp:extent cx="2700020" cy="1938020"/>
            <wp:effectExtent l="0" t="0" r="5080" b="5080"/>
            <wp:wrapSquare wrapText="bothSides"/>
            <wp:docPr id="211420367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GB" w:eastAsia="ja-JP"/>
        </w:rPr>
        <w:t>If you have not entered a Feedback Comment, an error message will appear prompting you to enter one;</w:t>
      </w:r>
      <w:r w:rsidR="005F204C" w:rsidRPr="00795920">
        <w:br w:type="page"/>
      </w:r>
    </w:p>
    <w:p w14:paraId="3BD0F41C" w14:textId="21753BB0" w:rsidR="00D16A47" w:rsidRDefault="00541B66" w:rsidP="00A75C13">
      <w:pPr>
        <w:pStyle w:val="22"/>
        <w:numPr>
          <w:ilvl w:val="0"/>
          <w:numId w:val="49"/>
        </w:numPr>
        <w:rPr>
          <w:lang w:val="en-GB" w:eastAsia="ja-JP"/>
        </w:rPr>
      </w:pPr>
      <w:bookmarkStart w:id="24" w:name="_Toc193443557"/>
      <w:r w:rsidRPr="0055302C">
        <w:rPr>
          <w:noProof/>
          <w:lang w:eastAsia="ja-JP"/>
        </w:rPr>
        <w:lastRenderedPageBreak/>
        <w:drawing>
          <wp:anchor distT="0" distB="0" distL="114300" distR="114300" simplePos="0" relativeHeight="251687936" behindDoc="0" locked="0" layoutInCell="1" allowOverlap="1" wp14:anchorId="424F535E" wp14:editId="0707C613">
            <wp:simplePos x="0" y="0"/>
            <wp:positionH relativeFrom="column">
              <wp:posOffset>-80010</wp:posOffset>
            </wp:positionH>
            <wp:positionV relativeFrom="paragraph">
              <wp:posOffset>312420</wp:posOffset>
            </wp:positionV>
            <wp:extent cx="3646805" cy="2277745"/>
            <wp:effectExtent l="19050" t="19050" r="10795" b="27305"/>
            <wp:wrapThrough wrapText="bothSides">
              <wp:wrapPolygon edited="0">
                <wp:start x="-113" y="-181"/>
                <wp:lineTo x="-113" y="21678"/>
                <wp:lineTo x="21551" y="21678"/>
                <wp:lineTo x="21551" y="-181"/>
                <wp:lineTo x="-113" y="-181"/>
              </wp:wrapPolygon>
            </wp:wrapThrough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2777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Result Page</w:t>
      </w:r>
      <w:bookmarkEnd w:id="24"/>
    </w:p>
    <w:p w14:paraId="4B9C73B5" w14:textId="6B7E2EBD" w:rsidR="00541B66" w:rsidRDefault="00541B66" w:rsidP="00541B66">
      <w:pPr>
        <w:rPr>
          <w:lang w:val="en-GB" w:eastAsia="ja-JP"/>
        </w:rPr>
      </w:pPr>
    </w:p>
    <w:p w14:paraId="15D4BC71" w14:textId="56F8493F" w:rsidR="00541B66" w:rsidRDefault="00541B66" w:rsidP="00541B66">
      <w:pPr>
        <w:rPr>
          <w:lang w:val="en-GB" w:eastAsia="ja-JP"/>
        </w:rPr>
      </w:pPr>
    </w:p>
    <w:p w14:paraId="354A0E88" w14:textId="77777777" w:rsidR="00541B66" w:rsidRDefault="00541B66" w:rsidP="00541B66">
      <w:pPr>
        <w:rPr>
          <w:lang w:val="en-GB" w:eastAsia="ja-JP"/>
        </w:rPr>
      </w:pPr>
    </w:p>
    <w:p w14:paraId="7409D872" w14:textId="37EE36AB" w:rsidR="00541B66" w:rsidRDefault="00541B66" w:rsidP="00541B66">
      <w:pPr>
        <w:rPr>
          <w:lang w:val="en-GB" w:eastAsia="ja-JP"/>
        </w:rPr>
      </w:pPr>
    </w:p>
    <w:p w14:paraId="6BFF36DF" w14:textId="56EB9FEA" w:rsidR="00541B66" w:rsidRDefault="00541B66" w:rsidP="00541B66">
      <w:pPr>
        <w:rPr>
          <w:lang w:val="en-GB" w:eastAsia="ja-JP"/>
        </w:rPr>
      </w:pPr>
    </w:p>
    <w:p w14:paraId="35A3AEFD" w14:textId="77777777" w:rsidR="00541B66" w:rsidRDefault="00541B66" w:rsidP="00541B66">
      <w:pPr>
        <w:rPr>
          <w:lang w:val="en-GB" w:eastAsia="ja-JP"/>
        </w:rPr>
      </w:pPr>
    </w:p>
    <w:p w14:paraId="2D330AC5" w14:textId="77777777" w:rsidR="00541B66" w:rsidRDefault="00541B66" w:rsidP="00541B66">
      <w:pPr>
        <w:rPr>
          <w:lang w:val="en-GB" w:eastAsia="ja-JP"/>
        </w:rPr>
      </w:pPr>
    </w:p>
    <w:p w14:paraId="6ADC4D65" w14:textId="77777777" w:rsidR="00541B66" w:rsidRDefault="00541B66" w:rsidP="00541B66">
      <w:pPr>
        <w:rPr>
          <w:lang w:val="en-GB" w:eastAsia="ja-JP"/>
        </w:rPr>
      </w:pPr>
    </w:p>
    <w:p w14:paraId="2BA11162" w14:textId="77777777" w:rsidR="00541B66" w:rsidRDefault="00541B66" w:rsidP="00541B66">
      <w:pPr>
        <w:rPr>
          <w:lang w:val="en-GB" w:eastAsia="ja-JP"/>
        </w:rPr>
      </w:pPr>
    </w:p>
    <w:p w14:paraId="5BE6355B" w14:textId="77777777" w:rsidR="00541B66" w:rsidRDefault="00541B66" w:rsidP="00541B66">
      <w:pPr>
        <w:rPr>
          <w:lang w:val="en-GB" w:eastAsia="ja-JP"/>
        </w:rPr>
      </w:pPr>
    </w:p>
    <w:p w14:paraId="1BE52AFA" w14:textId="77777777" w:rsidR="00A75C13" w:rsidRDefault="00A75C13" w:rsidP="00541B66">
      <w:pPr>
        <w:rPr>
          <w:lang w:val="en-GB" w:eastAsia="ja-JP"/>
        </w:rPr>
      </w:pPr>
    </w:p>
    <w:p w14:paraId="5F8E0277" w14:textId="77777777" w:rsidR="00A75C13" w:rsidRPr="00541B66" w:rsidRDefault="00A75C13" w:rsidP="00541B66">
      <w:pPr>
        <w:rPr>
          <w:lang w:val="en-GB" w:eastAsia="ja-JP"/>
        </w:rPr>
      </w:pPr>
    </w:p>
    <w:p w14:paraId="7F96CDB1" w14:textId="0EA185CB" w:rsidR="005F204C" w:rsidRDefault="005F204C" w:rsidP="00A75C13">
      <w:pPr>
        <w:pStyle w:val="32"/>
        <w:numPr>
          <w:ilvl w:val="1"/>
          <w:numId w:val="49"/>
        </w:numPr>
        <w:rPr>
          <w:lang w:val="en-GB" w:eastAsia="ja-JP"/>
        </w:rPr>
      </w:pPr>
      <w:bookmarkStart w:id="25" w:name="_Toc193443558"/>
      <w:r>
        <w:rPr>
          <w:rFonts w:hint="eastAsia"/>
          <w:lang w:val="en-GB" w:eastAsia="ja-JP"/>
        </w:rPr>
        <w:t>Elements include:</w:t>
      </w:r>
      <w:bookmarkEnd w:id="25"/>
    </w:p>
    <w:p w14:paraId="575DEC2C" w14:textId="6C01DC7A" w:rsidR="005F204C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Underlined title "Result";</w:t>
      </w:r>
    </w:p>
    <w:p w14:paraId="685B09AB" w14:textId="4F0EF5C0" w:rsidR="00541B66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Module selection drop-down;</w:t>
      </w:r>
    </w:p>
    <w:p w14:paraId="7D1F31FF" w14:textId="16DC54D6" w:rsidR="00541B66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 drop-down;</w:t>
      </w:r>
    </w:p>
    <w:p w14:paraId="7FCD56E3" w14:textId="2DE98EDC" w:rsidR="00541B66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Date input box with calendar icon;</w:t>
      </w:r>
    </w:p>
    <w:p w14:paraId="3122F702" w14:textId="7BABA4E5" w:rsidR="00541B66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List header; </w:t>
      </w:r>
      <w:r w:rsidR="00C9379D">
        <w:rPr>
          <w:lang w:val="en-GB" w:eastAsia="ja-JP"/>
        </w:rPr>
        <w:t>“</w:t>
      </w:r>
      <w:r>
        <w:rPr>
          <w:rFonts w:hint="eastAsia"/>
          <w:lang w:val="en-GB" w:eastAsia="ja-JP"/>
        </w:rPr>
        <w:t>Date</w:t>
      </w:r>
      <w:r w:rsidR="00C9379D">
        <w:rPr>
          <w:lang w:val="en-GB" w:eastAsia="ja-JP"/>
        </w:rPr>
        <w:t>”</w:t>
      </w:r>
      <w:r w:rsidR="00C9379D"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 xml:space="preserve"> </w:t>
      </w:r>
      <w:r w:rsidR="00C9379D">
        <w:rPr>
          <w:lang w:val="en-GB" w:eastAsia="ja-JP"/>
        </w:rPr>
        <w:t>“</w:t>
      </w:r>
      <w:r>
        <w:rPr>
          <w:rFonts w:hint="eastAsia"/>
          <w:lang w:val="en-GB" w:eastAsia="ja-JP"/>
        </w:rPr>
        <w:t>TP Name</w:t>
      </w:r>
      <w:r w:rsidR="00C9379D">
        <w:rPr>
          <w:lang w:val="en-GB" w:eastAsia="ja-JP"/>
        </w:rPr>
        <w:t>”</w:t>
      </w:r>
      <w:r w:rsidR="00C9379D">
        <w:rPr>
          <w:rFonts w:hint="eastAsia"/>
          <w:lang w:val="en-GB" w:eastAsia="ja-JP"/>
        </w:rPr>
        <w:t>,</w:t>
      </w:r>
      <w:r>
        <w:rPr>
          <w:rFonts w:hint="eastAsia"/>
          <w:lang w:val="en-GB" w:eastAsia="ja-JP"/>
        </w:rPr>
        <w:t xml:space="preserve"> </w:t>
      </w:r>
      <w:r w:rsidR="00C9379D">
        <w:rPr>
          <w:lang w:val="en-GB" w:eastAsia="ja-JP"/>
        </w:rPr>
        <w:t>“</w:t>
      </w:r>
      <w:r>
        <w:rPr>
          <w:rFonts w:hint="eastAsia"/>
          <w:lang w:val="en-GB" w:eastAsia="ja-JP"/>
        </w:rPr>
        <w:t>Score</w:t>
      </w:r>
      <w:r w:rsidR="00C9379D">
        <w:rPr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385B8FF2" w14:textId="0A0A46AA" w:rsidR="00541B66" w:rsidRDefault="00541B66" w:rsidP="005F204C">
      <w:pPr>
        <w:pStyle w:val="af3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Result list; Included in each item;</w:t>
      </w:r>
    </w:p>
    <w:p w14:paraId="54D1396D" w14:textId="1F86821A" w:rsidR="00541B66" w:rsidRDefault="00541B66" w:rsidP="00541B66">
      <w:pPr>
        <w:pStyle w:val="af3"/>
        <w:numPr>
          <w:ilvl w:val="0"/>
          <w:numId w:val="43"/>
        </w:numPr>
        <w:rPr>
          <w:lang w:val="en-GB" w:eastAsia="ja-JP"/>
        </w:rPr>
      </w:pPr>
      <w:r>
        <w:rPr>
          <w:rFonts w:hint="eastAsia"/>
          <w:lang w:val="en-GB" w:eastAsia="ja-JP"/>
        </w:rPr>
        <w:t>Date;</w:t>
      </w:r>
    </w:p>
    <w:p w14:paraId="13CDD8CB" w14:textId="7269B043" w:rsidR="00541B66" w:rsidRDefault="00541B66" w:rsidP="00541B66">
      <w:pPr>
        <w:pStyle w:val="af3"/>
        <w:numPr>
          <w:ilvl w:val="0"/>
          <w:numId w:val="43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name;</w:t>
      </w:r>
    </w:p>
    <w:p w14:paraId="07EAAF36" w14:textId="47D930ED" w:rsidR="00541B66" w:rsidRPr="00541B66" w:rsidRDefault="00541B66" w:rsidP="00541B66">
      <w:pPr>
        <w:pStyle w:val="af3"/>
        <w:numPr>
          <w:ilvl w:val="0"/>
          <w:numId w:val="43"/>
        </w:numPr>
        <w:rPr>
          <w:lang w:val="en-GB" w:eastAsia="ja-JP"/>
        </w:rPr>
      </w:pPr>
      <w:r>
        <w:rPr>
          <w:rFonts w:hint="eastAsia"/>
          <w:lang w:val="en-GB" w:eastAsia="ja-JP"/>
        </w:rPr>
        <w:t>Points;</w:t>
      </w:r>
    </w:p>
    <w:p w14:paraId="4143A4F0" w14:textId="2C61042A" w:rsidR="005F204C" w:rsidRDefault="005F204C" w:rsidP="00A75C13">
      <w:pPr>
        <w:pStyle w:val="32"/>
        <w:numPr>
          <w:ilvl w:val="1"/>
          <w:numId w:val="49"/>
        </w:numPr>
        <w:rPr>
          <w:lang w:val="en-GB" w:eastAsia="ja-JP"/>
        </w:rPr>
      </w:pPr>
      <w:bookmarkStart w:id="26" w:name="_Toc193443559"/>
      <w:r>
        <w:rPr>
          <w:rFonts w:hint="eastAsia"/>
          <w:lang w:val="en-GB" w:eastAsia="ja-JP"/>
        </w:rPr>
        <w:t>Functional requirements:</w:t>
      </w:r>
      <w:bookmarkEnd w:id="26"/>
    </w:p>
    <w:p w14:paraId="5B96B7CC" w14:textId="664443CF" w:rsidR="00F660F8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The displayed data refers to the data saved locally in device;</w:t>
      </w:r>
    </w:p>
    <w:p w14:paraId="0E75FE4D" w14:textId="7241C9AE" w:rsid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In the Module selection drop-down list, four items can be selected: </w:t>
      </w:r>
      <w:r w:rsidR="00C9379D">
        <w:rPr>
          <w:lang w:val="en-GB" w:eastAsia="ja-JP"/>
        </w:rPr>
        <w:t>“</w:t>
      </w:r>
      <w:r>
        <w:rPr>
          <w:rFonts w:hint="eastAsia"/>
          <w:lang w:val="en-GB" w:eastAsia="ja-JP"/>
        </w:rPr>
        <w:t xml:space="preserve">Module A </w:t>
      </w:r>
      <w:r w:rsidR="00C9379D">
        <w:rPr>
          <w:lang w:val="en-GB" w:eastAsia="ja-JP"/>
        </w:rPr>
        <w:t>“</w:t>
      </w:r>
      <w:r>
        <w:rPr>
          <w:rFonts w:hint="eastAsia"/>
          <w:lang w:val="en-GB" w:eastAsia="ja-JP"/>
        </w:rPr>
        <w:t>,</w:t>
      </w:r>
      <w:r w:rsidR="00C9379D">
        <w:rPr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Module B</w:t>
      </w:r>
      <w:r w:rsidR="00C9379D">
        <w:rPr>
          <w:lang w:val="en-GB" w:eastAsia="ja-JP"/>
        </w:rPr>
        <w:t>”,” Module</w:t>
      </w:r>
      <w:r>
        <w:rPr>
          <w:rFonts w:hint="eastAsia"/>
          <w:lang w:val="en-GB" w:eastAsia="ja-JP"/>
        </w:rPr>
        <w:t xml:space="preserve"> C</w:t>
      </w:r>
      <w:r w:rsidR="00C9379D">
        <w:rPr>
          <w:lang w:val="en-GB" w:eastAsia="ja-JP"/>
        </w:rPr>
        <w:t xml:space="preserve">”, </w:t>
      </w:r>
      <w:proofErr w:type="gramStart"/>
      <w:r w:rsidR="00C9379D">
        <w:rPr>
          <w:lang w:val="en-GB" w:eastAsia="ja-JP"/>
        </w:rPr>
        <w:t>and</w:t>
      </w:r>
      <w:r w:rsidR="00C9379D">
        <w:rPr>
          <w:rFonts w:hint="eastAsia"/>
          <w:lang w:val="en-GB" w:eastAsia="ja-JP"/>
        </w:rPr>
        <w:t xml:space="preserve"> </w:t>
      </w:r>
      <w:r w:rsidR="00C9379D">
        <w:rPr>
          <w:lang w:val="en-GB" w:eastAsia="ja-JP"/>
        </w:rPr>
        <w:t>”</w:t>
      </w:r>
      <w:r>
        <w:rPr>
          <w:rFonts w:hint="eastAsia"/>
          <w:lang w:val="en-GB" w:eastAsia="ja-JP"/>
        </w:rPr>
        <w:t>Module</w:t>
      </w:r>
      <w:proofErr w:type="gramEnd"/>
      <w:r>
        <w:rPr>
          <w:rFonts w:hint="eastAsia"/>
          <w:lang w:val="en-GB" w:eastAsia="ja-JP"/>
        </w:rPr>
        <w:t xml:space="preserve"> D</w:t>
      </w:r>
      <w:r w:rsidR="00C9379D">
        <w:rPr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7D93A42C" w14:textId="4A82C589" w:rsidR="00541B66" w:rsidRPr="00541B66" w:rsidRDefault="00C9379D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lang w:val="en-GB" w:eastAsia="ja-JP"/>
        </w:rPr>
        <w:t>“</w:t>
      </w:r>
      <w:proofErr w:type="spellStart"/>
      <w:r w:rsidR="00541B66">
        <w:rPr>
          <w:rFonts w:hint="eastAsia"/>
          <w:lang w:val="en-GB" w:eastAsia="ja-JP"/>
        </w:rPr>
        <w:t>Moudle</w:t>
      </w:r>
      <w:proofErr w:type="spellEnd"/>
      <w:r w:rsidR="00541B66">
        <w:rPr>
          <w:rFonts w:hint="eastAsia"/>
          <w:lang w:val="en-GB" w:eastAsia="ja-JP"/>
        </w:rPr>
        <w:t xml:space="preserve"> </w:t>
      </w:r>
      <w:r>
        <w:rPr>
          <w:lang w:val="en-GB" w:eastAsia="ja-JP"/>
        </w:rPr>
        <w:t>A” is</w:t>
      </w:r>
      <w:r w:rsidR="00541B66">
        <w:rPr>
          <w:rFonts w:hint="eastAsia"/>
          <w:lang w:val="en-GB" w:eastAsia="ja-JP"/>
        </w:rPr>
        <w:t xml:space="preserve"> selected as the Module by default;</w:t>
      </w:r>
    </w:p>
    <w:p w14:paraId="2DAEB235" w14:textId="15E0F29D" w:rsid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In the TP name drop-down list, the </w:t>
      </w:r>
      <w:r w:rsidR="00C9379D">
        <w:rPr>
          <w:lang w:val="en-GB" w:eastAsia="ja-JP"/>
        </w:rPr>
        <w:t>“</w:t>
      </w:r>
      <w:proofErr w:type="gramStart"/>
      <w:r w:rsidR="00C9379D">
        <w:rPr>
          <w:lang w:val="en-GB" w:eastAsia="ja-JP"/>
        </w:rPr>
        <w:t>All“</w:t>
      </w:r>
      <w:r w:rsidR="00C9379D">
        <w:rPr>
          <w:rFonts w:hint="eastAsia"/>
          <w:lang w:val="en-GB" w:eastAsia="ja-JP"/>
        </w:rPr>
        <w:t xml:space="preserve"> </w:t>
      </w:r>
      <w:r w:rsidR="00C9379D">
        <w:rPr>
          <w:lang w:val="en-GB" w:eastAsia="ja-JP"/>
        </w:rPr>
        <w:t>option</w:t>
      </w:r>
      <w:proofErr w:type="gramEnd"/>
      <w:r>
        <w:rPr>
          <w:rFonts w:hint="eastAsia"/>
          <w:lang w:val="en-GB" w:eastAsia="ja-JP"/>
        </w:rPr>
        <w:t xml:space="preserve"> and TP name candidates applicable to the selected Module can be selected;</w:t>
      </w:r>
    </w:p>
    <w:p w14:paraId="350AB66E" w14:textId="293B38E1" w:rsidR="00541B66" w:rsidRP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When the calendar icon is pressed, the Date Picker Dialg is </w:t>
      </w:r>
      <w:proofErr w:type="gramStart"/>
      <w:r>
        <w:rPr>
          <w:rFonts w:hint="eastAsia"/>
          <w:lang w:val="en-GB" w:eastAsia="ja-JP"/>
        </w:rPr>
        <w:t>launched</w:t>
      </w:r>
      <w:proofErr w:type="gramEnd"/>
      <w:r>
        <w:rPr>
          <w:rFonts w:hint="eastAsia"/>
          <w:lang w:val="en-GB" w:eastAsia="ja-JP"/>
        </w:rPr>
        <w:t xml:space="preserve"> and the date can be entered;</w:t>
      </w:r>
    </w:p>
    <w:p w14:paraId="12720396" w14:textId="3F6E5DDC" w:rsidR="00541B66" w:rsidRP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The date can also be entered directly into the input box;</w:t>
      </w:r>
    </w:p>
    <w:p w14:paraId="3B0044D2" w14:textId="71535176" w:rsidR="00541B66" w:rsidRP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The date is recognized correctly in any of the following formats;</w:t>
      </w:r>
    </w:p>
    <w:p w14:paraId="145CF007" w14:textId="77777777" w:rsidR="00541B66" w:rsidRP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yyyy/MM/dd</w:t>
      </w:r>
      <w:r>
        <w:tab/>
      </w:r>
      <w:r>
        <w:rPr>
          <w:rFonts w:hint="eastAsia"/>
          <w:lang w:val="en-GB" w:eastAsia="ja-JP"/>
        </w:rPr>
        <w:t>b) yyyy-MM-dd</w:t>
      </w:r>
      <w:r>
        <w:tab/>
      </w:r>
      <w:r>
        <w:rPr>
          <w:rFonts w:hint="eastAsia"/>
          <w:lang w:val="en-GB" w:eastAsia="ja-JP"/>
        </w:rPr>
        <w:t>c) yyyyMMdd;</w:t>
      </w:r>
    </w:p>
    <w:p w14:paraId="101DB603" w14:textId="6BE5D8A2" w:rsid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Data is correctly filtered according to the selected filter conditions;</w:t>
      </w:r>
    </w:p>
    <w:p w14:paraId="21022B2A" w14:textId="101329E2" w:rsidR="00541B66" w:rsidRDefault="00541B66" w:rsidP="00541B66">
      <w:pPr>
        <w:pStyle w:val="af3"/>
        <w:numPr>
          <w:ilvl w:val="0"/>
          <w:numId w:val="24"/>
        </w:numPr>
        <w:rPr>
          <w:lang w:val="en-GB" w:eastAsia="ja-JP"/>
        </w:rPr>
      </w:pPr>
      <w:r>
        <w:rPr>
          <w:rFonts w:hint="eastAsia"/>
          <w:lang w:val="en-GB" w:eastAsia="ja-JP"/>
        </w:rPr>
        <w:t>Press a list item to navigate to the corresponding Result Detail Page;</w:t>
      </w:r>
    </w:p>
    <w:p w14:paraId="0ECCABFB" w14:textId="1836AC4D" w:rsidR="00795920" w:rsidRPr="00795920" w:rsidRDefault="00795920" w:rsidP="00795920">
      <w:pPr>
        <w:rPr>
          <w:lang w:val="en-GB" w:eastAsia="ja-JP"/>
        </w:rPr>
      </w:pPr>
    </w:p>
    <w:p w14:paraId="19614627" w14:textId="77777777" w:rsidR="00541B66" w:rsidRDefault="00541B66">
      <w:pPr>
        <w:spacing w:after="160"/>
        <w:rPr>
          <w:lang w:val="en-GB" w:eastAsia="ja-JP"/>
        </w:rPr>
      </w:pPr>
      <w:r>
        <w:br w:type="page"/>
      </w:r>
    </w:p>
    <w:p w14:paraId="05DC6505" w14:textId="20F1915C" w:rsidR="00541B66" w:rsidRDefault="00541B66" w:rsidP="00541B66">
      <w:pPr>
        <w:pStyle w:val="22"/>
        <w:numPr>
          <w:ilvl w:val="0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lastRenderedPageBreak/>
        <w:t>Result Detail Page</w:t>
      </w:r>
    </w:p>
    <w:p w14:paraId="474D09F5" w14:textId="249223E0" w:rsidR="00541B66" w:rsidRPr="00541B66" w:rsidRDefault="00541B66" w:rsidP="00541B66">
      <w:pPr>
        <w:rPr>
          <w:lang w:val="en-GB" w:eastAsia="ja-JP"/>
        </w:rPr>
      </w:pPr>
      <w:r w:rsidRPr="0055302C">
        <w:rPr>
          <w:noProof/>
          <w:lang w:eastAsia="ja-JP"/>
        </w:rPr>
        <w:drawing>
          <wp:anchor distT="0" distB="0" distL="114300" distR="114300" simplePos="0" relativeHeight="251708416" behindDoc="0" locked="0" layoutInCell="1" allowOverlap="1" wp14:anchorId="15770DC3" wp14:editId="34EC8621">
            <wp:simplePos x="0" y="0"/>
            <wp:positionH relativeFrom="column">
              <wp:posOffset>5715</wp:posOffset>
            </wp:positionH>
            <wp:positionV relativeFrom="paragraph">
              <wp:posOffset>97155</wp:posOffset>
            </wp:positionV>
            <wp:extent cx="3353435" cy="2096770"/>
            <wp:effectExtent l="19050" t="19050" r="18415" b="17780"/>
            <wp:wrapThrough wrapText="bothSides">
              <wp:wrapPolygon edited="0">
                <wp:start x="-123" y="-196"/>
                <wp:lineTo x="-123" y="21587"/>
                <wp:lineTo x="21596" y="21587"/>
                <wp:lineTo x="21596" y="-196"/>
                <wp:lineTo x="-123" y="-196"/>
              </wp:wrapPolygon>
            </wp:wrapThrough>
            <wp:docPr id="1965254549" name="図 196525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4549" name="図 196525454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20967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518E2" w14:textId="128BC286" w:rsidR="005F204C" w:rsidRPr="00541B66" w:rsidRDefault="005F204C" w:rsidP="005F204C">
      <w:pPr>
        <w:rPr>
          <w:lang w:val="en-GB" w:eastAsia="ja-JP"/>
        </w:rPr>
      </w:pPr>
    </w:p>
    <w:p w14:paraId="171E1CED" w14:textId="77777777" w:rsidR="00541B66" w:rsidRDefault="00541B66">
      <w:pPr>
        <w:spacing w:after="160"/>
        <w:rPr>
          <w:lang w:val="en-GB" w:eastAsia="ja-JP"/>
        </w:rPr>
      </w:pPr>
    </w:p>
    <w:p w14:paraId="68CD73D3" w14:textId="77777777" w:rsidR="00541B66" w:rsidRDefault="00541B66">
      <w:pPr>
        <w:spacing w:after="160"/>
        <w:rPr>
          <w:lang w:val="en-GB" w:eastAsia="ja-JP"/>
        </w:rPr>
      </w:pPr>
    </w:p>
    <w:p w14:paraId="58E8CF76" w14:textId="77777777" w:rsidR="00541B66" w:rsidRDefault="00541B66">
      <w:pPr>
        <w:spacing w:after="160"/>
        <w:rPr>
          <w:lang w:val="en-GB" w:eastAsia="ja-JP"/>
        </w:rPr>
      </w:pPr>
    </w:p>
    <w:p w14:paraId="1F20D403" w14:textId="77777777" w:rsidR="00541B66" w:rsidRDefault="00541B66">
      <w:pPr>
        <w:spacing w:after="160"/>
        <w:rPr>
          <w:lang w:val="en-GB" w:eastAsia="ja-JP"/>
        </w:rPr>
      </w:pPr>
    </w:p>
    <w:p w14:paraId="3FC02158" w14:textId="77777777" w:rsidR="00541B66" w:rsidRDefault="00541B66">
      <w:pPr>
        <w:spacing w:after="160"/>
        <w:rPr>
          <w:lang w:val="en-GB" w:eastAsia="ja-JP"/>
        </w:rPr>
      </w:pPr>
    </w:p>
    <w:p w14:paraId="53E95EFE" w14:textId="77777777" w:rsidR="00541B66" w:rsidRDefault="00541B66">
      <w:pPr>
        <w:spacing w:after="160"/>
        <w:rPr>
          <w:lang w:val="en-GB" w:eastAsia="ja-JP"/>
        </w:rPr>
      </w:pPr>
    </w:p>
    <w:p w14:paraId="1CE82AEC" w14:textId="77777777" w:rsidR="00541B66" w:rsidRDefault="00541B66">
      <w:pPr>
        <w:spacing w:after="160"/>
        <w:rPr>
          <w:lang w:val="en-GB" w:eastAsia="ja-JP"/>
        </w:rPr>
      </w:pPr>
    </w:p>
    <w:p w14:paraId="2626F7A4" w14:textId="77777777" w:rsidR="00C9379D" w:rsidRDefault="00C9379D">
      <w:pPr>
        <w:spacing w:after="160"/>
        <w:rPr>
          <w:lang w:val="en-GB" w:eastAsia="ja-JP"/>
        </w:rPr>
      </w:pPr>
    </w:p>
    <w:p w14:paraId="5DA18744" w14:textId="260E354E" w:rsidR="00541B66" w:rsidRDefault="00541B66" w:rsidP="00541B66">
      <w:pPr>
        <w:pStyle w:val="32"/>
        <w:rPr>
          <w:lang w:val="en-GB" w:eastAsia="ja-JP"/>
        </w:rPr>
      </w:pPr>
      <w:r>
        <w:rPr>
          <w:rFonts w:hint="eastAsia"/>
          <w:lang w:val="en-GB" w:eastAsia="ja-JP"/>
        </w:rPr>
        <w:t>7.1 Elements include:</w:t>
      </w:r>
    </w:p>
    <w:p w14:paraId="0319F669" w14:textId="77777777" w:rsidR="00795920" w:rsidRDefault="00541B66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Underlined title "Result Detail";</w:t>
      </w:r>
    </w:p>
    <w:p w14:paraId="28EAF252" w14:textId="4D35CA3C" w:rsidR="00795920" w:rsidRDefault="00795920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TP name text</w:t>
      </w:r>
    </w:p>
    <w:p w14:paraId="59043399" w14:textId="77777777" w:rsidR="00795920" w:rsidRDefault="00795920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"Back" button;</w:t>
      </w:r>
    </w:p>
    <w:p w14:paraId="2E91465B" w14:textId="77777777" w:rsidR="00795920" w:rsidRDefault="00795920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Scoring date text;</w:t>
      </w:r>
    </w:p>
    <w:p w14:paraId="3CDC76E5" w14:textId="77777777" w:rsidR="00795920" w:rsidRDefault="00795920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Total score;</w:t>
      </w:r>
    </w:p>
    <w:p w14:paraId="502FD13D" w14:textId="03B3F55D" w:rsidR="007F7960" w:rsidRDefault="007F7960" w:rsidP="00541B66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Feedback comment display area;</w:t>
      </w:r>
    </w:p>
    <w:p w14:paraId="7564E40E" w14:textId="4864344B" w:rsidR="007F7960" w:rsidRDefault="007F7960" w:rsidP="007F7960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List header; </w:t>
      </w:r>
      <w:r w:rsidR="0046711A">
        <w:rPr>
          <w:lang w:val="en-GB" w:eastAsia="ja-JP"/>
        </w:rPr>
        <w:t>“</w:t>
      </w:r>
      <w:r>
        <w:rPr>
          <w:rFonts w:hint="eastAsia"/>
          <w:lang w:val="en-GB" w:eastAsia="ja-JP"/>
        </w:rPr>
        <w:t>Page</w:t>
      </w:r>
      <w:r w:rsidR="0046711A">
        <w:rPr>
          <w:lang w:val="en-GB" w:eastAsia="ja-JP"/>
        </w:rPr>
        <w:t>”,”</w:t>
      </w:r>
      <w:r>
        <w:rPr>
          <w:rFonts w:hint="eastAsia"/>
          <w:lang w:val="en-GB" w:eastAsia="ja-JP"/>
        </w:rPr>
        <w:t xml:space="preserve"> Number</w:t>
      </w:r>
      <w:r w:rsidR="0046711A">
        <w:rPr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; </w:t>
      </w:r>
      <w:r w:rsidR="0046711A">
        <w:rPr>
          <w:lang w:val="en-GB" w:eastAsia="ja-JP"/>
        </w:rPr>
        <w:t>“</w:t>
      </w:r>
      <w:r>
        <w:rPr>
          <w:rFonts w:hint="eastAsia"/>
          <w:lang w:val="en-GB" w:eastAsia="ja-JP"/>
        </w:rPr>
        <w:t>Description</w:t>
      </w:r>
      <w:r w:rsidR="0046711A">
        <w:rPr>
          <w:lang w:val="en-GB" w:eastAsia="ja-JP"/>
        </w:rPr>
        <w:t>”</w:t>
      </w:r>
      <w:r>
        <w:rPr>
          <w:rFonts w:hint="eastAsia"/>
          <w:lang w:val="en-GB" w:eastAsia="ja-JP"/>
        </w:rPr>
        <w:t>;</w:t>
      </w:r>
    </w:p>
    <w:p w14:paraId="142B9854" w14:textId="77777777" w:rsidR="007F7960" w:rsidRPr="007F7960" w:rsidRDefault="007F7960" w:rsidP="007F7960">
      <w:pPr>
        <w:pStyle w:val="af3"/>
        <w:numPr>
          <w:ilvl w:val="0"/>
          <w:numId w:val="44"/>
        </w:numPr>
        <w:rPr>
          <w:lang w:val="en-GB" w:eastAsia="ja-JP"/>
        </w:rPr>
      </w:pPr>
      <w:r>
        <w:rPr>
          <w:rFonts w:hint="eastAsia"/>
          <w:lang w:val="en-GB" w:eastAsia="ja-JP"/>
        </w:rPr>
        <w:t>List of scoring items; Included in each item;</w:t>
      </w:r>
    </w:p>
    <w:p w14:paraId="677F862F" w14:textId="48F6CCAE" w:rsidR="007F7960" w:rsidRPr="007F7960" w:rsidRDefault="007F7960" w:rsidP="007F7960">
      <w:pPr>
        <w:pStyle w:val="af3"/>
        <w:numPr>
          <w:ilvl w:val="0"/>
          <w:numId w:val="46"/>
        </w:numPr>
        <w:rPr>
          <w:lang w:val="en-GB" w:eastAsia="ja-JP"/>
        </w:rPr>
      </w:pPr>
      <w:r>
        <w:rPr>
          <w:rFonts w:hint="eastAsia"/>
          <w:lang w:val="en-GB" w:eastAsia="ja-JP"/>
        </w:rPr>
        <w:t>Page name;</w:t>
      </w:r>
    </w:p>
    <w:p w14:paraId="224BB7B5" w14:textId="77777777" w:rsidR="007F7960" w:rsidRPr="007F7960" w:rsidRDefault="007F7960" w:rsidP="007F7960">
      <w:pPr>
        <w:pStyle w:val="af3"/>
        <w:numPr>
          <w:ilvl w:val="0"/>
          <w:numId w:val="46"/>
        </w:numPr>
        <w:rPr>
          <w:lang w:val="en-GB" w:eastAsia="ja-JP"/>
        </w:rPr>
      </w:pPr>
      <w:r>
        <w:rPr>
          <w:rFonts w:hint="eastAsia"/>
          <w:lang w:val="en-GB" w:eastAsia="ja-JP"/>
        </w:rPr>
        <w:t>Item No;</w:t>
      </w:r>
    </w:p>
    <w:p w14:paraId="4DD34D2E" w14:textId="4F4FB026" w:rsidR="007F7960" w:rsidRPr="007F7960" w:rsidRDefault="007F7960" w:rsidP="007F7960">
      <w:pPr>
        <w:pStyle w:val="af3"/>
        <w:numPr>
          <w:ilvl w:val="0"/>
          <w:numId w:val="46"/>
        </w:numPr>
        <w:rPr>
          <w:lang w:val="en-GB" w:eastAsia="ja-JP"/>
        </w:rPr>
      </w:pPr>
      <w:r>
        <w:rPr>
          <w:rFonts w:hint="eastAsia"/>
          <w:lang w:val="en-GB" w:eastAsia="ja-JP"/>
        </w:rPr>
        <w:t>Scoring content;</w:t>
      </w:r>
    </w:p>
    <w:p w14:paraId="1F9E9CA6" w14:textId="12D2B9EB" w:rsidR="007F7960" w:rsidRDefault="007F7960" w:rsidP="007F7960">
      <w:pPr>
        <w:pStyle w:val="af3"/>
        <w:numPr>
          <w:ilvl w:val="0"/>
          <w:numId w:val="46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Check or </w:t>
      </w:r>
      <w:r>
        <w:rPr>
          <w:rFonts w:hint="eastAsia"/>
          <w:lang w:val="en-GB" w:eastAsia="ja-JP"/>
        </w:rPr>
        <w:t>×</w:t>
      </w:r>
      <w:r>
        <w:rPr>
          <w:rFonts w:hint="eastAsia"/>
          <w:lang w:val="en-GB" w:eastAsia="ja-JP"/>
        </w:rPr>
        <w:t xml:space="preserve"> icon;</w:t>
      </w:r>
    </w:p>
    <w:p w14:paraId="392F654B" w14:textId="3088B76F" w:rsidR="007F7960" w:rsidRDefault="007F7960" w:rsidP="007F7960">
      <w:pPr>
        <w:pStyle w:val="32"/>
        <w:numPr>
          <w:ilvl w:val="1"/>
          <w:numId w:val="23"/>
        </w:numPr>
        <w:rPr>
          <w:lang w:val="en-GB" w:eastAsia="ja-JP"/>
        </w:rPr>
      </w:pPr>
      <w:r>
        <w:rPr>
          <w:rFonts w:hint="eastAsia"/>
          <w:lang w:val="en-GB" w:eastAsia="ja-JP"/>
        </w:rPr>
        <w:t>Functional requirements:</w:t>
      </w:r>
    </w:p>
    <w:p w14:paraId="65740FA2" w14:textId="1DAE6642" w:rsidR="007F7960" w:rsidRDefault="0046711A" w:rsidP="007F7960">
      <w:pPr>
        <w:pStyle w:val="af3"/>
        <w:numPr>
          <w:ilvl w:val="0"/>
          <w:numId w:val="47"/>
        </w:numPr>
        <w:rPr>
          <w:lang w:val="en-GB" w:eastAsia="ja-JP"/>
        </w:rPr>
      </w:pPr>
      <w:r w:rsidRPr="0046711A">
        <w:rPr>
          <w:lang w:val="en-GB" w:eastAsia="ja-JP"/>
        </w:rPr>
        <w:t>Data displayed matches the task selected in</w:t>
      </w:r>
      <w:r>
        <w:rPr>
          <w:rFonts w:hint="eastAsia"/>
          <w:lang w:val="en-GB" w:eastAsia="ja-JP"/>
        </w:rPr>
        <w:t xml:space="preserve"> Result</w:t>
      </w:r>
      <w:r w:rsidRPr="0046711A">
        <w:rPr>
          <w:lang w:val="en-GB" w:eastAsia="ja-JP"/>
        </w:rPr>
        <w:t xml:space="preserve"> Page</w:t>
      </w:r>
      <w:r w:rsidR="007F7960">
        <w:rPr>
          <w:rFonts w:hint="eastAsia"/>
          <w:lang w:val="en-GB" w:eastAsia="ja-JP"/>
        </w:rPr>
        <w:t>;</w:t>
      </w:r>
    </w:p>
    <w:p w14:paraId="31784CCB" w14:textId="77C3D16F" w:rsidR="007F7960" w:rsidRDefault="007F7960" w:rsidP="007F7960">
      <w:pPr>
        <w:pStyle w:val="af3"/>
        <w:numPr>
          <w:ilvl w:val="0"/>
          <w:numId w:val="47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The </w:t>
      </w:r>
      <w:r w:rsidR="0046711A">
        <w:rPr>
          <w:rFonts w:hint="eastAsia"/>
          <w:lang w:val="en-GB" w:eastAsia="ja-JP"/>
        </w:rPr>
        <w:t>TP</w:t>
      </w:r>
      <w:r>
        <w:rPr>
          <w:rFonts w:hint="eastAsia"/>
          <w:lang w:val="en-GB" w:eastAsia="ja-JP"/>
        </w:rPr>
        <w:t xml:space="preserve"> name, </w:t>
      </w:r>
      <w:r w:rsidR="0046711A">
        <w:rPr>
          <w:rFonts w:hint="eastAsia"/>
          <w:lang w:val="en-GB" w:eastAsia="ja-JP"/>
        </w:rPr>
        <w:t>scoring</w:t>
      </w:r>
      <w:r>
        <w:rPr>
          <w:rFonts w:hint="eastAsia"/>
          <w:lang w:val="en-GB" w:eastAsia="ja-JP"/>
        </w:rPr>
        <w:t xml:space="preserve"> date, score, feedback comment, and result of each </w:t>
      </w:r>
      <w:r w:rsidR="0046711A">
        <w:rPr>
          <w:rFonts w:hint="eastAsia"/>
          <w:lang w:val="en-GB" w:eastAsia="ja-JP"/>
        </w:rPr>
        <w:t>scoring</w:t>
      </w:r>
      <w:r>
        <w:rPr>
          <w:rFonts w:hint="eastAsia"/>
          <w:lang w:val="en-GB" w:eastAsia="ja-JP"/>
        </w:rPr>
        <w:t xml:space="preserve"> item are displayed correctly;</w:t>
      </w:r>
    </w:p>
    <w:p w14:paraId="696BF91C" w14:textId="3CCEB0D0" w:rsidR="007F7960" w:rsidRDefault="007F7960" w:rsidP="007F7960">
      <w:pPr>
        <w:pStyle w:val="af3"/>
        <w:numPr>
          <w:ilvl w:val="0"/>
          <w:numId w:val="47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The background color and icon of the </w:t>
      </w:r>
      <w:r w:rsidR="0046711A">
        <w:rPr>
          <w:rFonts w:hint="eastAsia"/>
          <w:lang w:val="en-GB" w:eastAsia="ja-JP"/>
        </w:rPr>
        <w:t>scoring</w:t>
      </w:r>
      <w:r>
        <w:rPr>
          <w:rFonts w:hint="eastAsia"/>
          <w:lang w:val="en-GB" w:eastAsia="ja-JP"/>
        </w:rPr>
        <w:t xml:space="preserve"> item list change according to conditions;</w:t>
      </w:r>
    </w:p>
    <w:p w14:paraId="3940BDEE" w14:textId="0F7E87F8" w:rsidR="007F7960" w:rsidRDefault="007F7960" w:rsidP="007F7960">
      <w:pPr>
        <w:pStyle w:val="af3"/>
        <w:numPr>
          <w:ilvl w:val="0"/>
          <w:numId w:val="4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The corresponding item is correct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green background color and check icon;</w:t>
      </w:r>
    </w:p>
    <w:p w14:paraId="2E6A6DB9" w14:textId="2F36F7F3" w:rsidR="007F7960" w:rsidRDefault="007F7960" w:rsidP="007F7960">
      <w:pPr>
        <w:pStyle w:val="af3"/>
        <w:numPr>
          <w:ilvl w:val="0"/>
          <w:numId w:val="48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The corresponding item is incorrect </w:t>
      </w:r>
      <w:r>
        <w:rPr>
          <w:rFonts w:hint="eastAsia"/>
          <w:lang w:val="en-GB" w:eastAsia="ja-JP"/>
        </w:rPr>
        <w:t>→</w:t>
      </w:r>
      <w:r>
        <w:rPr>
          <w:rFonts w:hint="eastAsia"/>
          <w:lang w:val="en-GB" w:eastAsia="ja-JP"/>
        </w:rPr>
        <w:t xml:space="preserve"> red background color and </w:t>
      </w:r>
      <w:r>
        <w:rPr>
          <w:rFonts w:hint="eastAsia"/>
          <w:lang w:val="en-GB" w:eastAsia="ja-JP"/>
        </w:rPr>
        <w:t>×</w:t>
      </w:r>
      <w:r>
        <w:rPr>
          <w:rFonts w:hint="eastAsia"/>
          <w:lang w:val="en-GB" w:eastAsia="ja-JP"/>
        </w:rPr>
        <w:t xml:space="preserve"> icon;</w:t>
      </w:r>
    </w:p>
    <w:p w14:paraId="3B5B5607" w14:textId="257DB4C9" w:rsidR="007F7960" w:rsidRDefault="00E54A09" w:rsidP="00E54A09">
      <w:pPr>
        <w:pStyle w:val="af3"/>
        <w:numPr>
          <w:ilvl w:val="0"/>
          <w:numId w:val="47"/>
        </w:numPr>
        <w:rPr>
          <w:lang w:val="en-GB" w:eastAsia="ja-JP"/>
        </w:rPr>
      </w:pPr>
      <w:r>
        <w:rPr>
          <w:rFonts w:hint="eastAsia"/>
          <w:lang w:val="en-GB" w:eastAsia="ja-JP"/>
        </w:rPr>
        <w:t>Feedback comments can be shared to another messaging app by dragging and dropping in split-screen mode;</w:t>
      </w:r>
    </w:p>
    <w:p w14:paraId="36CB601A" w14:textId="5EF4B1DC" w:rsidR="00E54A09" w:rsidRPr="00E54A09" w:rsidRDefault="00E54A09" w:rsidP="00E54A09">
      <w:pPr>
        <w:pStyle w:val="af3"/>
        <w:numPr>
          <w:ilvl w:val="0"/>
          <w:numId w:val="47"/>
        </w:numPr>
        <w:rPr>
          <w:lang w:val="en-GB" w:eastAsia="ja-JP"/>
        </w:rPr>
      </w:pPr>
      <w:r>
        <w:rPr>
          <w:rFonts w:hint="eastAsia"/>
          <w:lang w:val="en-GB" w:eastAsia="ja-JP"/>
        </w:rPr>
        <w:t xml:space="preserve">Click the </w:t>
      </w:r>
      <w:r>
        <w:rPr>
          <w:rFonts w:hint="eastAsia"/>
          <w:lang w:val="en-GB" w:eastAsia="ja-JP"/>
        </w:rPr>
        <w:t>“</w:t>
      </w:r>
      <w:r>
        <w:rPr>
          <w:rFonts w:hint="eastAsia"/>
          <w:lang w:val="en-GB" w:eastAsia="ja-JP"/>
        </w:rPr>
        <w:t>Back</w:t>
      </w:r>
      <w:r>
        <w:rPr>
          <w:rFonts w:hint="eastAsia"/>
          <w:lang w:val="en-GB" w:eastAsia="ja-JP"/>
        </w:rPr>
        <w:t>”</w:t>
      </w:r>
      <w:r>
        <w:rPr>
          <w:rFonts w:hint="eastAsia"/>
          <w:lang w:val="en-GB" w:eastAsia="ja-JP"/>
        </w:rPr>
        <w:t xml:space="preserve"> button to return to the Result Page;</w:t>
      </w:r>
    </w:p>
    <w:p w14:paraId="1C2C4746" w14:textId="18DBA1D7" w:rsidR="00D16A47" w:rsidRPr="00541B66" w:rsidRDefault="00D16A47" w:rsidP="007F7960">
      <w:pPr>
        <w:pStyle w:val="af3"/>
        <w:numPr>
          <w:ilvl w:val="0"/>
          <w:numId w:val="46"/>
        </w:numPr>
        <w:rPr>
          <w:lang w:val="en-GB" w:eastAsia="ja-JP"/>
        </w:rPr>
      </w:pPr>
      <w:r w:rsidRPr="00541B66">
        <w:br w:type="page"/>
      </w:r>
    </w:p>
    <w:p w14:paraId="4CF8ED66" w14:textId="5520A467" w:rsidR="009157F0" w:rsidRDefault="009157F0" w:rsidP="009157F0">
      <w:pPr>
        <w:pStyle w:val="10"/>
        <w:rPr>
          <w:lang w:val="en-GB"/>
        </w:rPr>
      </w:pPr>
      <w:bookmarkStart w:id="27" w:name="_Toc193443560"/>
      <w:r>
        <w:rPr>
          <w:rFonts w:hint="eastAsia"/>
          <w:lang w:val="en-GB"/>
        </w:rPr>
        <w:lastRenderedPageBreak/>
        <w:t>Instructions to the Competitor</w:t>
      </w:r>
      <w:bookmarkEnd w:id="9"/>
      <w:bookmarkEnd w:id="27"/>
    </w:p>
    <w:p w14:paraId="66D1CBB4" w14:textId="0BE5ED69" w:rsidR="0017015A" w:rsidRPr="0017015A" w:rsidRDefault="005106AE" w:rsidP="0017015A">
      <w:pPr>
        <w:pStyle w:val="af3"/>
        <w:numPr>
          <w:ilvl w:val="0"/>
          <w:numId w:val="7"/>
        </w:numPr>
        <w:rPr>
          <w:lang w:val="en-GB" w:eastAsia="ja-JP"/>
        </w:rPr>
      </w:pPr>
      <w:r>
        <w:rPr>
          <w:rFonts w:hint="eastAsia"/>
          <w:lang w:val="en-GB" w:eastAsia="ja-JP"/>
        </w:rPr>
        <w:t>Create a project with the correct package name (Android)/organization identifier (iOS);</w:t>
      </w:r>
    </w:p>
    <w:p w14:paraId="66DDB8D3" w14:textId="6525B644" w:rsidR="0069473F" w:rsidRPr="0017015A" w:rsidRDefault="005106AE" w:rsidP="0069473F">
      <w:pPr>
        <w:pStyle w:val="af3"/>
        <w:ind w:left="420"/>
        <w:rPr>
          <w:lang w:val="en-GB"/>
        </w:rPr>
      </w:pPr>
      <w:r>
        <w:t xml:space="preserve"> </w:t>
      </w:r>
      <w:r>
        <w:rPr>
          <w:rFonts w:hint="eastAsia"/>
          <w:lang w:val="en-GB" w:eastAsia="ja-JP"/>
        </w:rPr>
        <w:t>Naming convention: edu.ws2026.ma.pm</w:t>
      </w:r>
    </w:p>
    <w:p w14:paraId="0FA76E7C" w14:textId="19D47205" w:rsidR="005106AE" w:rsidRPr="0017015A" w:rsidRDefault="005106AE" w:rsidP="0017015A">
      <w:pPr>
        <w:pStyle w:val="af3"/>
        <w:numPr>
          <w:ilvl w:val="0"/>
          <w:numId w:val="7"/>
        </w:numPr>
        <w:rPr>
          <w:lang w:val="en-GB" w:eastAsia="ja-JP"/>
        </w:rPr>
      </w:pPr>
      <w:r>
        <w:rPr>
          <w:rFonts w:hint="eastAsia"/>
          <w:lang w:val="en-GB" w:eastAsia="ja-JP"/>
        </w:rPr>
        <w:t>Project should be saved in folder xx_Module_A_PM;</w:t>
      </w:r>
    </w:p>
    <w:p w14:paraId="780090E7" w14:textId="1D4089B2" w:rsidR="008B68F0" w:rsidRPr="00240BB4" w:rsidRDefault="008B68F0" w:rsidP="00240BB4">
      <w:pPr>
        <w:pStyle w:val="af3"/>
        <w:numPr>
          <w:ilvl w:val="0"/>
          <w:numId w:val="7"/>
        </w:numPr>
        <w:rPr>
          <w:lang w:val="en-GB"/>
        </w:rPr>
      </w:pPr>
      <w:r>
        <w:rPr>
          <w:rFonts w:hint="eastAsia"/>
          <w:lang w:val="en-GB"/>
        </w:rPr>
        <w:t>The generated apk (Android)/app (iOS) files should be renamed to XX_Module_A_PM.apk (Android)/XX_Module_A_PM.app (iOS) and saved to the root of the XX_Module_A_PM folder;</w:t>
      </w:r>
    </w:p>
    <w:p w14:paraId="5BF902AD" w14:textId="256D9C5F" w:rsidR="008B68F0" w:rsidRPr="005B584F" w:rsidRDefault="008B68F0" w:rsidP="005B584F">
      <w:pPr>
        <w:pStyle w:val="af3"/>
        <w:numPr>
          <w:ilvl w:val="0"/>
          <w:numId w:val="7"/>
        </w:numPr>
        <w:rPr>
          <w:lang w:val="en-GB" w:eastAsia="ja-JP"/>
        </w:rPr>
      </w:pPr>
      <w:r>
        <w:rPr>
          <w:rFonts w:hint="eastAsia"/>
          <w:lang w:val="en-GB" w:eastAsia="ja-JP"/>
        </w:rPr>
        <w:t>The entire XX_Module_A_PM folder should be pushed to the provided remote Git repository;</w:t>
      </w:r>
    </w:p>
    <w:p w14:paraId="00DC27D1" w14:textId="29C4A726" w:rsidR="008B68F0" w:rsidRPr="005B584F" w:rsidRDefault="008B68F0" w:rsidP="005B584F">
      <w:pPr>
        <w:pStyle w:val="af3"/>
        <w:numPr>
          <w:ilvl w:val="0"/>
          <w:numId w:val="7"/>
        </w:numPr>
        <w:rPr>
          <w:lang w:val="en-GB" w:eastAsia="ja-JP"/>
        </w:rPr>
      </w:pPr>
      <w:r>
        <w:rPr>
          <w:rFonts w:hint="eastAsia"/>
          <w:lang w:val="en-GB" w:eastAsia="ja-JP"/>
        </w:rPr>
        <w:t>Only works pushed to the remote Git server within the specified time will be marked;</w:t>
      </w:r>
    </w:p>
    <w:p w14:paraId="7A115E64" w14:textId="090A65D7" w:rsidR="00BF7E3D" w:rsidRPr="006B38ED" w:rsidRDefault="00BF7E3D" w:rsidP="00BF7E3D">
      <w:pPr>
        <w:rPr>
          <w:lang w:val="en-GB" w:eastAsia="ja-JP"/>
        </w:rPr>
      </w:pPr>
    </w:p>
    <w:p w14:paraId="4B06B59F" w14:textId="784D258F" w:rsidR="003C51D2" w:rsidRPr="00541B66" w:rsidRDefault="005106AE" w:rsidP="00541B66">
      <w:pPr>
        <w:rPr>
          <w:lang w:val="en-GB" w:eastAsia="ja-JP"/>
        </w:rPr>
      </w:pPr>
      <w:proofErr w:type="gramStart"/>
      <w:r>
        <w:rPr>
          <w:rFonts w:hint="eastAsia"/>
          <w:lang w:val="en-GB" w:eastAsia="ja-JP"/>
        </w:rPr>
        <w:t>Note:XX</w:t>
      </w:r>
      <w:proofErr w:type="gramEnd"/>
      <w:r>
        <w:rPr>
          <w:rFonts w:hint="eastAsia"/>
          <w:lang w:val="en-GB" w:eastAsia="ja-JP"/>
        </w:rPr>
        <w:t xml:space="preserve"> is the country code</w:t>
      </w:r>
      <w:bookmarkEnd w:id="0"/>
      <w:bookmarkEnd w:id="1"/>
      <w:bookmarkEnd w:id="5"/>
      <w:bookmarkEnd w:id="6"/>
    </w:p>
    <w:sectPr w:rsidR="003C51D2" w:rsidRPr="00541B66" w:rsidSect="00513539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CE84" w14:textId="77777777" w:rsidR="00BD3896" w:rsidRDefault="00BD3896" w:rsidP="00313492">
      <w:r>
        <w:separator/>
      </w:r>
    </w:p>
    <w:p w14:paraId="379D5B2C" w14:textId="77777777" w:rsidR="00BD3896" w:rsidRDefault="00BD3896" w:rsidP="00313492"/>
    <w:p w14:paraId="2ABF69D2" w14:textId="77777777" w:rsidR="00BD3896" w:rsidRDefault="00BD3896"/>
    <w:p w14:paraId="0C4B7808" w14:textId="77777777" w:rsidR="00BD3896" w:rsidRDefault="00BD3896"/>
    <w:p w14:paraId="46487D1C" w14:textId="77777777" w:rsidR="00BD3896" w:rsidRDefault="00BD3896" w:rsidP="00887C3D"/>
    <w:p w14:paraId="65F46978" w14:textId="77777777" w:rsidR="00BD3896" w:rsidRDefault="00BD3896" w:rsidP="00887C3D"/>
  </w:endnote>
  <w:endnote w:type="continuationSeparator" w:id="0">
    <w:p w14:paraId="6308F011" w14:textId="77777777" w:rsidR="00BD3896" w:rsidRDefault="00BD3896" w:rsidP="00313492">
      <w:r>
        <w:continuationSeparator/>
      </w:r>
    </w:p>
    <w:p w14:paraId="68EE9D81" w14:textId="77777777" w:rsidR="00BD3896" w:rsidRDefault="00BD3896" w:rsidP="00313492"/>
    <w:p w14:paraId="251D5C32" w14:textId="77777777" w:rsidR="00BD3896" w:rsidRDefault="00BD3896"/>
    <w:p w14:paraId="7266A714" w14:textId="77777777" w:rsidR="00BD3896" w:rsidRDefault="00BD3896"/>
    <w:p w14:paraId="67249DF4" w14:textId="77777777" w:rsidR="00BD3896" w:rsidRDefault="00BD3896" w:rsidP="00887C3D"/>
    <w:p w14:paraId="02CC84DE" w14:textId="77777777" w:rsidR="00BD3896" w:rsidRDefault="00BD3896" w:rsidP="00887C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Frutiger LT Com 55 Roman">
    <w:altName w:val="Corbel"/>
    <w:charset w:val="00"/>
    <w:family w:val="swiss"/>
    <w:pitch w:val="variable"/>
    <w:sig w:usb0="00000001" w:usb1="5000204A" w:usb2="00000000" w:usb3="00000000" w:csb0="0000009B" w:csb1="00000000"/>
  </w:font>
  <w:font w:name="Frutiger LT Com 45 Light">
    <w:altName w:val="ＭＳ ゴシック"/>
    <w:charset w:val="00"/>
    <w:family w:val="swiss"/>
    <w:pitch w:val="variable"/>
    <w:sig w:usb0="00000000" w:usb1="5807204A" w:usb2="00000010" w:usb3="00000000" w:csb0="0002009B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Times New Roman"/>
    <w:charset w:val="00"/>
    <w:family w:val="auto"/>
    <w:pitch w:val="variable"/>
    <w:sig w:usb0="00000001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@DENSO TP 2017 Black">
    <w:charset w:val="80"/>
    <w:family w:val="swiss"/>
    <w:notTrueType/>
    <w:pitch w:val="variable"/>
    <w:sig w:usb0="00000287" w:usb1="2AC71C11" w:usb2="00000012" w:usb3="00000000" w:csb0="00020097" w:csb1="00000000"/>
  </w:font>
  <w:font w:name="DENSO TP 2017 Light">
    <w:panose1 w:val="020B0400000000000000"/>
    <w:charset w:val="80"/>
    <w:family w:val="swiss"/>
    <w:notTrueType/>
    <w:pitch w:val="variable"/>
    <w:sig w:usb0="00000287" w:usb1="2AC71C11" w:usb2="00000012" w:usb3="00000000" w:csb0="0002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930" w:type="auto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6B0E2C" w:rsidRPr="00D2122D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187D829E" w14:textId="302F565B" w:rsidR="006B0E2C" w:rsidRDefault="006B0E2C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  <w:lang w:eastAsia="ja-JP"/>
            </w:rPr>
          </w:pPr>
          <w:r>
            <w:rPr>
              <w:rFonts w:ascii="Frutiger LT Com 45 Light" w:hAnsi="Frutiger LT Com 45 Light"/>
              <w:sz w:val="11"/>
            </w:rPr>
            <w:t>Date: 30.06.26</w:t>
          </w:r>
        </w:p>
        <w:p w14:paraId="53812AFB" w14:textId="097C451A" w:rsidR="006B0E2C" w:rsidRPr="00D2122D" w:rsidRDefault="00E54A09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  <w:lang w:eastAsia="ja-JP"/>
            </w:rPr>
          </w:pPr>
          <w:proofErr w:type="spellStart"/>
          <w:r>
            <w:rPr>
              <w:rFonts w:ascii="Frutiger LT Com 45 Light" w:hAnsi="Frutiger LT Com 45 Light"/>
              <w:sz w:val="11"/>
              <w:lang w:eastAsia="ja-JP"/>
            </w:rPr>
            <w:t>Online_Competition_Module_JP</w:t>
          </w:r>
          <w:proofErr w:type="spellEnd"/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72589964" w:rsidR="006B0E2C" w:rsidRDefault="006B0E2C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1"/>
            </w:rPr>
            <w:t>Version: 1.0</w:t>
          </w:r>
          <w:r>
            <w:t xml:space="preserve">     </w:t>
          </w:r>
        </w:p>
        <w:p w14:paraId="3C424F4F" w14:textId="6BA0D6F4" w:rsidR="006B0E2C" w:rsidRPr="00D2122D" w:rsidRDefault="00E54A09" w:rsidP="00453B91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1"/>
            </w:rPr>
            <w:t>Japan MAD Team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6DFB4E5E" w:rsidR="006B0E2C" w:rsidRPr="00D2122D" w:rsidRDefault="006B0E2C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1"/>
            </w:rPr>
            <w:fldChar w:fldCharType="begin"/>
          </w:r>
          <w:r>
            <w:rPr>
              <w:rFonts w:ascii="Frutiger LT Com 45 Light" w:hAnsi="Frutiger LT Com 45 Light"/>
              <w:sz w:val="11"/>
            </w:rPr>
            <w:instrText xml:space="preserve"> PAGE   \* MERGEFORMAT </w:instrText>
          </w:r>
          <w:r>
            <w:rPr>
              <w:rFonts w:ascii="Frutiger LT Com 45 Light" w:hAnsi="Frutiger LT Com 45 Light"/>
              <w:sz w:val="11"/>
            </w:rPr>
            <w:fldChar w:fldCharType="separate"/>
          </w:r>
          <w:r w:rsidRPr="00D2122D">
            <w:rPr>
              <w:rFonts w:ascii="Frutiger LT Com 45 Light" w:hAnsi="Frutiger LT Com 45 Light"/>
              <w:noProof/>
              <w:sz w:val="11"/>
            </w:rPr>
            <w:t>5</w:t>
          </w:r>
          <w:r>
            <w:rPr>
              <w:rFonts w:ascii="Frutiger LT Com 45 Light" w:hAnsi="Frutiger LT Com 45 Light"/>
              <w:sz w:val="11"/>
            </w:rPr>
            <w:fldChar w:fldCharType="end"/>
          </w:r>
          <w:r w:rsidRPr="00D2122D">
            <w:rPr>
              <w:rFonts w:ascii="Frutiger LT Com 45 Light" w:hAnsi="Frutiger LT Com 45 Light"/>
              <w:sz w:val="11"/>
            </w:rPr>
            <w:t xml:space="preserve"> of </w:t>
          </w:r>
          <w:r>
            <w:rPr>
              <w:rFonts w:ascii="Frutiger LT Com 45 Light" w:hAnsi="Frutiger LT Com 45 Light"/>
              <w:sz w:val="11"/>
            </w:rPr>
            <w:fldChar w:fldCharType="begin"/>
          </w:r>
          <w:r>
            <w:rPr>
              <w:rFonts w:ascii="Frutiger LT Com 45 Light" w:hAnsi="Frutiger LT Com 45 Light"/>
              <w:sz w:val="11"/>
            </w:rPr>
            <w:instrText xml:space="preserve"> NUMPAGES   \* MERGEFORMAT </w:instrText>
          </w:r>
          <w:r>
            <w:rPr>
              <w:rFonts w:ascii="Frutiger LT Com 45 Light" w:hAnsi="Frutiger LT Com 45 Light"/>
              <w:sz w:val="11"/>
            </w:rPr>
            <w:fldChar w:fldCharType="separate"/>
          </w:r>
          <w:r w:rsidRPr="00D2122D">
            <w:rPr>
              <w:rFonts w:ascii="Frutiger LT Com 45 Light" w:hAnsi="Frutiger LT Com 45 Light"/>
              <w:noProof/>
              <w:sz w:val="11"/>
            </w:rPr>
            <w:t>13</w:t>
          </w:r>
          <w:r>
            <w:rPr>
              <w:rFonts w:ascii="Frutiger LT Com 45 Light" w:hAnsi="Frutiger LT Com 45 Light"/>
              <w:noProof/>
              <w:sz w:val="11"/>
            </w:rPr>
            <w:fldChar w:fldCharType="end"/>
          </w:r>
        </w:p>
      </w:tc>
    </w:tr>
  </w:tbl>
  <w:p w14:paraId="4DA6CA96" w14:textId="77777777" w:rsidR="006B0E2C" w:rsidRPr="006A388C" w:rsidRDefault="006B0E2C" w:rsidP="006A388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230A" w14:textId="70C76E28" w:rsidR="006B0E2C" w:rsidRPr="00453B91" w:rsidRDefault="006B0E2C" w:rsidP="007575B9">
    <w:pPr>
      <w:pStyle w:val="a9"/>
      <w:rPr>
        <w:lang w:val="en-AU"/>
      </w:rPr>
    </w:pPr>
    <w:r>
      <w:rPr>
        <w:lang w:val="en-AU"/>
      </w:rPr>
      <w:t>WSC2022SE_TP08_MA_a.m_actual_ENJP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CF554" w14:textId="77777777" w:rsidR="00BD3896" w:rsidRDefault="00BD3896">
      <w:r>
        <w:separator/>
      </w:r>
    </w:p>
    <w:p w14:paraId="002C3FFB" w14:textId="77777777" w:rsidR="00BD3896" w:rsidRDefault="00BD3896"/>
    <w:p w14:paraId="3C9F36F5" w14:textId="77777777" w:rsidR="00BD3896" w:rsidRDefault="00BD3896" w:rsidP="00887C3D"/>
    <w:p w14:paraId="430C2661" w14:textId="77777777" w:rsidR="00BD3896" w:rsidRDefault="00BD3896" w:rsidP="00887C3D"/>
  </w:footnote>
  <w:footnote w:type="continuationSeparator" w:id="0">
    <w:p w14:paraId="7935F5FD" w14:textId="77777777" w:rsidR="00BD3896" w:rsidRDefault="00BD3896" w:rsidP="00313492">
      <w:r>
        <w:continuationSeparator/>
      </w:r>
    </w:p>
    <w:p w14:paraId="262AE9EA" w14:textId="77777777" w:rsidR="00BD3896" w:rsidRDefault="00BD3896" w:rsidP="00313492"/>
    <w:p w14:paraId="575C8B5A" w14:textId="77777777" w:rsidR="00BD3896" w:rsidRDefault="00BD3896"/>
    <w:p w14:paraId="145AD144" w14:textId="77777777" w:rsidR="00BD3896" w:rsidRDefault="00BD3896"/>
    <w:p w14:paraId="7B1AE1CF" w14:textId="77777777" w:rsidR="00BD3896" w:rsidRDefault="00BD3896" w:rsidP="00887C3D"/>
    <w:p w14:paraId="5155C6AC" w14:textId="77777777" w:rsidR="00BD3896" w:rsidRDefault="00BD3896" w:rsidP="00887C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C594" w14:textId="77777777" w:rsidR="006B0E2C" w:rsidRDefault="006B0E2C" w:rsidP="00313492">
    <w:pPr>
      <w:pStyle w:val="a7"/>
    </w:pPr>
    <w:r w:rsidRPr="007866C8">
      <w:rPr>
        <w:noProof/>
        <w:szCs w:val="16"/>
        <w:lang w:eastAsia="ja-JP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193712272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B6E7" w14:textId="77777777" w:rsidR="006B0E2C" w:rsidRDefault="006B0E2C">
    <w:pPr>
      <w:pStyle w:val="a7"/>
    </w:pPr>
    <w:r>
      <w:rPr>
        <w:noProof/>
        <w:lang w:eastAsia="ja-JP"/>
      </w:rPr>
      <w:drawing>
        <wp:anchor distT="0" distB="0" distL="114300" distR="114300" simplePos="0" relativeHeight="251666432" behindDoc="1" locked="0" layoutInCell="1" allowOverlap="1" wp14:anchorId="6E50580D" wp14:editId="5F6F949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600" cy="10666800"/>
          <wp:effectExtent l="0" t="0" r="0" b="1270"/>
          <wp:wrapNone/>
          <wp:docPr id="1883445900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272727D"/>
    <w:multiLevelType w:val="hybridMultilevel"/>
    <w:tmpl w:val="884646BC"/>
    <w:lvl w:ilvl="0" w:tplc="C9FEA1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" w15:restartNumberingAfterBreak="0">
    <w:nsid w:val="029E268C"/>
    <w:multiLevelType w:val="hybridMultilevel"/>
    <w:tmpl w:val="4D90112E"/>
    <w:lvl w:ilvl="0" w:tplc="1B061AE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4" w15:restartNumberingAfterBreak="0">
    <w:nsid w:val="0AB56294"/>
    <w:multiLevelType w:val="multilevel"/>
    <w:tmpl w:val="7688C6F4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CC5E54"/>
    <w:multiLevelType w:val="hybridMultilevel"/>
    <w:tmpl w:val="EAECE618"/>
    <w:lvl w:ilvl="0" w:tplc="A37087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6" w15:restartNumberingAfterBreak="0">
    <w:nsid w:val="14BC1877"/>
    <w:multiLevelType w:val="hybridMultilevel"/>
    <w:tmpl w:val="8E26BDF8"/>
    <w:lvl w:ilvl="0" w:tplc="48A6746C">
      <w:start w:val="1"/>
      <w:numFmt w:val="decimal"/>
      <w:lvlText w:val="%1)"/>
      <w:lvlJc w:val="left"/>
      <w:pPr>
        <w:ind w:left="1200" w:hanging="4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6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7" w:tentative="1">
      <w:start w:val="1"/>
      <w:numFmt w:val="aiueoFullWidth"/>
      <w:lvlText w:val="(%5)"/>
      <w:lvlJc w:val="left"/>
      <w:pPr>
        <w:ind w:left="28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7" w:tentative="1">
      <w:start w:val="1"/>
      <w:numFmt w:val="aiueoFullWidth"/>
      <w:lvlText w:val="(%8)"/>
      <w:lvlJc w:val="left"/>
      <w:pPr>
        <w:ind w:left="41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60" w:hanging="420"/>
      </w:pPr>
    </w:lvl>
  </w:abstractNum>
  <w:abstractNum w:abstractNumId="7" w15:restartNumberingAfterBreak="0">
    <w:nsid w:val="16DB7E49"/>
    <w:multiLevelType w:val="hybridMultilevel"/>
    <w:tmpl w:val="FEE2C0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77E7FD9"/>
    <w:multiLevelType w:val="hybridMultilevel"/>
    <w:tmpl w:val="DDC6A4A0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ADF00F3"/>
    <w:multiLevelType w:val="multilevel"/>
    <w:tmpl w:val="EAF2FE1E"/>
    <w:lvl w:ilvl="0">
      <w:start w:val="7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1" w15:restartNumberingAfterBreak="0">
    <w:nsid w:val="1D35220B"/>
    <w:multiLevelType w:val="hybridMultilevel"/>
    <w:tmpl w:val="7616B2C0"/>
    <w:lvl w:ilvl="0" w:tplc="04090015">
      <w:start w:val="1"/>
      <w:numFmt w:val="upperLetter"/>
      <w:lvlText w:val="%1)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2" w15:restartNumberingAfterBreak="0">
    <w:nsid w:val="1F6179A9"/>
    <w:multiLevelType w:val="multilevel"/>
    <w:tmpl w:val="1408D066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24B4536C"/>
    <w:multiLevelType w:val="hybridMultilevel"/>
    <w:tmpl w:val="549C46A4"/>
    <w:lvl w:ilvl="0" w:tplc="E9FC19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6" w15:restartNumberingAfterBreak="0">
    <w:nsid w:val="26F54BEA"/>
    <w:multiLevelType w:val="multilevel"/>
    <w:tmpl w:val="7B063844"/>
    <w:lvl w:ilvl="0">
      <w:start w:val="5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B22010C"/>
    <w:multiLevelType w:val="multilevel"/>
    <w:tmpl w:val="7BD2A1FA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C86439B"/>
    <w:multiLevelType w:val="hybridMultilevel"/>
    <w:tmpl w:val="814CD0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0427F66"/>
    <w:multiLevelType w:val="hybridMultilevel"/>
    <w:tmpl w:val="7B68A202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36B5BF9"/>
    <w:multiLevelType w:val="hybridMultilevel"/>
    <w:tmpl w:val="469EADDC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34025F6"/>
    <w:multiLevelType w:val="hybridMultilevel"/>
    <w:tmpl w:val="2BACADC0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4828651A"/>
    <w:multiLevelType w:val="hybridMultilevel"/>
    <w:tmpl w:val="9524F66A"/>
    <w:lvl w:ilvl="0" w:tplc="FEDCE41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23" w15:restartNumberingAfterBreak="0">
    <w:nsid w:val="49312919"/>
    <w:multiLevelType w:val="hybridMultilevel"/>
    <w:tmpl w:val="54104DFA"/>
    <w:lvl w:ilvl="0" w:tplc="7BDAFF0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24" w15:restartNumberingAfterBreak="0">
    <w:nsid w:val="495B7AC7"/>
    <w:multiLevelType w:val="hybridMultilevel"/>
    <w:tmpl w:val="FA426C7A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C17D73"/>
    <w:multiLevelType w:val="hybridMultilevel"/>
    <w:tmpl w:val="F2F66782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C1A378F"/>
    <w:multiLevelType w:val="multilevel"/>
    <w:tmpl w:val="43A0D9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DDF29FF"/>
    <w:multiLevelType w:val="hybridMultilevel"/>
    <w:tmpl w:val="C30C1E34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4EC17801"/>
    <w:multiLevelType w:val="hybridMultilevel"/>
    <w:tmpl w:val="38AEE758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1F45663"/>
    <w:multiLevelType w:val="hybridMultilevel"/>
    <w:tmpl w:val="C81A3536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52DB506D"/>
    <w:multiLevelType w:val="hybridMultilevel"/>
    <w:tmpl w:val="15E671F0"/>
    <w:lvl w:ilvl="0" w:tplc="D826AC14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31" w15:restartNumberingAfterBreak="0">
    <w:nsid w:val="545639C0"/>
    <w:multiLevelType w:val="hybridMultilevel"/>
    <w:tmpl w:val="C50844B6"/>
    <w:lvl w:ilvl="0" w:tplc="D1D432C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32" w15:restartNumberingAfterBreak="0">
    <w:nsid w:val="588B0AEB"/>
    <w:multiLevelType w:val="hybridMultilevel"/>
    <w:tmpl w:val="E9D299B6"/>
    <w:lvl w:ilvl="0" w:tplc="0F22E62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A717314"/>
    <w:multiLevelType w:val="hybridMultilevel"/>
    <w:tmpl w:val="48A688A8"/>
    <w:lvl w:ilvl="0" w:tplc="274E416C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4" w15:restartNumberingAfterBreak="0">
    <w:nsid w:val="5B180388"/>
    <w:multiLevelType w:val="multilevel"/>
    <w:tmpl w:val="D0F273E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3073A2"/>
    <w:multiLevelType w:val="hybridMultilevel"/>
    <w:tmpl w:val="BC70B7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16355C7"/>
    <w:multiLevelType w:val="hybridMultilevel"/>
    <w:tmpl w:val="FE1072FA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63102FAF"/>
    <w:multiLevelType w:val="hybridMultilevel"/>
    <w:tmpl w:val="F63E35E4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642F2022"/>
    <w:multiLevelType w:val="hybridMultilevel"/>
    <w:tmpl w:val="EDEADA7A"/>
    <w:lvl w:ilvl="0" w:tplc="E860527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9" w15:restartNumberingAfterBreak="0">
    <w:nsid w:val="67C9456F"/>
    <w:multiLevelType w:val="multilevel"/>
    <w:tmpl w:val="CE6EFD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83507B9"/>
    <w:multiLevelType w:val="hybridMultilevel"/>
    <w:tmpl w:val="20769BDA"/>
    <w:lvl w:ilvl="0" w:tplc="0DA2820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41" w15:restartNumberingAfterBreak="0">
    <w:nsid w:val="68AA0226"/>
    <w:multiLevelType w:val="hybridMultilevel"/>
    <w:tmpl w:val="B5EA7D6A"/>
    <w:lvl w:ilvl="0" w:tplc="91202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69CD32AB"/>
    <w:multiLevelType w:val="hybridMultilevel"/>
    <w:tmpl w:val="F67232E6"/>
    <w:lvl w:ilvl="0" w:tplc="1AC4170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43" w15:restartNumberingAfterBreak="0">
    <w:nsid w:val="6E2B3AFA"/>
    <w:multiLevelType w:val="hybridMultilevel"/>
    <w:tmpl w:val="B2C0DC46"/>
    <w:lvl w:ilvl="0" w:tplc="93B050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6F4743B3"/>
    <w:multiLevelType w:val="multilevel"/>
    <w:tmpl w:val="0E5082FE"/>
    <w:lvl w:ilvl="0">
      <w:start w:val="6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3542662"/>
    <w:multiLevelType w:val="hybridMultilevel"/>
    <w:tmpl w:val="AF8AB9D4"/>
    <w:lvl w:ilvl="0" w:tplc="1D64D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74C21923"/>
    <w:multiLevelType w:val="hybridMultilevel"/>
    <w:tmpl w:val="2D767434"/>
    <w:lvl w:ilvl="0" w:tplc="7C3C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8" w15:restartNumberingAfterBreak="0">
    <w:nsid w:val="77856A27"/>
    <w:multiLevelType w:val="hybridMultilevel"/>
    <w:tmpl w:val="1C5094AE"/>
    <w:lvl w:ilvl="0" w:tplc="C8388704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49" w15:restartNumberingAfterBreak="0">
    <w:nsid w:val="7F0F39F1"/>
    <w:multiLevelType w:val="hybridMultilevel"/>
    <w:tmpl w:val="F9F84E90"/>
    <w:lvl w:ilvl="0" w:tplc="A0FC7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985699694">
    <w:abstractNumId w:val="1"/>
  </w:num>
  <w:num w:numId="2" w16cid:durableId="1191257139">
    <w:abstractNumId w:val="0"/>
  </w:num>
  <w:num w:numId="3" w16cid:durableId="429276707">
    <w:abstractNumId w:val="14"/>
  </w:num>
  <w:num w:numId="4" w16cid:durableId="558324107">
    <w:abstractNumId w:val="10"/>
  </w:num>
  <w:num w:numId="5" w16cid:durableId="1258716391">
    <w:abstractNumId w:val="46"/>
  </w:num>
  <w:num w:numId="6" w16cid:durableId="1432628802">
    <w:abstractNumId w:val="13"/>
  </w:num>
  <w:num w:numId="7" w16cid:durableId="1926113348">
    <w:abstractNumId w:val="20"/>
  </w:num>
  <w:num w:numId="8" w16cid:durableId="20976668">
    <w:abstractNumId w:val="12"/>
  </w:num>
  <w:num w:numId="9" w16cid:durableId="2009359084">
    <w:abstractNumId w:val="26"/>
  </w:num>
  <w:num w:numId="10" w16cid:durableId="1586766896">
    <w:abstractNumId w:val="25"/>
  </w:num>
  <w:num w:numId="11" w16cid:durableId="27991809">
    <w:abstractNumId w:val="27"/>
  </w:num>
  <w:num w:numId="12" w16cid:durableId="181404747">
    <w:abstractNumId w:val="33"/>
  </w:num>
  <w:num w:numId="13" w16cid:durableId="183910119">
    <w:abstractNumId w:val="6"/>
  </w:num>
  <w:num w:numId="14" w16cid:durableId="1236478742">
    <w:abstractNumId w:val="19"/>
  </w:num>
  <w:num w:numId="15" w16cid:durableId="1846633008">
    <w:abstractNumId w:val="43"/>
  </w:num>
  <w:num w:numId="16" w16cid:durableId="1045762156">
    <w:abstractNumId w:val="8"/>
  </w:num>
  <w:num w:numId="17" w16cid:durableId="829760944">
    <w:abstractNumId w:val="28"/>
  </w:num>
  <w:num w:numId="18" w16cid:durableId="843740552">
    <w:abstractNumId w:val="29"/>
  </w:num>
  <w:num w:numId="19" w16cid:durableId="1012949306">
    <w:abstractNumId w:val="32"/>
  </w:num>
  <w:num w:numId="20" w16cid:durableId="1614167583">
    <w:abstractNumId w:val="36"/>
  </w:num>
  <w:num w:numId="21" w16cid:durableId="875578027">
    <w:abstractNumId w:val="21"/>
  </w:num>
  <w:num w:numId="22" w16cid:durableId="526989183">
    <w:abstractNumId w:val="37"/>
  </w:num>
  <w:num w:numId="23" w16cid:durableId="516581723">
    <w:abstractNumId w:val="17"/>
  </w:num>
  <w:num w:numId="24" w16cid:durableId="2042199649">
    <w:abstractNumId w:val="24"/>
  </w:num>
  <w:num w:numId="25" w16cid:durableId="834491573">
    <w:abstractNumId w:val="35"/>
  </w:num>
  <w:num w:numId="26" w16cid:durableId="1610434328">
    <w:abstractNumId w:val="11"/>
  </w:num>
  <w:num w:numId="27" w16cid:durableId="1468860817">
    <w:abstractNumId w:val="18"/>
  </w:num>
  <w:num w:numId="28" w16cid:durableId="93866589">
    <w:abstractNumId w:val="7"/>
  </w:num>
  <w:num w:numId="29" w16cid:durableId="822087914">
    <w:abstractNumId w:val="40"/>
  </w:num>
  <w:num w:numId="30" w16cid:durableId="327634298">
    <w:abstractNumId w:val="22"/>
  </w:num>
  <w:num w:numId="31" w16cid:durableId="151215394">
    <w:abstractNumId w:val="23"/>
  </w:num>
  <w:num w:numId="32" w16cid:durableId="781803248">
    <w:abstractNumId w:val="34"/>
  </w:num>
  <w:num w:numId="33" w16cid:durableId="475032576">
    <w:abstractNumId w:val="4"/>
  </w:num>
  <w:num w:numId="34" w16cid:durableId="1181242355">
    <w:abstractNumId w:val="48"/>
  </w:num>
  <w:num w:numId="35" w16cid:durableId="320550982">
    <w:abstractNumId w:val="42"/>
  </w:num>
  <w:num w:numId="36" w16cid:durableId="2101756524">
    <w:abstractNumId w:val="39"/>
  </w:num>
  <w:num w:numId="37" w16cid:durableId="2048095994">
    <w:abstractNumId w:val="16"/>
  </w:num>
  <w:num w:numId="38" w16cid:durableId="2003239171">
    <w:abstractNumId w:val="45"/>
  </w:num>
  <w:num w:numId="39" w16cid:durableId="1232810332">
    <w:abstractNumId w:val="5"/>
  </w:num>
  <w:num w:numId="40" w16cid:durableId="1901936844">
    <w:abstractNumId w:val="3"/>
  </w:num>
  <w:num w:numId="41" w16cid:durableId="27265313">
    <w:abstractNumId w:val="30"/>
  </w:num>
  <w:num w:numId="42" w16cid:durableId="96141834">
    <w:abstractNumId w:val="38"/>
  </w:num>
  <w:num w:numId="43" w16cid:durableId="1692098835">
    <w:abstractNumId w:val="31"/>
  </w:num>
  <w:num w:numId="44" w16cid:durableId="85276240">
    <w:abstractNumId w:val="41"/>
  </w:num>
  <w:num w:numId="45" w16cid:durableId="1502618001">
    <w:abstractNumId w:val="2"/>
  </w:num>
  <w:num w:numId="46" w16cid:durableId="2073503908">
    <w:abstractNumId w:val="49"/>
  </w:num>
  <w:num w:numId="47" w16cid:durableId="1421489740">
    <w:abstractNumId w:val="47"/>
  </w:num>
  <w:num w:numId="48" w16cid:durableId="470097957">
    <w:abstractNumId w:val="15"/>
  </w:num>
  <w:num w:numId="49" w16cid:durableId="1990598690">
    <w:abstractNumId w:val="44"/>
  </w:num>
  <w:num w:numId="50" w16cid:durableId="632830186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proofState w:spelling="clean" w:grammar="clean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45D"/>
    <w:rsid w:val="00004078"/>
    <w:rsid w:val="00006EFF"/>
    <w:rsid w:val="00010B08"/>
    <w:rsid w:val="00021530"/>
    <w:rsid w:val="00023553"/>
    <w:rsid w:val="0003398B"/>
    <w:rsid w:val="0003526B"/>
    <w:rsid w:val="00036A02"/>
    <w:rsid w:val="00043FFC"/>
    <w:rsid w:val="00050DCE"/>
    <w:rsid w:val="000522EA"/>
    <w:rsid w:val="00052F6D"/>
    <w:rsid w:val="0005487B"/>
    <w:rsid w:val="00057B12"/>
    <w:rsid w:val="000615CA"/>
    <w:rsid w:val="00065D29"/>
    <w:rsid w:val="0006684A"/>
    <w:rsid w:val="00070A4D"/>
    <w:rsid w:val="00071AA7"/>
    <w:rsid w:val="0007453E"/>
    <w:rsid w:val="000748A1"/>
    <w:rsid w:val="0007616E"/>
    <w:rsid w:val="00093AB0"/>
    <w:rsid w:val="000A1B44"/>
    <w:rsid w:val="000A211A"/>
    <w:rsid w:val="000C1BE9"/>
    <w:rsid w:val="000C50ED"/>
    <w:rsid w:val="000C6CEF"/>
    <w:rsid w:val="000C7FE3"/>
    <w:rsid w:val="000D576D"/>
    <w:rsid w:val="000E219D"/>
    <w:rsid w:val="000F4A5C"/>
    <w:rsid w:val="00102DF5"/>
    <w:rsid w:val="001172EF"/>
    <w:rsid w:val="0012553C"/>
    <w:rsid w:val="00126101"/>
    <w:rsid w:val="00134547"/>
    <w:rsid w:val="00136797"/>
    <w:rsid w:val="00150811"/>
    <w:rsid w:val="001565C3"/>
    <w:rsid w:val="00156CA1"/>
    <w:rsid w:val="001571FB"/>
    <w:rsid w:val="0016262F"/>
    <w:rsid w:val="0017015A"/>
    <w:rsid w:val="00174B4A"/>
    <w:rsid w:val="00174B50"/>
    <w:rsid w:val="00180289"/>
    <w:rsid w:val="00180EB1"/>
    <w:rsid w:val="00183BCA"/>
    <w:rsid w:val="0019044A"/>
    <w:rsid w:val="00192D2B"/>
    <w:rsid w:val="00196AE0"/>
    <w:rsid w:val="001A545D"/>
    <w:rsid w:val="001A554B"/>
    <w:rsid w:val="001A75CC"/>
    <w:rsid w:val="001A7F02"/>
    <w:rsid w:val="001B4C81"/>
    <w:rsid w:val="001C1B8D"/>
    <w:rsid w:val="001C3CC0"/>
    <w:rsid w:val="001C5228"/>
    <w:rsid w:val="001C5F88"/>
    <w:rsid w:val="001C6B44"/>
    <w:rsid w:val="001C7241"/>
    <w:rsid w:val="001D2E32"/>
    <w:rsid w:val="001D39A2"/>
    <w:rsid w:val="001D5434"/>
    <w:rsid w:val="001D5435"/>
    <w:rsid w:val="001E4FDC"/>
    <w:rsid w:val="001E5DEA"/>
    <w:rsid w:val="002057EF"/>
    <w:rsid w:val="00210A5D"/>
    <w:rsid w:val="00210F91"/>
    <w:rsid w:val="0022435F"/>
    <w:rsid w:val="002244DD"/>
    <w:rsid w:val="00226C96"/>
    <w:rsid w:val="00234173"/>
    <w:rsid w:val="00240BB4"/>
    <w:rsid w:val="002437B2"/>
    <w:rsid w:val="00264847"/>
    <w:rsid w:val="00266034"/>
    <w:rsid w:val="00271388"/>
    <w:rsid w:val="00274A09"/>
    <w:rsid w:val="00276828"/>
    <w:rsid w:val="0028423C"/>
    <w:rsid w:val="002863D1"/>
    <w:rsid w:val="00294DA2"/>
    <w:rsid w:val="002A14D1"/>
    <w:rsid w:val="002A1984"/>
    <w:rsid w:val="002B1320"/>
    <w:rsid w:val="002D07E2"/>
    <w:rsid w:val="002D49A0"/>
    <w:rsid w:val="002D4A7A"/>
    <w:rsid w:val="002E0023"/>
    <w:rsid w:val="002E44B5"/>
    <w:rsid w:val="002E55B6"/>
    <w:rsid w:val="002F4CC7"/>
    <w:rsid w:val="00303C96"/>
    <w:rsid w:val="00305BE8"/>
    <w:rsid w:val="00306718"/>
    <w:rsid w:val="00310983"/>
    <w:rsid w:val="00312C67"/>
    <w:rsid w:val="003133A3"/>
    <w:rsid w:val="00313492"/>
    <w:rsid w:val="003147E8"/>
    <w:rsid w:val="0032135D"/>
    <w:rsid w:val="00340348"/>
    <w:rsid w:val="00356625"/>
    <w:rsid w:val="00357CB1"/>
    <w:rsid w:val="00364256"/>
    <w:rsid w:val="003769C4"/>
    <w:rsid w:val="0038099A"/>
    <w:rsid w:val="00383205"/>
    <w:rsid w:val="00385BEE"/>
    <w:rsid w:val="00385D0A"/>
    <w:rsid w:val="00387241"/>
    <w:rsid w:val="003876BB"/>
    <w:rsid w:val="00392A28"/>
    <w:rsid w:val="0039574D"/>
    <w:rsid w:val="003A1D16"/>
    <w:rsid w:val="003A7F8C"/>
    <w:rsid w:val="003B4401"/>
    <w:rsid w:val="003C51D2"/>
    <w:rsid w:val="003C7C67"/>
    <w:rsid w:val="003E63DB"/>
    <w:rsid w:val="003F7E2A"/>
    <w:rsid w:val="00404C20"/>
    <w:rsid w:val="0040746F"/>
    <w:rsid w:val="0041058D"/>
    <w:rsid w:val="00413188"/>
    <w:rsid w:val="004131BB"/>
    <w:rsid w:val="00424F76"/>
    <w:rsid w:val="0042505C"/>
    <w:rsid w:val="0043312F"/>
    <w:rsid w:val="00435567"/>
    <w:rsid w:val="004451A9"/>
    <w:rsid w:val="00453B91"/>
    <w:rsid w:val="00455E41"/>
    <w:rsid w:val="004605D7"/>
    <w:rsid w:val="00462CB3"/>
    <w:rsid w:val="0046711A"/>
    <w:rsid w:val="00472F2E"/>
    <w:rsid w:val="00474A27"/>
    <w:rsid w:val="00475DE8"/>
    <w:rsid w:val="00480441"/>
    <w:rsid w:val="00480610"/>
    <w:rsid w:val="00496E44"/>
    <w:rsid w:val="004B1EC7"/>
    <w:rsid w:val="004B263F"/>
    <w:rsid w:val="004B2BD1"/>
    <w:rsid w:val="004B6102"/>
    <w:rsid w:val="004B6219"/>
    <w:rsid w:val="004C3EAF"/>
    <w:rsid w:val="004C77A7"/>
    <w:rsid w:val="004D2A3D"/>
    <w:rsid w:val="004D3337"/>
    <w:rsid w:val="004D43FD"/>
    <w:rsid w:val="004D7AE1"/>
    <w:rsid w:val="004E2A9D"/>
    <w:rsid w:val="004E5529"/>
    <w:rsid w:val="00504A36"/>
    <w:rsid w:val="00504D36"/>
    <w:rsid w:val="00505431"/>
    <w:rsid w:val="005106AE"/>
    <w:rsid w:val="00511FC2"/>
    <w:rsid w:val="00512293"/>
    <w:rsid w:val="00513539"/>
    <w:rsid w:val="0051628F"/>
    <w:rsid w:val="0051761D"/>
    <w:rsid w:val="00520D94"/>
    <w:rsid w:val="005216B6"/>
    <w:rsid w:val="00521A7B"/>
    <w:rsid w:val="0053264C"/>
    <w:rsid w:val="00534780"/>
    <w:rsid w:val="00540B95"/>
    <w:rsid w:val="00541B66"/>
    <w:rsid w:val="00543996"/>
    <w:rsid w:val="00543DB2"/>
    <w:rsid w:val="005448B3"/>
    <w:rsid w:val="00547F77"/>
    <w:rsid w:val="0055302C"/>
    <w:rsid w:val="00554422"/>
    <w:rsid w:val="00563860"/>
    <w:rsid w:val="00563B23"/>
    <w:rsid w:val="0056462B"/>
    <w:rsid w:val="00566455"/>
    <w:rsid w:val="00567BF1"/>
    <w:rsid w:val="00567DA7"/>
    <w:rsid w:val="00574E6F"/>
    <w:rsid w:val="00575F7A"/>
    <w:rsid w:val="0059083B"/>
    <w:rsid w:val="00591304"/>
    <w:rsid w:val="005B355D"/>
    <w:rsid w:val="005B584F"/>
    <w:rsid w:val="005B6E49"/>
    <w:rsid w:val="005C1F3D"/>
    <w:rsid w:val="005C7E6F"/>
    <w:rsid w:val="005E4D1C"/>
    <w:rsid w:val="005F01CC"/>
    <w:rsid w:val="005F05D1"/>
    <w:rsid w:val="005F204C"/>
    <w:rsid w:val="005F4CBB"/>
    <w:rsid w:val="005F6465"/>
    <w:rsid w:val="00610D35"/>
    <w:rsid w:val="00611E8B"/>
    <w:rsid w:val="00622F48"/>
    <w:rsid w:val="0062412F"/>
    <w:rsid w:val="0062511F"/>
    <w:rsid w:val="00627E3D"/>
    <w:rsid w:val="006334BF"/>
    <w:rsid w:val="00635C17"/>
    <w:rsid w:val="00636C53"/>
    <w:rsid w:val="00643494"/>
    <w:rsid w:val="0064772C"/>
    <w:rsid w:val="00651C16"/>
    <w:rsid w:val="00656301"/>
    <w:rsid w:val="0067003C"/>
    <w:rsid w:val="0067352E"/>
    <w:rsid w:val="00673AA4"/>
    <w:rsid w:val="006805C1"/>
    <w:rsid w:val="00680D27"/>
    <w:rsid w:val="006920E2"/>
    <w:rsid w:val="00692D20"/>
    <w:rsid w:val="0069473F"/>
    <w:rsid w:val="00695335"/>
    <w:rsid w:val="006974E9"/>
    <w:rsid w:val="006A388C"/>
    <w:rsid w:val="006A3B99"/>
    <w:rsid w:val="006B0E2C"/>
    <w:rsid w:val="006B38ED"/>
    <w:rsid w:val="006E1EA4"/>
    <w:rsid w:val="006E26EF"/>
    <w:rsid w:val="006E6145"/>
    <w:rsid w:val="006E7810"/>
    <w:rsid w:val="006F481B"/>
    <w:rsid w:val="006F70A1"/>
    <w:rsid w:val="006F7ABE"/>
    <w:rsid w:val="007004AE"/>
    <w:rsid w:val="007022AD"/>
    <w:rsid w:val="00702DBC"/>
    <w:rsid w:val="00704FCE"/>
    <w:rsid w:val="00705268"/>
    <w:rsid w:val="0071551E"/>
    <w:rsid w:val="00733663"/>
    <w:rsid w:val="00736DF7"/>
    <w:rsid w:val="00742011"/>
    <w:rsid w:val="00756EA2"/>
    <w:rsid w:val="007575B9"/>
    <w:rsid w:val="00766D9D"/>
    <w:rsid w:val="00770EE5"/>
    <w:rsid w:val="00782FB5"/>
    <w:rsid w:val="00783502"/>
    <w:rsid w:val="00783CCD"/>
    <w:rsid w:val="00790EFE"/>
    <w:rsid w:val="00795920"/>
    <w:rsid w:val="0079679C"/>
    <w:rsid w:val="007A0F23"/>
    <w:rsid w:val="007A4C1D"/>
    <w:rsid w:val="007B205E"/>
    <w:rsid w:val="007B5DEF"/>
    <w:rsid w:val="007B7975"/>
    <w:rsid w:val="007C16C5"/>
    <w:rsid w:val="007C4BB2"/>
    <w:rsid w:val="007C78B1"/>
    <w:rsid w:val="007D048F"/>
    <w:rsid w:val="007E4073"/>
    <w:rsid w:val="007E70CF"/>
    <w:rsid w:val="007F212B"/>
    <w:rsid w:val="007F2345"/>
    <w:rsid w:val="007F60C5"/>
    <w:rsid w:val="007F6DB7"/>
    <w:rsid w:val="007F7960"/>
    <w:rsid w:val="008069FE"/>
    <w:rsid w:val="008123B7"/>
    <w:rsid w:val="00813044"/>
    <w:rsid w:val="00820603"/>
    <w:rsid w:val="0082585D"/>
    <w:rsid w:val="008349E8"/>
    <w:rsid w:val="008362E2"/>
    <w:rsid w:val="00840836"/>
    <w:rsid w:val="00842240"/>
    <w:rsid w:val="008429C5"/>
    <w:rsid w:val="00850F21"/>
    <w:rsid w:val="0085462A"/>
    <w:rsid w:val="00860C67"/>
    <w:rsid w:val="00861273"/>
    <w:rsid w:val="008766D2"/>
    <w:rsid w:val="00876D7E"/>
    <w:rsid w:val="00887C3D"/>
    <w:rsid w:val="00887CA8"/>
    <w:rsid w:val="00896737"/>
    <w:rsid w:val="00897C0B"/>
    <w:rsid w:val="008A2F66"/>
    <w:rsid w:val="008A3942"/>
    <w:rsid w:val="008A42FA"/>
    <w:rsid w:val="008A6E22"/>
    <w:rsid w:val="008B11CA"/>
    <w:rsid w:val="008B249E"/>
    <w:rsid w:val="008B68F0"/>
    <w:rsid w:val="008E5485"/>
    <w:rsid w:val="008E73D3"/>
    <w:rsid w:val="008F069E"/>
    <w:rsid w:val="008F3896"/>
    <w:rsid w:val="008F4409"/>
    <w:rsid w:val="008F5CF8"/>
    <w:rsid w:val="008F63F0"/>
    <w:rsid w:val="009038D4"/>
    <w:rsid w:val="0090541B"/>
    <w:rsid w:val="00911EAC"/>
    <w:rsid w:val="009157F0"/>
    <w:rsid w:val="00917EFE"/>
    <w:rsid w:val="00926C56"/>
    <w:rsid w:val="00932AF6"/>
    <w:rsid w:val="009356C1"/>
    <w:rsid w:val="00941F91"/>
    <w:rsid w:val="0095786C"/>
    <w:rsid w:val="00961692"/>
    <w:rsid w:val="00961CED"/>
    <w:rsid w:val="00963670"/>
    <w:rsid w:val="00966D5E"/>
    <w:rsid w:val="0098297B"/>
    <w:rsid w:val="00982B8B"/>
    <w:rsid w:val="00987A9F"/>
    <w:rsid w:val="0099270B"/>
    <w:rsid w:val="0099297B"/>
    <w:rsid w:val="0099423D"/>
    <w:rsid w:val="00995EE9"/>
    <w:rsid w:val="009A1AB5"/>
    <w:rsid w:val="009A69E9"/>
    <w:rsid w:val="009B26E8"/>
    <w:rsid w:val="009B4D04"/>
    <w:rsid w:val="009B789E"/>
    <w:rsid w:val="009C17BB"/>
    <w:rsid w:val="009C4F14"/>
    <w:rsid w:val="009C62CD"/>
    <w:rsid w:val="009D0057"/>
    <w:rsid w:val="009E3716"/>
    <w:rsid w:val="009F69E9"/>
    <w:rsid w:val="009F6E27"/>
    <w:rsid w:val="00A05685"/>
    <w:rsid w:val="00A06BFE"/>
    <w:rsid w:val="00A07901"/>
    <w:rsid w:val="00A16B38"/>
    <w:rsid w:val="00A26242"/>
    <w:rsid w:val="00A537FA"/>
    <w:rsid w:val="00A60738"/>
    <w:rsid w:val="00A63788"/>
    <w:rsid w:val="00A75C13"/>
    <w:rsid w:val="00A77E62"/>
    <w:rsid w:val="00A90ACE"/>
    <w:rsid w:val="00A950AB"/>
    <w:rsid w:val="00A96AFC"/>
    <w:rsid w:val="00AA635E"/>
    <w:rsid w:val="00AB76FC"/>
    <w:rsid w:val="00AC3721"/>
    <w:rsid w:val="00AC6513"/>
    <w:rsid w:val="00AE0C39"/>
    <w:rsid w:val="00AE25EA"/>
    <w:rsid w:val="00AE2957"/>
    <w:rsid w:val="00AE4191"/>
    <w:rsid w:val="00AE528B"/>
    <w:rsid w:val="00AE5E57"/>
    <w:rsid w:val="00AF1C9E"/>
    <w:rsid w:val="00B019EC"/>
    <w:rsid w:val="00B027D7"/>
    <w:rsid w:val="00B11358"/>
    <w:rsid w:val="00B25BE5"/>
    <w:rsid w:val="00B40AE0"/>
    <w:rsid w:val="00B4568A"/>
    <w:rsid w:val="00B60764"/>
    <w:rsid w:val="00B63F88"/>
    <w:rsid w:val="00B76B19"/>
    <w:rsid w:val="00B86932"/>
    <w:rsid w:val="00B912AF"/>
    <w:rsid w:val="00BD2BEC"/>
    <w:rsid w:val="00BD3896"/>
    <w:rsid w:val="00BD4D2B"/>
    <w:rsid w:val="00BE3BAD"/>
    <w:rsid w:val="00BE5456"/>
    <w:rsid w:val="00BF7E3D"/>
    <w:rsid w:val="00C00229"/>
    <w:rsid w:val="00C1547D"/>
    <w:rsid w:val="00C246A2"/>
    <w:rsid w:val="00C55321"/>
    <w:rsid w:val="00C602BD"/>
    <w:rsid w:val="00C67A27"/>
    <w:rsid w:val="00C70D26"/>
    <w:rsid w:val="00C7149A"/>
    <w:rsid w:val="00C7186A"/>
    <w:rsid w:val="00C73295"/>
    <w:rsid w:val="00C75D7A"/>
    <w:rsid w:val="00C77D08"/>
    <w:rsid w:val="00C91E97"/>
    <w:rsid w:val="00C9379D"/>
    <w:rsid w:val="00CA0CAC"/>
    <w:rsid w:val="00CB0A9C"/>
    <w:rsid w:val="00CB1799"/>
    <w:rsid w:val="00CB65B8"/>
    <w:rsid w:val="00CD2D5E"/>
    <w:rsid w:val="00CD3200"/>
    <w:rsid w:val="00CE4C82"/>
    <w:rsid w:val="00CE4FC3"/>
    <w:rsid w:val="00D04318"/>
    <w:rsid w:val="00D04BE0"/>
    <w:rsid w:val="00D05833"/>
    <w:rsid w:val="00D103CB"/>
    <w:rsid w:val="00D16A47"/>
    <w:rsid w:val="00D2122D"/>
    <w:rsid w:val="00D21907"/>
    <w:rsid w:val="00D2405A"/>
    <w:rsid w:val="00D31412"/>
    <w:rsid w:val="00D333DE"/>
    <w:rsid w:val="00D35BA7"/>
    <w:rsid w:val="00D36248"/>
    <w:rsid w:val="00D4293C"/>
    <w:rsid w:val="00D5487F"/>
    <w:rsid w:val="00D56E5E"/>
    <w:rsid w:val="00D57E01"/>
    <w:rsid w:val="00D75C24"/>
    <w:rsid w:val="00D84489"/>
    <w:rsid w:val="00D871A8"/>
    <w:rsid w:val="00D97600"/>
    <w:rsid w:val="00DA1A76"/>
    <w:rsid w:val="00DA3F51"/>
    <w:rsid w:val="00DA68E9"/>
    <w:rsid w:val="00DB1F94"/>
    <w:rsid w:val="00DB324E"/>
    <w:rsid w:val="00DB66DA"/>
    <w:rsid w:val="00DC0CCE"/>
    <w:rsid w:val="00DD2705"/>
    <w:rsid w:val="00DE1B5A"/>
    <w:rsid w:val="00DE55F7"/>
    <w:rsid w:val="00DF25B9"/>
    <w:rsid w:val="00DF3DB9"/>
    <w:rsid w:val="00E07D9B"/>
    <w:rsid w:val="00E17347"/>
    <w:rsid w:val="00E208BF"/>
    <w:rsid w:val="00E272A1"/>
    <w:rsid w:val="00E355A4"/>
    <w:rsid w:val="00E411A7"/>
    <w:rsid w:val="00E4251A"/>
    <w:rsid w:val="00E5397A"/>
    <w:rsid w:val="00E54A09"/>
    <w:rsid w:val="00E57C1D"/>
    <w:rsid w:val="00E63A08"/>
    <w:rsid w:val="00E65A56"/>
    <w:rsid w:val="00E90A9B"/>
    <w:rsid w:val="00EB754C"/>
    <w:rsid w:val="00EC3F59"/>
    <w:rsid w:val="00EC480C"/>
    <w:rsid w:val="00EC60E5"/>
    <w:rsid w:val="00ED7D17"/>
    <w:rsid w:val="00EE014E"/>
    <w:rsid w:val="00EE24A5"/>
    <w:rsid w:val="00EE7435"/>
    <w:rsid w:val="00EF608B"/>
    <w:rsid w:val="00EF6E85"/>
    <w:rsid w:val="00EF7E23"/>
    <w:rsid w:val="00F00423"/>
    <w:rsid w:val="00F0109D"/>
    <w:rsid w:val="00F03DFA"/>
    <w:rsid w:val="00F10203"/>
    <w:rsid w:val="00F160AC"/>
    <w:rsid w:val="00F17B20"/>
    <w:rsid w:val="00F4251E"/>
    <w:rsid w:val="00F52D28"/>
    <w:rsid w:val="00F660F8"/>
    <w:rsid w:val="00F67C41"/>
    <w:rsid w:val="00F70023"/>
    <w:rsid w:val="00F729AF"/>
    <w:rsid w:val="00F72AF6"/>
    <w:rsid w:val="00F80DD9"/>
    <w:rsid w:val="00F84695"/>
    <w:rsid w:val="00F940EA"/>
    <w:rsid w:val="00FA0688"/>
    <w:rsid w:val="00FA2C20"/>
    <w:rsid w:val="00FA5680"/>
    <w:rsid w:val="00FA6E89"/>
    <w:rsid w:val="00FA78BD"/>
    <w:rsid w:val="00FB4B46"/>
    <w:rsid w:val="00FC010B"/>
    <w:rsid w:val="00FC040E"/>
    <w:rsid w:val="00FE034A"/>
    <w:rsid w:val="00FE7B55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80720D"/>
  <w15:docId w15:val="{6D06C83B-16BD-41B6-A8D9-AA33D68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5228"/>
    <w:pPr>
      <w:spacing w:after="120"/>
    </w:pPr>
    <w:rPr>
      <w:rFonts w:ascii="Frutiger LT Com 55 Roman" w:hAnsi="Frutiger LT Com 55 Roman"/>
      <w:sz w:val="16"/>
      <w:lang w:val="en-US"/>
    </w:rPr>
  </w:style>
  <w:style w:type="paragraph" w:styleId="10">
    <w:name w:val="heading 1"/>
    <w:basedOn w:val="a1"/>
    <w:next w:val="a1"/>
    <w:link w:val="11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22">
    <w:name w:val="heading 2"/>
    <w:basedOn w:val="a1"/>
    <w:next w:val="a1"/>
    <w:link w:val="23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26"/>
      <w:szCs w:val="21"/>
    </w:rPr>
  </w:style>
  <w:style w:type="paragraph" w:styleId="32">
    <w:name w:val="heading 3"/>
    <w:basedOn w:val="a1"/>
    <w:next w:val="a1"/>
    <w:link w:val="33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18"/>
      <w:szCs w:val="19"/>
    </w:rPr>
  </w:style>
  <w:style w:type="paragraph" w:styleId="41">
    <w:name w:val="heading 4"/>
    <w:basedOn w:val="32"/>
    <w:next w:val="a1"/>
    <w:link w:val="42"/>
    <w:uiPriority w:val="9"/>
    <w:unhideWhenUsed/>
    <w:rsid w:val="00006EFF"/>
    <w:pPr>
      <w:outlineLvl w:val="3"/>
    </w:pPr>
  </w:style>
  <w:style w:type="paragraph" w:styleId="51">
    <w:name w:val="heading 5"/>
    <w:basedOn w:val="41"/>
    <w:next w:val="a1"/>
    <w:link w:val="52"/>
    <w:uiPriority w:val="9"/>
    <w:unhideWhenUsed/>
    <w:rsid w:val="00006EF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kern w:val="28"/>
      <w:sz w:val="74"/>
      <w:szCs w:val="45"/>
      <w:lang w:val="en-AU"/>
    </w:rPr>
  </w:style>
  <w:style w:type="character" w:customStyle="1" w:styleId="a6">
    <w:name w:val="表題 (文字)"/>
    <w:basedOn w:val="a2"/>
    <w:link w:val="a5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kern w:val="28"/>
      <w:sz w:val="74"/>
      <w:szCs w:val="45"/>
      <w:lang w:val="en-AU"/>
    </w:rPr>
  </w:style>
  <w:style w:type="character" w:customStyle="1" w:styleId="11">
    <w:name w:val="見出し 1 (文字)"/>
    <w:basedOn w:val="a2"/>
    <w:link w:val="10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paragraph" w:styleId="a7">
    <w:name w:val="header"/>
    <w:basedOn w:val="a1"/>
    <w:link w:val="a8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ヘッダー (文字)"/>
    <w:basedOn w:val="a2"/>
    <w:link w:val="a7"/>
    <w:uiPriority w:val="99"/>
    <w:rsid w:val="00A77E62"/>
  </w:style>
  <w:style w:type="paragraph" w:styleId="a9">
    <w:name w:val="footer"/>
    <w:basedOn w:val="a1"/>
    <w:link w:val="aa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1"/>
    </w:rPr>
  </w:style>
  <w:style w:type="character" w:customStyle="1" w:styleId="aa">
    <w:name w:val="フッター (文字)"/>
    <w:basedOn w:val="a2"/>
    <w:link w:val="a9"/>
    <w:uiPriority w:val="99"/>
    <w:rsid w:val="006A388C"/>
    <w:rPr>
      <w:rFonts w:ascii="Frutiger LT Com 45 Light" w:hAnsi="Frutiger LT Com 45 Light"/>
      <w:sz w:val="11"/>
    </w:rPr>
  </w:style>
  <w:style w:type="character" w:customStyle="1" w:styleId="23">
    <w:name w:val="見出し 2 (文字)"/>
    <w:basedOn w:val="a2"/>
    <w:link w:val="2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26"/>
      <w:szCs w:val="21"/>
      <w:lang w:val="en-US"/>
    </w:rPr>
  </w:style>
  <w:style w:type="character" w:customStyle="1" w:styleId="33">
    <w:name w:val="見出し 3 (文字)"/>
    <w:basedOn w:val="a2"/>
    <w:link w:val="32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19"/>
      <w:lang w:val="en-US"/>
    </w:rPr>
  </w:style>
  <w:style w:type="table" w:styleId="ab">
    <w:name w:val="Table Grid"/>
    <w:basedOn w:val="a3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1"/>
    <w:link w:val="ad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4"/>
      <w:szCs w:val="14"/>
    </w:rPr>
  </w:style>
  <w:style w:type="character" w:customStyle="1" w:styleId="ad">
    <w:name w:val="吹き出し (文字)"/>
    <w:basedOn w:val="a2"/>
    <w:link w:val="ac"/>
    <w:uiPriority w:val="99"/>
    <w:semiHidden/>
    <w:rsid w:val="00462CB3"/>
    <w:rPr>
      <w:rFonts w:ascii="Segoe UI" w:hAnsi="Segoe UI" w:cs="Segoe UI"/>
      <w:sz w:val="14"/>
      <w:szCs w:val="14"/>
    </w:r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a3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3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@DENSO TP 2017 Black" w:hAnsi="@DENSO TP 2017 Black"/>
        <w:b/>
        <w:i w:val="0"/>
        <w:caps w:val="0"/>
        <w:smallCaps w:val="0"/>
        <w:color w:val="FFFFFF" w:themeColor="background1"/>
        <w:sz w:val="16"/>
      </w:r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ae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4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3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af">
    <w:name w:val="footnote text"/>
    <w:basedOn w:val="a1"/>
    <w:link w:val="af0"/>
    <w:uiPriority w:val="99"/>
    <w:semiHidden/>
    <w:unhideWhenUsed/>
    <w:rsid w:val="0003526B"/>
    <w:pPr>
      <w:spacing w:line="240" w:lineRule="auto"/>
      <w:contextualSpacing/>
    </w:pPr>
    <w:rPr>
      <w:sz w:val="13"/>
      <w:szCs w:val="16"/>
    </w:rPr>
  </w:style>
  <w:style w:type="character" w:customStyle="1" w:styleId="af0">
    <w:name w:val="脚注文字列 (文字)"/>
    <w:basedOn w:val="a2"/>
    <w:link w:val="af"/>
    <w:uiPriority w:val="99"/>
    <w:semiHidden/>
    <w:rsid w:val="0003526B"/>
    <w:rPr>
      <w:rFonts w:ascii="Frutiger LT Com 45 Light" w:hAnsi="Frutiger LT Com 45 Light"/>
      <w:sz w:val="13"/>
      <w:szCs w:val="16"/>
    </w:rPr>
  </w:style>
  <w:style w:type="character" w:styleId="af1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3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D103CB"/>
    <w:pPr>
      <w:numPr>
        <w:numId w:val="6"/>
      </w:numPr>
      <w:spacing w:before="120" w:after="0"/>
      <w:contextualSpacing/>
    </w:pPr>
    <w:rPr>
      <w:rFonts w:cs="Times New Roman (Body CS)"/>
      <w:b/>
    </w:rPr>
  </w:style>
  <w:style w:type="paragraph" w:styleId="30">
    <w:name w:val="toc 3"/>
    <w:basedOn w:val="a1"/>
    <w:next w:val="a1"/>
    <w:autoRedefine/>
    <w:uiPriority w:val="39"/>
    <w:unhideWhenUsed/>
    <w:rsid w:val="002D4A7A"/>
    <w:pPr>
      <w:numPr>
        <w:ilvl w:val="2"/>
        <w:numId w:val="6"/>
      </w:numPr>
      <w:spacing w:before="40" w:after="0"/>
      <w:contextualSpacing/>
    </w:pPr>
    <w:rPr>
      <w:i/>
      <w:sz w:val="14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42">
    <w:name w:val="見出し 4 (文字)"/>
    <w:basedOn w:val="a2"/>
    <w:link w:val="4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19"/>
    </w:rPr>
  </w:style>
  <w:style w:type="character" w:customStyle="1" w:styleId="52">
    <w:name w:val="見出し 5 (文字)"/>
    <w:basedOn w:val="a2"/>
    <w:link w:val="5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19"/>
    </w:rPr>
  </w:style>
  <w:style w:type="table" w:styleId="43">
    <w:name w:val="Plain Table 4"/>
    <w:basedOn w:val="a3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3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3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3">
    <w:name w:val="Grid Table 1 Light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List Paragraph"/>
    <w:basedOn w:val="a1"/>
    <w:uiPriority w:val="34"/>
    <w:rsid w:val="00782FB5"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hAnsi="Inria Serif" w:cs="Times New Roman (Body CS)"/>
      <w:i/>
      <w:color w:val="8AE2D1"/>
      <w:sz w:val="45"/>
      <w:szCs w:val="51"/>
      <w:lang w:val="en-AU"/>
    </w:rPr>
  </w:style>
  <w:style w:type="character" w:customStyle="1" w:styleId="af5">
    <w:name w:val="副題 (文字)"/>
    <w:basedOn w:val="a2"/>
    <w:link w:val="af4"/>
    <w:uiPriority w:val="11"/>
    <w:rsid w:val="00D103CB"/>
    <w:rPr>
      <w:rFonts w:ascii="Inria Serif" w:eastAsiaTheme="minorEastAsia" w:hAnsi="Inria Serif" w:cs="Times New Roman (Body CS)"/>
      <w:i/>
      <w:color w:val="8AE2D1"/>
      <w:sz w:val="45"/>
      <w:szCs w:val="51"/>
      <w:lang w:val="en-AU"/>
    </w:rPr>
  </w:style>
  <w:style w:type="table" w:customStyle="1" w:styleId="WSI-Table1">
    <w:name w:val="WSI - Table1"/>
    <w:basedOn w:val="a3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16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DENSO TP 2017 Light" w:hAnsi="DENSO TP 2017 Light"/>
        <w:b/>
        <w:i w:val="0"/>
        <w:caps/>
        <w:smallCaps w:val="0"/>
        <w:color w:val="FFFFFF" w:themeColor="background1"/>
        <w:sz w:val="16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a1"/>
    <w:qFormat/>
    <w:rsid w:val="00887C3D"/>
    <w:rPr>
      <w:rFonts w:ascii="Inria Serif" w:hAnsi="Inria Serif"/>
      <w:b/>
      <w:color w:val="0084AD"/>
      <w:sz w:val="40"/>
      <w:szCs w:val="40"/>
    </w:rPr>
  </w:style>
  <w:style w:type="table" w:customStyle="1" w:styleId="TableGrid1">
    <w:name w:val="Table Grid1"/>
    <w:basedOn w:val="a3"/>
    <w:next w:val="ab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a3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16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DENSO TP 2017 Light" w:hAnsi="DENSO TP 2017 Light"/>
        <w:b/>
        <w:i w:val="0"/>
        <w:caps/>
        <w:smallCaps w:val="0"/>
        <w:color w:val="FFFFFF" w:themeColor="background1"/>
        <w:sz w:val="16"/>
      </w:rPr>
      <w:tblPr/>
      <w:tcPr>
        <w:shd w:val="clear" w:color="auto" w:fill="97D700"/>
      </w:tcPr>
    </w:tblStylePr>
  </w:style>
  <w:style w:type="table" w:styleId="7-4">
    <w:name w:val="List Table 7 Colorful Accent 4"/>
    <w:basedOn w:val="a3"/>
    <w:uiPriority w:val="52"/>
    <w:rsid w:val="00511FC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1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1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1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1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511FC2"/>
    <w:pPr>
      <w:widowControl w:val="0"/>
      <w:autoSpaceDE w:val="0"/>
      <w:autoSpaceDN w:val="0"/>
      <w:adjustRightInd w:val="0"/>
      <w:spacing w:after="0" w:line="240" w:lineRule="auto"/>
    </w:pPr>
    <w:rPr>
      <w:rFonts w:ascii="ＭＳ" w:eastAsia="ＭＳ" w:cs="ＭＳ"/>
      <w:color w:val="000000"/>
      <w:sz w:val="19"/>
      <w:szCs w:val="19"/>
      <w:lang w:val="en-US"/>
    </w:rPr>
  </w:style>
  <w:style w:type="paragraph" w:styleId="af6">
    <w:name w:val="TOC Heading"/>
    <w:basedOn w:val="10"/>
    <w:next w:val="a1"/>
    <w:uiPriority w:val="39"/>
    <w:unhideWhenUsed/>
    <w:qFormat/>
    <w:rsid w:val="00126101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EB3FE-573D-46D0-9512-F0DA38FA8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1437</TotalTime>
  <Pages>14</Pages>
  <Words>1745</Words>
  <Characters>8380</Characters>
  <Application>Microsoft Office Word</Application>
  <DocSecurity>0</DocSecurity>
  <Lines>335</Lines>
  <Paragraphs>241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Tomoya Hiraiwa (平岩 知弥)</cp:lastModifiedBy>
  <cp:revision>11</cp:revision>
  <cp:lastPrinted>2025-04-07T00:28:00Z</cp:lastPrinted>
  <dcterms:created xsi:type="dcterms:W3CDTF">2019-02-14T03:43:00Z</dcterms:created>
  <dcterms:modified xsi:type="dcterms:W3CDTF">2026-07-06T06:49:00Z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dd209e-37c4-4e15-ab1b-f9befe71def1_Enabled">
    <vt:lpwstr>true</vt:lpwstr>
  </property>
  <property fmtid="{D5CDD505-2E9C-101B-9397-08002B2CF9AE}" pid="3" name="MSIP_Label_6add209e-37c4-4e15-ab1b-f9befe71def1_SetDate">
    <vt:lpwstr>2024-04-04T23:41:58Z</vt:lpwstr>
  </property>
  <property fmtid="{D5CDD505-2E9C-101B-9397-08002B2CF9AE}" pid="4" name="MSIP_Label_6add209e-37c4-4e15-ab1b-f9befe71def1_Method">
    <vt:lpwstr>Standard</vt:lpwstr>
  </property>
  <property fmtid="{D5CDD505-2E9C-101B-9397-08002B2CF9AE}" pid="5" name="MSIP_Label_6add209e-37c4-4e15-ab1b-f9befe71def1_Name">
    <vt:lpwstr>G_MIP_Confidential_Exception</vt:lpwstr>
  </property>
  <property fmtid="{D5CDD505-2E9C-101B-9397-08002B2CF9AE}" pid="6" name="MSIP_Label_6add209e-37c4-4e15-ab1b-f9befe71def1_SiteId">
    <vt:lpwstr>69405920-b673-4f7c-8845-e124e9d08af2</vt:lpwstr>
  </property>
  <property fmtid="{D5CDD505-2E9C-101B-9397-08002B2CF9AE}" pid="7" name="MSIP_Label_6add209e-37c4-4e15-ab1b-f9befe71def1_ActionId">
    <vt:lpwstr>bb7a957f-e2e5-461e-a7a0-e429433199f3</vt:lpwstr>
  </property>
  <property fmtid="{D5CDD505-2E9C-101B-9397-08002B2CF9AE}" pid="8" name="MSIP_Label_6add209e-37c4-4e15-ab1b-f9befe71def1_ContentBits">
    <vt:lpwstr>0</vt:lpwstr>
  </property>
</Properties>
</file>