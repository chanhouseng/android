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F5A97" w14:textId="77777777" w:rsidR="0005070F" w:rsidRPr="00AB7C44" w:rsidRDefault="0005070F" w:rsidP="0005070F">
      <w:pPr>
        <w:pStyle w:val="a5"/>
        <w:ind w:right="-1"/>
        <w:rPr>
          <w:color w:val="000000" w:themeColor="text1"/>
          <w:lang w:val="en-US"/>
        </w:rPr>
      </w:pPr>
      <w:r>
        <w:rPr>
          <w:color w:val="000000" w:themeColor="text1"/>
          <w:lang w:val="en-US"/>
        </w:rPr>
        <w:t>Test Project</w:t>
      </w:r>
    </w:p>
    <w:p w14:paraId="6C632FB0" w14:textId="77777777" w:rsidR="0005070F" w:rsidRPr="00AB7C44" w:rsidRDefault="0005070F" w:rsidP="0005070F">
      <w:pPr>
        <w:pStyle w:val="af"/>
        <w:ind w:right="-1"/>
        <w:rPr>
          <w:rFonts w:hint="eastAsia"/>
          <w:i w:val="0"/>
          <w:color w:val="1F4E79" w:themeColor="accent1" w:themeShade="80"/>
          <w:lang w:val="en-US"/>
        </w:rPr>
      </w:pPr>
      <w:r>
        <w:rPr>
          <w:color w:val="1F4E79" w:themeColor="accent1" w:themeShade="80"/>
          <w:lang w:val="en-US"/>
        </w:rPr>
        <w:t>&lt;Mobile Applications Development&gt;</w:t>
      </w:r>
    </w:p>
    <w:p w14:paraId="3429752A" w14:textId="77777777" w:rsidR="0005070F" w:rsidRPr="00AB7C44" w:rsidRDefault="0005070F" w:rsidP="0005070F">
      <w:pPr>
        <w:pStyle w:val="af"/>
        <w:ind w:right="-1"/>
        <w:rPr>
          <w:rFonts w:hint="eastAsia"/>
          <w:i w:val="0"/>
          <w:color w:val="1F4E79" w:themeColor="accent1" w:themeShade="80"/>
          <w:lang w:val="en-US"/>
        </w:rPr>
      </w:pPr>
      <w:r>
        <w:rPr>
          <w:color w:val="1F4E79" w:themeColor="accent1" w:themeShade="80"/>
          <w:lang w:val="en-US"/>
        </w:rPr>
        <w:t>JP2026 July Online Friendly Competition</w:t>
      </w:r>
    </w:p>
    <w:p w14:paraId="35809A69" w14:textId="77777777" w:rsidR="0005070F" w:rsidRPr="00AB7C44" w:rsidRDefault="0005070F" w:rsidP="0005070F">
      <w:pPr>
        <w:pStyle w:val="af"/>
        <w:ind w:right="-1"/>
        <w:rPr>
          <w:rFonts w:hint="eastAsia"/>
          <w:i w:val="0"/>
          <w:color w:val="1F4E79" w:themeColor="accent1" w:themeShade="80"/>
          <w:lang w:val="en-US"/>
        </w:rPr>
      </w:pPr>
      <w:r>
        <w:rPr>
          <w:color w:val="1F4E79" w:themeColor="accent1" w:themeShade="80"/>
          <w:lang w:val="en-US"/>
        </w:rPr>
        <w:t>JP26JulyOFC</w:t>
      </w:r>
    </w:p>
    <w:p w14:paraId="21B072EE" w14:textId="77777777" w:rsidR="0084402C" w:rsidRPr="00AB7C44" w:rsidRDefault="09A9E086" w:rsidP="09A9E086">
      <w:pPr>
        <w:pStyle w:val="af"/>
        <w:ind w:right="-1"/>
        <w:rPr>
          <w:rFonts w:ascii="맑은 고딕" w:eastAsia="맑은 고딕" w:hAnsi="맑은 고딕" w:cs="맑은 고딕"/>
          <w:i w:val="0"/>
          <w:color w:val="1F4E79" w:themeColor="accent1" w:themeShade="80"/>
          <w:sz w:val="40"/>
          <w:szCs w:val="40"/>
          <w:lang w:val="en-US" w:eastAsia="ko-KR"/>
        </w:rPr>
      </w:pPr>
      <w:r>
        <w:rPr>
          <w:rFonts w:ascii="맑은 고딕" w:eastAsia="맑은 고딕" w:hAnsi="맑은 고딕" w:cs="맑은 고딕"/>
          <w:i w:val="0"/>
          <w:color w:val="1F4E79" w:themeColor="accent1" w:themeShade="80"/>
          <w:sz w:val="40"/>
          <w:szCs w:val="40"/>
          <w:lang w:val="en-US" w:eastAsia="ko-KR"/>
        </w:rPr>
        <w:t>Module A(KR) - Phone</w:t>
      </w:r>
      <w:r>
        <w:rPr>
          <w:rFonts w:ascii="맑은 고딕" w:eastAsia="맑은 고딕" w:hAnsi="맑은 고딕" w:cs="맑은 고딕"/>
          <w:i w:val="0"/>
          <w:color w:val="1F4E79" w:themeColor="accent1" w:themeShade="80"/>
          <w:sz w:val="40"/>
          <w:szCs w:val="40"/>
          <w:lang w:val="en-US" w:eastAsia="ko-KR"/>
        </w:rPr>
        <w:br/>
        <w:t>(2.5 hours)</w:t>
      </w:r>
    </w:p>
    <w:p w14:paraId="0935E490" w14:textId="77777777" w:rsidR="00AE528B" w:rsidRPr="00AB7C44" w:rsidRDefault="00AE528B" w:rsidP="00AE528B">
      <w:pPr>
        <w:rPr>
          <w:lang w:eastAsia="ko-KR"/>
        </w:rPr>
        <w:sectPr w:rsidR="00AE528B" w:rsidRPr="00AB7C44" w:rsidSect="00704894">
          <w:headerReference w:type="default" r:id="rId8"/>
          <w:footerReference w:type="even" r:id="rId9"/>
          <w:footerReference w:type="default" r:id="rId10"/>
          <w:headerReference w:type="first" r:id="rId11"/>
          <w:footerReference w:type="first" r:id="rId12"/>
          <w:pgSz w:w="11906" w:h="16838" w:code="9"/>
          <w:pgMar w:top="1134" w:right="1134" w:bottom="2268" w:left="1134" w:header="1134" w:footer="567" w:gutter="0"/>
          <w:cols w:space="708"/>
          <w:titlePg/>
          <w:docGrid w:linePitch="360"/>
        </w:sectPr>
      </w:pPr>
    </w:p>
    <w:p w14:paraId="738E2274" w14:textId="77777777" w:rsidR="00D103CB" w:rsidRPr="00AB7C44" w:rsidRDefault="00D103CB" w:rsidP="00887C3D">
      <w:pPr>
        <w:pStyle w:val="11"/>
      </w:pPr>
      <w:bookmarkStart w:id="0" w:name="_Toc531262800"/>
      <w:bookmarkStart w:id="1" w:name="_Toc531262920"/>
      <w:bookmarkStart w:id="2" w:name="_Toc531263004"/>
      <w:bookmarkStart w:id="3" w:name="_Toc531263792"/>
      <w:bookmarkStart w:id="4" w:name="_Toc234944192"/>
      <w:r w:rsidRPr="00AB7C44">
        <w:lastRenderedPageBreak/>
        <w:t>Contents</w:t>
      </w:r>
      <w:bookmarkEnd w:id="0"/>
      <w:bookmarkEnd w:id="1"/>
      <w:bookmarkEnd w:id="2"/>
      <w:bookmarkEnd w:id="3"/>
      <w:bookmarkEnd w:id="4"/>
    </w:p>
    <w:p w14:paraId="106DB8CD" w14:textId="68552FAE" w:rsidR="00EA7E83" w:rsidRDefault="00D103CB">
      <w:pPr>
        <w:pStyle w:val="1"/>
        <w:tabs>
          <w:tab w:val="right" w:leader="dot" w:pos="9628"/>
        </w:tabs>
        <w:rPr>
          <w:rFonts w:asciiTheme="minorHAnsi" w:eastAsiaTheme="minorEastAsia" w:hAnsiTheme="minorHAnsi" w:cstheme="minorBidi"/>
          <w:b w:val="0"/>
          <w:noProof/>
          <w:kern w:val="2"/>
          <w:sz w:val="22"/>
          <w:szCs w:val="24"/>
          <w:lang w:eastAsia="ko-KR"/>
          <w14:ligatures w14:val="standardContextual"/>
        </w:rPr>
      </w:pPr>
      <w:r w:rsidRPr="00AB7C44">
        <w:fldChar w:fldCharType="begin"/>
      </w:r>
      <w:r w:rsidRPr="00AB7C44">
        <w:instrText xml:space="preserve"> TOC \o "1-3" \h \z \u </w:instrText>
      </w:r>
      <w:r w:rsidRPr="00AB7C44">
        <w:fldChar w:fldCharType="separate"/>
      </w:r>
      <w:hyperlink w:anchor="_Toc234944192" w:history="1">
        <w:r w:rsidR="00EA7E83" w:rsidRPr="0092265E">
          <w:rPr>
            <w:rStyle w:val="aa"/>
            <w:noProof/>
          </w:rPr>
          <w:t>Contents</w:t>
        </w:r>
        <w:r w:rsidR="00EA7E83">
          <w:rPr>
            <w:noProof/>
            <w:webHidden/>
          </w:rPr>
          <w:tab/>
        </w:r>
        <w:r w:rsidR="00EA7E83">
          <w:rPr>
            <w:noProof/>
            <w:webHidden/>
          </w:rPr>
          <w:fldChar w:fldCharType="begin"/>
        </w:r>
        <w:r w:rsidR="00EA7E83">
          <w:rPr>
            <w:noProof/>
            <w:webHidden/>
          </w:rPr>
          <w:instrText xml:space="preserve"> PAGEREF _Toc234944192 \h </w:instrText>
        </w:r>
        <w:r w:rsidR="00EA7E83">
          <w:rPr>
            <w:noProof/>
            <w:webHidden/>
          </w:rPr>
        </w:r>
        <w:r w:rsidR="00EA7E83">
          <w:rPr>
            <w:noProof/>
            <w:webHidden/>
          </w:rPr>
          <w:fldChar w:fldCharType="separate"/>
        </w:r>
        <w:r w:rsidR="00EA7E83">
          <w:rPr>
            <w:noProof/>
            <w:webHidden/>
          </w:rPr>
          <w:t>2</w:t>
        </w:r>
        <w:r w:rsidR="00EA7E83">
          <w:rPr>
            <w:noProof/>
            <w:webHidden/>
          </w:rPr>
          <w:fldChar w:fldCharType="end"/>
        </w:r>
      </w:hyperlink>
    </w:p>
    <w:p w14:paraId="5C573CE7" w14:textId="21B8E495" w:rsidR="00EA7E83" w:rsidRDefault="00EA7E83">
      <w:pPr>
        <w:pStyle w:val="1"/>
        <w:tabs>
          <w:tab w:val="right" w:leader="dot" w:pos="9628"/>
        </w:tabs>
        <w:rPr>
          <w:rFonts w:asciiTheme="minorHAnsi" w:eastAsiaTheme="minorEastAsia" w:hAnsiTheme="minorHAnsi" w:cstheme="minorBidi"/>
          <w:b w:val="0"/>
          <w:noProof/>
          <w:kern w:val="2"/>
          <w:sz w:val="22"/>
          <w:szCs w:val="24"/>
          <w:lang w:eastAsia="ko-KR"/>
          <w14:ligatures w14:val="standardContextual"/>
        </w:rPr>
      </w:pPr>
      <w:hyperlink w:anchor="_Toc234944193" w:history="1">
        <w:r w:rsidRPr="0092265E">
          <w:rPr>
            <w:rStyle w:val="aa"/>
            <w:noProof/>
            <w:lang w:eastAsia="ko-KR"/>
          </w:rPr>
          <w:t>Introduction</w:t>
        </w:r>
        <w:r>
          <w:rPr>
            <w:noProof/>
            <w:webHidden/>
          </w:rPr>
          <w:tab/>
        </w:r>
        <w:r>
          <w:rPr>
            <w:noProof/>
            <w:webHidden/>
          </w:rPr>
          <w:fldChar w:fldCharType="begin"/>
        </w:r>
        <w:r>
          <w:rPr>
            <w:noProof/>
            <w:webHidden/>
          </w:rPr>
          <w:instrText xml:space="preserve"> PAGEREF _Toc234944193 \h </w:instrText>
        </w:r>
        <w:r>
          <w:rPr>
            <w:noProof/>
            <w:webHidden/>
          </w:rPr>
        </w:r>
        <w:r>
          <w:rPr>
            <w:noProof/>
            <w:webHidden/>
          </w:rPr>
          <w:fldChar w:fldCharType="separate"/>
        </w:r>
        <w:r>
          <w:rPr>
            <w:noProof/>
            <w:webHidden/>
          </w:rPr>
          <w:t>4</w:t>
        </w:r>
        <w:r>
          <w:rPr>
            <w:noProof/>
            <w:webHidden/>
          </w:rPr>
          <w:fldChar w:fldCharType="end"/>
        </w:r>
      </w:hyperlink>
    </w:p>
    <w:p w14:paraId="19C85F1C" w14:textId="43A275BC" w:rsidR="00EA7E83" w:rsidRDefault="00EA7E83">
      <w:pPr>
        <w:pStyle w:val="1"/>
        <w:tabs>
          <w:tab w:val="right" w:leader="dot" w:pos="9628"/>
        </w:tabs>
        <w:rPr>
          <w:rFonts w:asciiTheme="minorHAnsi" w:eastAsiaTheme="minorEastAsia" w:hAnsiTheme="minorHAnsi" w:cstheme="minorBidi"/>
          <w:b w:val="0"/>
          <w:noProof/>
          <w:kern w:val="2"/>
          <w:sz w:val="22"/>
          <w:szCs w:val="24"/>
          <w:lang w:eastAsia="ko-KR"/>
          <w14:ligatures w14:val="standardContextual"/>
        </w:rPr>
      </w:pPr>
      <w:hyperlink w:anchor="_Toc234944194" w:history="1">
        <w:r w:rsidRPr="0092265E">
          <w:rPr>
            <w:rStyle w:val="aa"/>
            <w:noProof/>
            <w:lang w:eastAsia="ko-KR"/>
          </w:rPr>
          <w:t>Description of project and tasks</w:t>
        </w:r>
        <w:r>
          <w:rPr>
            <w:noProof/>
            <w:webHidden/>
          </w:rPr>
          <w:tab/>
        </w:r>
        <w:r>
          <w:rPr>
            <w:noProof/>
            <w:webHidden/>
          </w:rPr>
          <w:fldChar w:fldCharType="begin"/>
        </w:r>
        <w:r>
          <w:rPr>
            <w:noProof/>
            <w:webHidden/>
          </w:rPr>
          <w:instrText xml:space="preserve"> PAGEREF _Toc234944194 \h </w:instrText>
        </w:r>
        <w:r>
          <w:rPr>
            <w:noProof/>
            <w:webHidden/>
          </w:rPr>
        </w:r>
        <w:r>
          <w:rPr>
            <w:noProof/>
            <w:webHidden/>
          </w:rPr>
          <w:fldChar w:fldCharType="separate"/>
        </w:r>
        <w:r>
          <w:rPr>
            <w:noProof/>
            <w:webHidden/>
          </w:rPr>
          <w:t>4</w:t>
        </w:r>
        <w:r>
          <w:rPr>
            <w:noProof/>
            <w:webHidden/>
          </w:rPr>
          <w:fldChar w:fldCharType="end"/>
        </w:r>
      </w:hyperlink>
    </w:p>
    <w:p w14:paraId="36F56BF2" w14:textId="6616D806"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195" w:history="1">
        <w:r w:rsidRPr="0092265E">
          <w:rPr>
            <w:rStyle w:val="aa"/>
            <w:rFonts w:ascii="맑은 고딕" w:eastAsia="맑은 고딕" w:hAnsi="맑은 고딕"/>
            <w:noProof/>
            <w:lang w:eastAsia="ko-KR"/>
          </w:rPr>
          <w:t>1. General Requirements</w:t>
        </w:r>
        <w:r>
          <w:rPr>
            <w:noProof/>
            <w:webHidden/>
          </w:rPr>
          <w:tab/>
        </w:r>
        <w:r>
          <w:rPr>
            <w:noProof/>
            <w:webHidden/>
          </w:rPr>
          <w:fldChar w:fldCharType="begin"/>
        </w:r>
        <w:r>
          <w:rPr>
            <w:noProof/>
            <w:webHidden/>
          </w:rPr>
          <w:instrText xml:space="preserve"> PAGEREF _Toc234944195 \h </w:instrText>
        </w:r>
        <w:r>
          <w:rPr>
            <w:noProof/>
            <w:webHidden/>
          </w:rPr>
        </w:r>
        <w:r>
          <w:rPr>
            <w:noProof/>
            <w:webHidden/>
          </w:rPr>
          <w:fldChar w:fldCharType="separate"/>
        </w:r>
        <w:r>
          <w:rPr>
            <w:noProof/>
            <w:webHidden/>
          </w:rPr>
          <w:t>6</w:t>
        </w:r>
        <w:r>
          <w:rPr>
            <w:noProof/>
            <w:webHidden/>
          </w:rPr>
          <w:fldChar w:fldCharType="end"/>
        </w:r>
      </w:hyperlink>
    </w:p>
    <w:p w14:paraId="003AF44A" w14:textId="28135C8F"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196"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_Toc234944196 \h </w:instrText>
        </w:r>
        <w:r>
          <w:rPr>
            <w:noProof/>
            <w:webHidden/>
          </w:rPr>
        </w:r>
        <w:r>
          <w:rPr>
            <w:noProof/>
            <w:webHidden/>
          </w:rPr>
          <w:fldChar w:fldCharType="separate"/>
        </w:r>
        <w:r>
          <w:rPr>
            <w:noProof/>
            <w:webHidden/>
          </w:rPr>
          <w:t>6</w:t>
        </w:r>
        <w:r>
          <w:rPr>
            <w:noProof/>
            <w:webHidden/>
          </w:rPr>
          <w:fldChar w:fldCharType="end"/>
        </w:r>
      </w:hyperlink>
    </w:p>
    <w:p w14:paraId="70BA7865" w14:textId="6EF28FF9"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197" w:history="1">
        <w:r w:rsidRPr="0092265E">
          <w:rPr>
            <w:rStyle w:val="aa"/>
            <w:rFonts w:ascii="맑은 고딕" w:eastAsia="맑은 고딕" w:hAnsi="맑은 고딕"/>
            <w:noProof/>
            <w:lang w:eastAsia="ko-KR"/>
          </w:rPr>
          <w:t>2. Common Layout &amp; Tab Navigation</w:t>
        </w:r>
        <w:r>
          <w:rPr>
            <w:noProof/>
            <w:webHidden/>
          </w:rPr>
          <w:tab/>
        </w:r>
        <w:r>
          <w:rPr>
            <w:noProof/>
            <w:webHidden/>
          </w:rPr>
          <w:fldChar w:fldCharType="begin"/>
        </w:r>
        <w:r>
          <w:rPr>
            <w:noProof/>
            <w:webHidden/>
          </w:rPr>
          <w:instrText xml:space="preserve"> PAGEREF _Toc234944197 \h </w:instrText>
        </w:r>
        <w:r>
          <w:rPr>
            <w:noProof/>
            <w:webHidden/>
          </w:rPr>
        </w:r>
        <w:r>
          <w:rPr>
            <w:noProof/>
            <w:webHidden/>
          </w:rPr>
          <w:fldChar w:fldCharType="separate"/>
        </w:r>
        <w:r>
          <w:rPr>
            <w:noProof/>
            <w:webHidden/>
          </w:rPr>
          <w:t>7</w:t>
        </w:r>
        <w:r>
          <w:rPr>
            <w:noProof/>
            <w:webHidden/>
          </w:rPr>
          <w:fldChar w:fldCharType="end"/>
        </w:r>
      </w:hyperlink>
    </w:p>
    <w:p w14:paraId="3CA9BFC4" w14:textId="522DA05A"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198"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_Toc234944198 \h </w:instrText>
        </w:r>
        <w:r>
          <w:rPr>
            <w:noProof/>
            <w:webHidden/>
          </w:rPr>
        </w:r>
        <w:r>
          <w:rPr>
            <w:noProof/>
            <w:webHidden/>
          </w:rPr>
          <w:fldChar w:fldCharType="separate"/>
        </w:r>
        <w:r>
          <w:rPr>
            <w:noProof/>
            <w:webHidden/>
          </w:rPr>
          <w:t>7</w:t>
        </w:r>
        <w:r>
          <w:rPr>
            <w:noProof/>
            <w:webHidden/>
          </w:rPr>
          <w:fldChar w:fldCharType="end"/>
        </w:r>
      </w:hyperlink>
    </w:p>
    <w:p w14:paraId="572E9AD8" w14:textId="72D64704"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199"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_Toc234944199 \h </w:instrText>
        </w:r>
        <w:r>
          <w:rPr>
            <w:noProof/>
            <w:webHidden/>
          </w:rPr>
        </w:r>
        <w:r>
          <w:rPr>
            <w:noProof/>
            <w:webHidden/>
          </w:rPr>
          <w:fldChar w:fldCharType="separate"/>
        </w:r>
        <w:r>
          <w:rPr>
            <w:noProof/>
            <w:webHidden/>
          </w:rPr>
          <w:t>7</w:t>
        </w:r>
        <w:r>
          <w:rPr>
            <w:noProof/>
            <w:webHidden/>
          </w:rPr>
          <w:fldChar w:fldCharType="end"/>
        </w:r>
      </w:hyperlink>
    </w:p>
    <w:p w14:paraId="31F725BD" w14:textId="45B25E07"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00" w:history="1">
        <w:r w:rsidRPr="0092265E">
          <w:rPr>
            <w:rStyle w:val="aa"/>
            <w:rFonts w:ascii="맑은 고딕" w:eastAsia="맑은 고딕" w:hAnsi="맑은 고딕"/>
            <w:noProof/>
            <w:lang w:eastAsia="ko-KR"/>
          </w:rPr>
          <w:t>3. Security Tab – Hash Generator</w:t>
        </w:r>
        <w:r>
          <w:rPr>
            <w:noProof/>
            <w:webHidden/>
          </w:rPr>
          <w:tab/>
        </w:r>
        <w:r>
          <w:rPr>
            <w:noProof/>
            <w:webHidden/>
          </w:rPr>
          <w:fldChar w:fldCharType="begin"/>
        </w:r>
        <w:r>
          <w:rPr>
            <w:noProof/>
            <w:webHidden/>
          </w:rPr>
          <w:instrText xml:space="preserve"> PAGEREF _Toc234944200 \h </w:instrText>
        </w:r>
        <w:r>
          <w:rPr>
            <w:noProof/>
            <w:webHidden/>
          </w:rPr>
        </w:r>
        <w:r>
          <w:rPr>
            <w:noProof/>
            <w:webHidden/>
          </w:rPr>
          <w:fldChar w:fldCharType="separate"/>
        </w:r>
        <w:r>
          <w:rPr>
            <w:noProof/>
            <w:webHidden/>
          </w:rPr>
          <w:t>9</w:t>
        </w:r>
        <w:r>
          <w:rPr>
            <w:noProof/>
            <w:webHidden/>
          </w:rPr>
          <w:fldChar w:fldCharType="end"/>
        </w:r>
      </w:hyperlink>
    </w:p>
    <w:p w14:paraId="716F9242" w14:textId="09987EF5"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01"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_Toc234944201 \h </w:instrText>
        </w:r>
        <w:r>
          <w:rPr>
            <w:noProof/>
            <w:webHidden/>
          </w:rPr>
        </w:r>
        <w:r>
          <w:rPr>
            <w:noProof/>
            <w:webHidden/>
          </w:rPr>
          <w:fldChar w:fldCharType="separate"/>
        </w:r>
        <w:r>
          <w:rPr>
            <w:noProof/>
            <w:webHidden/>
          </w:rPr>
          <w:t>9</w:t>
        </w:r>
        <w:r>
          <w:rPr>
            <w:noProof/>
            <w:webHidden/>
          </w:rPr>
          <w:fldChar w:fldCharType="end"/>
        </w:r>
      </w:hyperlink>
    </w:p>
    <w:p w14:paraId="604ADC92" w14:textId="73C5F6E0"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02"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_Toc234944202 \h </w:instrText>
        </w:r>
        <w:r>
          <w:rPr>
            <w:noProof/>
            <w:webHidden/>
          </w:rPr>
        </w:r>
        <w:r>
          <w:rPr>
            <w:noProof/>
            <w:webHidden/>
          </w:rPr>
          <w:fldChar w:fldCharType="separate"/>
        </w:r>
        <w:r>
          <w:rPr>
            <w:noProof/>
            <w:webHidden/>
          </w:rPr>
          <w:t>9</w:t>
        </w:r>
        <w:r>
          <w:rPr>
            <w:noProof/>
            <w:webHidden/>
          </w:rPr>
          <w:fldChar w:fldCharType="end"/>
        </w:r>
      </w:hyperlink>
    </w:p>
    <w:p w14:paraId="32FCAAC7" w14:textId="7A9FFE18"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03" w:history="1">
        <w:r w:rsidRPr="0092265E">
          <w:rPr>
            <w:rStyle w:val="aa"/>
            <w:rFonts w:ascii="맑은 고딕" w:eastAsia="맑은 고딕" w:hAnsi="맑은 고딕"/>
            <w:noProof/>
            <w:lang w:eastAsia="ko-KR"/>
          </w:rPr>
          <w:t>4. Security Tab – File Hash Calculator</w:t>
        </w:r>
        <w:r>
          <w:rPr>
            <w:noProof/>
            <w:webHidden/>
          </w:rPr>
          <w:tab/>
        </w:r>
        <w:r>
          <w:rPr>
            <w:noProof/>
            <w:webHidden/>
          </w:rPr>
          <w:fldChar w:fldCharType="begin"/>
        </w:r>
        <w:r>
          <w:rPr>
            <w:noProof/>
            <w:webHidden/>
          </w:rPr>
          <w:instrText xml:space="preserve"> PAGEREF _Toc234944203 \h </w:instrText>
        </w:r>
        <w:r>
          <w:rPr>
            <w:noProof/>
            <w:webHidden/>
          </w:rPr>
        </w:r>
        <w:r>
          <w:rPr>
            <w:noProof/>
            <w:webHidden/>
          </w:rPr>
          <w:fldChar w:fldCharType="separate"/>
        </w:r>
        <w:r>
          <w:rPr>
            <w:noProof/>
            <w:webHidden/>
          </w:rPr>
          <w:t>11</w:t>
        </w:r>
        <w:r>
          <w:rPr>
            <w:noProof/>
            <w:webHidden/>
          </w:rPr>
          <w:fldChar w:fldCharType="end"/>
        </w:r>
      </w:hyperlink>
    </w:p>
    <w:p w14:paraId="223050B0" w14:textId="4E6A7B60"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04"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_Toc234944204 \h </w:instrText>
        </w:r>
        <w:r>
          <w:rPr>
            <w:noProof/>
            <w:webHidden/>
          </w:rPr>
        </w:r>
        <w:r>
          <w:rPr>
            <w:noProof/>
            <w:webHidden/>
          </w:rPr>
          <w:fldChar w:fldCharType="separate"/>
        </w:r>
        <w:r>
          <w:rPr>
            <w:noProof/>
            <w:webHidden/>
          </w:rPr>
          <w:t>11</w:t>
        </w:r>
        <w:r>
          <w:rPr>
            <w:noProof/>
            <w:webHidden/>
          </w:rPr>
          <w:fldChar w:fldCharType="end"/>
        </w:r>
      </w:hyperlink>
    </w:p>
    <w:p w14:paraId="329432DA" w14:textId="736FB0DD"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05"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_Toc234944205 \h </w:instrText>
        </w:r>
        <w:r>
          <w:rPr>
            <w:noProof/>
            <w:webHidden/>
          </w:rPr>
        </w:r>
        <w:r>
          <w:rPr>
            <w:noProof/>
            <w:webHidden/>
          </w:rPr>
          <w:fldChar w:fldCharType="separate"/>
        </w:r>
        <w:r>
          <w:rPr>
            <w:noProof/>
            <w:webHidden/>
          </w:rPr>
          <w:t>11</w:t>
        </w:r>
        <w:r>
          <w:rPr>
            <w:noProof/>
            <w:webHidden/>
          </w:rPr>
          <w:fldChar w:fldCharType="end"/>
        </w:r>
      </w:hyperlink>
    </w:p>
    <w:p w14:paraId="7A6F9089" w14:textId="39B69170"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06" w:history="1">
        <w:r w:rsidRPr="0092265E">
          <w:rPr>
            <w:rStyle w:val="aa"/>
            <w:rFonts w:ascii="맑은 고딕" w:eastAsia="맑은 고딕" w:hAnsi="맑은 고딕"/>
            <w:noProof/>
            <w:lang w:eastAsia="ko-KR"/>
          </w:rPr>
          <w:t>5. Security Tab – AES Encryption</w:t>
        </w:r>
        <w:r>
          <w:rPr>
            <w:noProof/>
            <w:webHidden/>
          </w:rPr>
          <w:tab/>
        </w:r>
        <w:r>
          <w:rPr>
            <w:noProof/>
            <w:webHidden/>
          </w:rPr>
          <w:fldChar w:fldCharType="begin"/>
        </w:r>
        <w:r>
          <w:rPr>
            <w:noProof/>
            <w:webHidden/>
          </w:rPr>
          <w:instrText xml:space="preserve"> PAGEREF _Toc234944206 \h </w:instrText>
        </w:r>
        <w:r>
          <w:rPr>
            <w:noProof/>
            <w:webHidden/>
          </w:rPr>
        </w:r>
        <w:r>
          <w:rPr>
            <w:noProof/>
            <w:webHidden/>
          </w:rPr>
          <w:fldChar w:fldCharType="separate"/>
        </w:r>
        <w:r>
          <w:rPr>
            <w:noProof/>
            <w:webHidden/>
          </w:rPr>
          <w:t>13</w:t>
        </w:r>
        <w:r>
          <w:rPr>
            <w:noProof/>
            <w:webHidden/>
          </w:rPr>
          <w:fldChar w:fldCharType="end"/>
        </w:r>
      </w:hyperlink>
    </w:p>
    <w:p w14:paraId="2508D294" w14:textId="22D46589"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07"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_Toc234944207 \h </w:instrText>
        </w:r>
        <w:r>
          <w:rPr>
            <w:noProof/>
            <w:webHidden/>
          </w:rPr>
        </w:r>
        <w:r>
          <w:rPr>
            <w:noProof/>
            <w:webHidden/>
          </w:rPr>
          <w:fldChar w:fldCharType="separate"/>
        </w:r>
        <w:r>
          <w:rPr>
            <w:noProof/>
            <w:webHidden/>
          </w:rPr>
          <w:t>13</w:t>
        </w:r>
        <w:r>
          <w:rPr>
            <w:noProof/>
            <w:webHidden/>
          </w:rPr>
          <w:fldChar w:fldCharType="end"/>
        </w:r>
      </w:hyperlink>
    </w:p>
    <w:p w14:paraId="5E834684" w14:textId="6BF9281C"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08"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_Toc234944208 \h </w:instrText>
        </w:r>
        <w:r>
          <w:rPr>
            <w:noProof/>
            <w:webHidden/>
          </w:rPr>
        </w:r>
        <w:r>
          <w:rPr>
            <w:noProof/>
            <w:webHidden/>
          </w:rPr>
          <w:fldChar w:fldCharType="separate"/>
        </w:r>
        <w:r>
          <w:rPr>
            <w:noProof/>
            <w:webHidden/>
          </w:rPr>
          <w:t>13</w:t>
        </w:r>
        <w:r>
          <w:rPr>
            <w:noProof/>
            <w:webHidden/>
          </w:rPr>
          <w:fldChar w:fldCharType="end"/>
        </w:r>
      </w:hyperlink>
    </w:p>
    <w:p w14:paraId="6D350C1E" w14:textId="0D92F659"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09" w:history="1">
        <w:r w:rsidRPr="0092265E">
          <w:rPr>
            <w:rStyle w:val="aa"/>
            <w:rFonts w:ascii="맑은 고딕" w:eastAsia="맑은 고딕" w:hAnsi="맑은 고딕"/>
            <w:noProof/>
            <w:lang w:eastAsia="ko-KR"/>
          </w:rPr>
          <w:t>6. Security Tab – HMAC Generator</w:t>
        </w:r>
        <w:r>
          <w:rPr>
            <w:noProof/>
            <w:webHidden/>
          </w:rPr>
          <w:tab/>
        </w:r>
        <w:r>
          <w:rPr>
            <w:noProof/>
            <w:webHidden/>
          </w:rPr>
          <w:fldChar w:fldCharType="begin"/>
        </w:r>
        <w:r>
          <w:rPr>
            <w:noProof/>
            <w:webHidden/>
          </w:rPr>
          <w:instrText xml:space="preserve"> PAGEREF _Toc234944209 \h </w:instrText>
        </w:r>
        <w:r>
          <w:rPr>
            <w:noProof/>
            <w:webHidden/>
          </w:rPr>
        </w:r>
        <w:r>
          <w:rPr>
            <w:noProof/>
            <w:webHidden/>
          </w:rPr>
          <w:fldChar w:fldCharType="separate"/>
        </w:r>
        <w:r>
          <w:rPr>
            <w:noProof/>
            <w:webHidden/>
          </w:rPr>
          <w:t>15</w:t>
        </w:r>
        <w:r>
          <w:rPr>
            <w:noProof/>
            <w:webHidden/>
          </w:rPr>
          <w:fldChar w:fldCharType="end"/>
        </w:r>
      </w:hyperlink>
    </w:p>
    <w:p w14:paraId="271ED6C2" w14:textId="04FACABA"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10"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_Toc234944210 \h </w:instrText>
        </w:r>
        <w:r>
          <w:rPr>
            <w:noProof/>
            <w:webHidden/>
          </w:rPr>
        </w:r>
        <w:r>
          <w:rPr>
            <w:noProof/>
            <w:webHidden/>
          </w:rPr>
          <w:fldChar w:fldCharType="separate"/>
        </w:r>
        <w:r>
          <w:rPr>
            <w:noProof/>
            <w:webHidden/>
          </w:rPr>
          <w:t>15</w:t>
        </w:r>
        <w:r>
          <w:rPr>
            <w:noProof/>
            <w:webHidden/>
          </w:rPr>
          <w:fldChar w:fldCharType="end"/>
        </w:r>
      </w:hyperlink>
    </w:p>
    <w:p w14:paraId="65218DB1" w14:textId="43470EF0"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11"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_Toc234944211 \h </w:instrText>
        </w:r>
        <w:r>
          <w:rPr>
            <w:noProof/>
            <w:webHidden/>
          </w:rPr>
        </w:r>
        <w:r>
          <w:rPr>
            <w:noProof/>
            <w:webHidden/>
          </w:rPr>
          <w:fldChar w:fldCharType="separate"/>
        </w:r>
        <w:r>
          <w:rPr>
            <w:noProof/>
            <w:webHidden/>
          </w:rPr>
          <w:t>15</w:t>
        </w:r>
        <w:r>
          <w:rPr>
            <w:noProof/>
            <w:webHidden/>
          </w:rPr>
          <w:fldChar w:fldCharType="end"/>
        </w:r>
      </w:hyperlink>
    </w:p>
    <w:p w14:paraId="5345A880" w14:textId="7617DBE4"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12" w:history="1">
        <w:r w:rsidRPr="0092265E">
          <w:rPr>
            <w:rStyle w:val="aa"/>
            <w:rFonts w:ascii="맑은 고딕" w:eastAsia="맑은 고딕" w:hAnsi="맑은 고딕"/>
            <w:noProof/>
            <w:lang w:eastAsia="ko-KR"/>
          </w:rPr>
          <w:t>7. Encoding Tab – Base64 &amp; URL Encoder/Decoder</w:t>
        </w:r>
        <w:r>
          <w:rPr>
            <w:noProof/>
            <w:webHidden/>
          </w:rPr>
          <w:tab/>
        </w:r>
        <w:r>
          <w:rPr>
            <w:noProof/>
            <w:webHidden/>
          </w:rPr>
          <w:fldChar w:fldCharType="begin"/>
        </w:r>
        <w:r>
          <w:rPr>
            <w:noProof/>
            <w:webHidden/>
          </w:rPr>
          <w:instrText xml:space="preserve"> PAGEREF _Toc234944212 \h </w:instrText>
        </w:r>
        <w:r>
          <w:rPr>
            <w:noProof/>
            <w:webHidden/>
          </w:rPr>
        </w:r>
        <w:r>
          <w:rPr>
            <w:noProof/>
            <w:webHidden/>
          </w:rPr>
          <w:fldChar w:fldCharType="separate"/>
        </w:r>
        <w:r>
          <w:rPr>
            <w:noProof/>
            <w:webHidden/>
          </w:rPr>
          <w:t>16</w:t>
        </w:r>
        <w:r>
          <w:rPr>
            <w:noProof/>
            <w:webHidden/>
          </w:rPr>
          <w:fldChar w:fldCharType="end"/>
        </w:r>
      </w:hyperlink>
    </w:p>
    <w:p w14:paraId="325E113D" w14:textId="358C7B9F"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13"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_Toc234944213 \h </w:instrText>
        </w:r>
        <w:r>
          <w:rPr>
            <w:noProof/>
            <w:webHidden/>
          </w:rPr>
        </w:r>
        <w:r>
          <w:rPr>
            <w:noProof/>
            <w:webHidden/>
          </w:rPr>
          <w:fldChar w:fldCharType="separate"/>
        </w:r>
        <w:r>
          <w:rPr>
            <w:noProof/>
            <w:webHidden/>
          </w:rPr>
          <w:t>16</w:t>
        </w:r>
        <w:r>
          <w:rPr>
            <w:noProof/>
            <w:webHidden/>
          </w:rPr>
          <w:fldChar w:fldCharType="end"/>
        </w:r>
      </w:hyperlink>
    </w:p>
    <w:p w14:paraId="5DC829B9" w14:textId="7145E5D9"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14"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_Toc234944214 \h </w:instrText>
        </w:r>
        <w:r>
          <w:rPr>
            <w:noProof/>
            <w:webHidden/>
          </w:rPr>
        </w:r>
        <w:r>
          <w:rPr>
            <w:noProof/>
            <w:webHidden/>
          </w:rPr>
          <w:fldChar w:fldCharType="separate"/>
        </w:r>
        <w:r>
          <w:rPr>
            <w:noProof/>
            <w:webHidden/>
          </w:rPr>
          <w:t>16</w:t>
        </w:r>
        <w:r>
          <w:rPr>
            <w:noProof/>
            <w:webHidden/>
          </w:rPr>
          <w:fldChar w:fldCharType="end"/>
        </w:r>
      </w:hyperlink>
    </w:p>
    <w:p w14:paraId="62F592DE" w14:textId="1CC0DD10"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15" w:history="1">
        <w:r w:rsidRPr="0092265E">
          <w:rPr>
            <w:rStyle w:val="aa"/>
            <w:rFonts w:ascii="맑은 고딕" w:eastAsia="맑은 고딕" w:hAnsi="맑은 고딕"/>
            <w:noProof/>
            <w:lang w:eastAsia="ko-KR"/>
          </w:rPr>
          <w:t>8. Encoding Tab – Number Base &amp; ASCII/HEX Converter</w:t>
        </w:r>
        <w:r>
          <w:rPr>
            <w:noProof/>
            <w:webHidden/>
          </w:rPr>
          <w:tab/>
        </w:r>
        <w:r>
          <w:rPr>
            <w:noProof/>
            <w:webHidden/>
          </w:rPr>
          <w:fldChar w:fldCharType="begin"/>
        </w:r>
        <w:r>
          <w:rPr>
            <w:noProof/>
            <w:webHidden/>
          </w:rPr>
          <w:instrText xml:space="preserve"> PAGEREF _Toc234944215 \h </w:instrText>
        </w:r>
        <w:r>
          <w:rPr>
            <w:noProof/>
            <w:webHidden/>
          </w:rPr>
        </w:r>
        <w:r>
          <w:rPr>
            <w:noProof/>
            <w:webHidden/>
          </w:rPr>
          <w:fldChar w:fldCharType="separate"/>
        </w:r>
        <w:r>
          <w:rPr>
            <w:noProof/>
            <w:webHidden/>
          </w:rPr>
          <w:t>18</w:t>
        </w:r>
        <w:r>
          <w:rPr>
            <w:noProof/>
            <w:webHidden/>
          </w:rPr>
          <w:fldChar w:fldCharType="end"/>
        </w:r>
      </w:hyperlink>
    </w:p>
    <w:p w14:paraId="021047BD" w14:textId="087B9011"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16"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_Toc234944216 \h </w:instrText>
        </w:r>
        <w:r>
          <w:rPr>
            <w:noProof/>
            <w:webHidden/>
          </w:rPr>
        </w:r>
        <w:r>
          <w:rPr>
            <w:noProof/>
            <w:webHidden/>
          </w:rPr>
          <w:fldChar w:fldCharType="separate"/>
        </w:r>
        <w:r>
          <w:rPr>
            <w:noProof/>
            <w:webHidden/>
          </w:rPr>
          <w:t>18</w:t>
        </w:r>
        <w:r>
          <w:rPr>
            <w:noProof/>
            <w:webHidden/>
          </w:rPr>
          <w:fldChar w:fldCharType="end"/>
        </w:r>
      </w:hyperlink>
    </w:p>
    <w:p w14:paraId="459CBF27" w14:textId="0338C40C"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17"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_Toc234944217 \h </w:instrText>
        </w:r>
        <w:r>
          <w:rPr>
            <w:noProof/>
            <w:webHidden/>
          </w:rPr>
        </w:r>
        <w:r>
          <w:rPr>
            <w:noProof/>
            <w:webHidden/>
          </w:rPr>
          <w:fldChar w:fldCharType="separate"/>
        </w:r>
        <w:r>
          <w:rPr>
            <w:noProof/>
            <w:webHidden/>
          </w:rPr>
          <w:t>18</w:t>
        </w:r>
        <w:r>
          <w:rPr>
            <w:noProof/>
            <w:webHidden/>
          </w:rPr>
          <w:fldChar w:fldCharType="end"/>
        </w:r>
      </w:hyperlink>
    </w:p>
    <w:p w14:paraId="295E1C6E" w14:textId="3FB9AB23"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18" w:history="1">
        <w:r w:rsidRPr="0092265E">
          <w:rPr>
            <w:rStyle w:val="aa"/>
            <w:rFonts w:ascii="맑은 고딕" w:eastAsia="맑은 고딕" w:hAnsi="맑은 고딕"/>
            <w:noProof/>
            <w:lang w:eastAsia="ko-KR"/>
          </w:rPr>
          <w:t>9. Network Tab – CIDR &amp; IP Address Calculator</w:t>
        </w:r>
        <w:r>
          <w:rPr>
            <w:noProof/>
            <w:webHidden/>
          </w:rPr>
          <w:tab/>
        </w:r>
        <w:r>
          <w:rPr>
            <w:noProof/>
            <w:webHidden/>
          </w:rPr>
          <w:fldChar w:fldCharType="begin"/>
        </w:r>
        <w:r>
          <w:rPr>
            <w:noProof/>
            <w:webHidden/>
          </w:rPr>
          <w:instrText xml:space="preserve"> PAGEREF _Toc234944218 \h </w:instrText>
        </w:r>
        <w:r>
          <w:rPr>
            <w:noProof/>
            <w:webHidden/>
          </w:rPr>
        </w:r>
        <w:r>
          <w:rPr>
            <w:noProof/>
            <w:webHidden/>
          </w:rPr>
          <w:fldChar w:fldCharType="separate"/>
        </w:r>
        <w:r>
          <w:rPr>
            <w:noProof/>
            <w:webHidden/>
          </w:rPr>
          <w:t>20</w:t>
        </w:r>
        <w:r>
          <w:rPr>
            <w:noProof/>
            <w:webHidden/>
          </w:rPr>
          <w:fldChar w:fldCharType="end"/>
        </w:r>
      </w:hyperlink>
    </w:p>
    <w:p w14:paraId="1A75699A" w14:textId="4FF223C7"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19"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_Toc234944219 \h </w:instrText>
        </w:r>
        <w:r>
          <w:rPr>
            <w:noProof/>
            <w:webHidden/>
          </w:rPr>
        </w:r>
        <w:r>
          <w:rPr>
            <w:noProof/>
            <w:webHidden/>
          </w:rPr>
          <w:fldChar w:fldCharType="separate"/>
        </w:r>
        <w:r>
          <w:rPr>
            <w:noProof/>
            <w:webHidden/>
          </w:rPr>
          <w:t>20</w:t>
        </w:r>
        <w:r>
          <w:rPr>
            <w:noProof/>
            <w:webHidden/>
          </w:rPr>
          <w:fldChar w:fldCharType="end"/>
        </w:r>
      </w:hyperlink>
    </w:p>
    <w:p w14:paraId="2560F0EB" w14:textId="745CA90A"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20"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_Toc234944220 \h </w:instrText>
        </w:r>
        <w:r>
          <w:rPr>
            <w:noProof/>
            <w:webHidden/>
          </w:rPr>
        </w:r>
        <w:r>
          <w:rPr>
            <w:noProof/>
            <w:webHidden/>
          </w:rPr>
          <w:fldChar w:fldCharType="separate"/>
        </w:r>
        <w:r>
          <w:rPr>
            <w:noProof/>
            <w:webHidden/>
          </w:rPr>
          <w:t>20</w:t>
        </w:r>
        <w:r>
          <w:rPr>
            <w:noProof/>
            <w:webHidden/>
          </w:rPr>
          <w:fldChar w:fldCharType="end"/>
        </w:r>
      </w:hyperlink>
    </w:p>
    <w:p w14:paraId="13073526" w14:textId="70CB4EC4"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21" w:history="1">
        <w:r w:rsidRPr="0092265E">
          <w:rPr>
            <w:rStyle w:val="aa"/>
            <w:rFonts w:ascii="맑은 고딕" w:eastAsia="맑은 고딕" w:hAnsi="맑은 고딕"/>
            <w:noProof/>
            <w:lang w:eastAsia="ko-KR"/>
          </w:rPr>
          <w:t>10. Network Tab – Port Checker (Wireframe)</w:t>
        </w:r>
        <w:r>
          <w:rPr>
            <w:noProof/>
            <w:webHidden/>
          </w:rPr>
          <w:tab/>
        </w:r>
        <w:r>
          <w:rPr>
            <w:noProof/>
            <w:webHidden/>
          </w:rPr>
          <w:fldChar w:fldCharType="begin"/>
        </w:r>
        <w:r>
          <w:rPr>
            <w:noProof/>
            <w:webHidden/>
          </w:rPr>
          <w:instrText xml:space="preserve"> PAGEREF _Toc234944221 \h </w:instrText>
        </w:r>
        <w:r>
          <w:rPr>
            <w:noProof/>
            <w:webHidden/>
          </w:rPr>
        </w:r>
        <w:r>
          <w:rPr>
            <w:noProof/>
            <w:webHidden/>
          </w:rPr>
          <w:fldChar w:fldCharType="separate"/>
        </w:r>
        <w:r>
          <w:rPr>
            <w:noProof/>
            <w:webHidden/>
          </w:rPr>
          <w:t>22</w:t>
        </w:r>
        <w:r>
          <w:rPr>
            <w:noProof/>
            <w:webHidden/>
          </w:rPr>
          <w:fldChar w:fldCharType="end"/>
        </w:r>
      </w:hyperlink>
    </w:p>
    <w:p w14:paraId="168EBB1D" w14:textId="1AF9E953"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22"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_Toc234944222 \h </w:instrText>
        </w:r>
        <w:r>
          <w:rPr>
            <w:noProof/>
            <w:webHidden/>
          </w:rPr>
        </w:r>
        <w:r>
          <w:rPr>
            <w:noProof/>
            <w:webHidden/>
          </w:rPr>
          <w:fldChar w:fldCharType="separate"/>
        </w:r>
        <w:r>
          <w:rPr>
            <w:noProof/>
            <w:webHidden/>
          </w:rPr>
          <w:t>22</w:t>
        </w:r>
        <w:r>
          <w:rPr>
            <w:noProof/>
            <w:webHidden/>
          </w:rPr>
          <w:fldChar w:fldCharType="end"/>
        </w:r>
      </w:hyperlink>
    </w:p>
    <w:p w14:paraId="7CAD05DF" w14:textId="37C0971D"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23"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_Toc234944223 \h </w:instrText>
        </w:r>
        <w:r>
          <w:rPr>
            <w:noProof/>
            <w:webHidden/>
          </w:rPr>
        </w:r>
        <w:r>
          <w:rPr>
            <w:noProof/>
            <w:webHidden/>
          </w:rPr>
          <w:fldChar w:fldCharType="separate"/>
        </w:r>
        <w:r>
          <w:rPr>
            <w:noProof/>
            <w:webHidden/>
          </w:rPr>
          <w:t>22</w:t>
        </w:r>
        <w:r>
          <w:rPr>
            <w:noProof/>
            <w:webHidden/>
          </w:rPr>
          <w:fldChar w:fldCharType="end"/>
        </w:r>
      </w:hyperlink>
    </w:p>
    <w:p w14:paraId="14C74103" w14:textId="1BC2E129"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24" w:history="1">
        <w:r w:rsidRPr="0092265E">
          <w:rPr>
            <w:rStyle w:val="aa"/>
            <w:rFonts w:ascii="맑은 고딕" w:eastAsia="맑은 고딕" w:hAnsi="맑은 고딕"/>
            <w:noProof/>
            <w:lang w:eastAsia="ko-KR"/>
          </w:rPr>
          <w:t>11. Tools Tab – Password &amp; UUID Generator</w:t>
        </w:r>
        <w:r>
          <w:rPr>
            <w:noProof/>
            <w:webHidden/>
          </w:rPr>
          <w:tab/>
        </w:r>
        <w:r>
          <w:rPr>
            <w:noProof/>
            <w:webHidden/>
          </w:rPr>
          <w:fldChar w:fldCharType="begin"/>
        </w:r>
        <w:r>
          <w:rPr>
            <w:noProof/>
            <w:webHidden/>
          </w:rPr>
          <w:instrText xml:space="preserve"> PAGEREF _Toc234944224 \h </w:instrText>
        </w:r>
        <w:r>
          <w:rPr>
            <w:noProof/>
            <w:webHidden/>
          </w:rPr>
        </w:r>
        <w:r>
          <w:rPr>
            <w:noProof/>
            <w:webHidden/>
          </w:rPr>
          <w:fldChar w:fldCharType="separate"/>
        </w:r>
        <w:r>
          <w:rPr>
            <w:noProof/>
            <w:webHidden/>
          </w:rPr>
          <w:t>23</w:t>
        </w:r>
        <w:r>
          <w:rPr>
            <w:noProof/>
            <w:webHidden/>
          </w:rPr>
          <w:fldChar w:fldCharType="end"/>
        </w:r>
      </w:hyperlink>
    </w:p>
    <w:p w14:paraId="3B15D373" w14:textId="4B480AF9"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25"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_Toc234944225 \h </w:instrText>
        </w:r>
        <w:r>
          <w:rPr>
            <w:noProof/>
            <w:webHidden/>
          </w:rPr>
        </w:r>
        <w:r>
          <w:rPr>
            <w:noProof/>
            <w:webHidden/>
          </w:rPr>
          <w:fldChar w:fldCharType="separate"/>
        </w:r>
        <w:r>
          <w:rPr>
            <w:noProof/>
            <w:webHidden/>
          </w:rPr>
          <w:t>23</w:t>
        </w:r>
        <w:r>
          <w:rPr>
            <w:noProof/>
            <w:webHidden/>
          </w:rPr>
          <w:fldChar w:fldCharType="end"/>
        </w:r>
      </w:hyperlink>
    </w:p>
    <w:p w14:paraId="4F5DC7EE" w14:textId="2EFB173B"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26"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_Toc234944226 \h </w:instrText>
        </w:r>
        <w:r>
          <w:rPr>
            <w:noProof/>
            <w:webHidden/>
          </w:rPr>
        </w:r>
        <w:r>
          <w:rPr>
            <w:noProof/>
            <w:webHidden/>
          </w:rPr>
          <w:fldChar w:fldCharType="separate"/>
        </w:r>
        <w:r>
          <w:rPr>
            <w:noProof/>
            <w:webHidden/>
          </w:rPr>
          <w:t>23</w:t>
        </w:r>
        <w:r>
          <w:rPr>
            <w:noProof/>
            <w:webHidden/>
          </w:rPr>
          <w:fldChar w:fldCharType="end"/>
        </w:r>
      </w:hyperlink>
    </w:p>
    <w:p w14:paraId="5BCBD78A" w14:textId="15F72FC3" w:rsidR="00EA7E83" w:rsidRDefault="00EA7E83">
      <w:pPr>
        <w:pStyle w:val="20"/>
        <w:rPr>
          <w:rFonts w:asciiTheme="minorHAnsi" w:eastAsiaTheme="minorEastAsia" w:hAnsiTheme="minorHAnsi"/>
          <w:noProof/>
          <w:kern w:val="2"/>
          <w:sz w:val="22"/>
          <w:szCs w:val="24"/>
          <w:lang w:eastAsia="ko-KR"/>
          <w14:ligatures w14:val="standardContextual"/>
        </w:rPr>
      </w:pPr>
      <w:hyperlink w:anchor="_Toc234944227" w:history="1">
        <w:r w:rsidRPr="0092265E">
          <w:rPr>
            <w:rStyle w:val="aa"/>
            <w:rFonts w:ascii="맑은 고딕" w:eastAsia="맑은 고딕" w:hAnsi="맑은 고딕"/>
            <w:noProof/>
            <w:lang w:eastAsia="ko-KR"/>
          </w:rPr>
          <w:t>12. Tools Tab – Regex Tester &amp; Random Number Generator</w:t>
        </w:r>
        <w:r>
          <w:rPr>
            <w:noProof/>
            <w:webHidden/>
          </w:rPr>
          <w:tab/>
        </w:r>
        <w:r>
          <w:rPr>
            <w:noProof/>
            <w:webHidden/>
          </w:rPr>
          <w:fldChar w:fldCharType="begin"/>
        </w:r>
        <w:r>
          <w:rPr>
            <w:noProof/>
            <w:webHidden/>
          </w:rPr>
          <w:instrText xml:space="preserve"> PAGEREF _Toc234944227 \h </w:instrText>
        </w:r>
        <w:r>
          <w:rPr>
            <w:noProof/>
            <w:webHidden/>
          </w:rPr>
        </w:r>
        <w:r>
          <w:rPr>
            <w:noProof/>
            <w:webHidden/>
          </w:rPr>
          <w:fldChar w:fldCharType="separate"/>
        </w:r>
        <w:r>
          <w:rPr>
            <w:noProof/>
            <w:webHidden/>
          </w:rPr>
          <w:t>25</w:t>
        </w:r>
        <w:r>
          <w:rPr>
            <w:noProof/>
            <w:webHidden/>
          </w:rPr>
          <w:fldChar w:fldCharType="end"/>
        </w:r>
      </w:hyperlink>
    </w:p>
    <w:p w14:paraId="3618C06B" w14:textId="7F53A168"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28" w:history="1">
        <w:r w:rsidRPr="0092265E">
          <w:rPr>
            <w:rStyle w:val="aa"/>
            <w:rFonts w:ascii="맑은 고딕" w:eastAsia="맑은 고딕" w:hAnsi="맑은 고딕"/>
            <w:noProof/>
            <w:lang w:eastAsia="ko-KR"/>
          </w:rPr>
          <w:t>1. Description:</w:t>
        </w:r>
        <w:r>
          <w:rPr>
            <w:noProof/>
            <w:webHidden/>
          </w:rPr>
          <w:tab/>
        </w:r>
        <w:r>
          <w:rPr>
            <w:noProof/>
            <w:webHidden/>
          </w:rPr>
          <w:fldChar w:fldCharType="begin"/>
        </w:r>
        <w:r>
          <w:rPr>
            <w:noProof/>
            <w:webHidden/>
          </w:rPr>
          <w:instrText xml:space="preserve"> PAGEREF _Toc234944228 \h </w:instrText>
        </w:r>
        <w:r>
          <w:rPr>
            <w:noProof/>
            <w:webHidden/>
          </w:rPr>
        </w:r>
        <w:r>
          <w:rPr>
            <w:noProof/>
            <w:webHidden/>
          </w:rPr>
          <w:fldChar w:fldCharType="separate"/>
        </w:r>
        <w:r>
          <w:rPr>
            <w:noProof/>
            <w:webHidden/>
          </w:rPr>
          <w:t>25</w:t>
        </w:r>
        <w:r>
          <w:rPr>
            <w:noProof/>
            <w:webHidden/>
          </w:rPr>
          <w:fldChar w:fldCharType="end"/>
        </w:r>
      </w:hyperlink>
    </w:p>
    <w:p w14:paraId="6E9AA94D" w14:textId="06A0F1A9" w:rsidR="00EA7E83" w:rsidRDefault="00EA7E83">
      <w:pPr>
        <w:pStyle w:val="30"/>
        <w:tabs>
          <w:tab w:val="right" w:leader="dot" w:pos="9628"/>
        </w:tabs>
        <w:rPr>
          <w:rFonts w:asciiTheme="minorHAnsi" w:eastAsiaTheme="minorEastAsia" w:hAnsiTheme="minorHAnsi"/>
          <w:i w:val="0"/>
          <w:noProof/>
          <w:kern w:val="2"/>
          <w:sz w:val="22"/>
          <w:szCs w:val="24"/>
          <w:lang w:eastAsia="ko-KR"/>
          <w14:ligatures w14:val="standardContextual"/>
        </w:rPr>
      </w:pPr>
      <w:hyperlink w:anchor="_Toc234944229" w:history="1">
        <w:r w:rsidRPr="0092265E">
          <w:rPr>
            <w:rStyle w:val="aa"/>
            <w:rFonts w:ascii="맑은 고딕" w:eastAsia="맑은 고딕" w:hAnsi="맑은 고딕"/>
            <w:noProof/>
            <w:lang w:eastAsia="ko-KR"/>
          </w:rPr>
          <w:t>2. Requirements</w:t>
        </w:r>
        <w:r>
          <w:rPr>
            <w:noProof/>
            <w:webHidden/>
          </w:rPr>
          <w:tab/>
        </w:r>
        <w:r>
          <w:rPr>
            <w:noProof/>
            <w:webHidden/>
          </w:rPr>
          <w:fldChar w:fldCharType="begin"/>
        </w:r>
        <w:r>
          <w:rPr>
            <w:noProof/>
            <w:webHidden/>
          </w:rPr>
          <w:instrText xml:space="preserve"> PAGEREF _Toc234944229 \h </w:instrText>
        </w:r>
        <w:r>
          <w:rPr>
            <w:noProof/>
            <w:webHidden/>
          </w:rPr>
        </w:r>
        <w:r>
          <w:rPr>
            <w:noProof/>
            <w:webHidden/>
          </w:rPr>
          <w:fldChar w:fldCharType="separate"/>
        </w:r>
        <w:r>
          <w:rPr>
            <w:noProof/>
            <w:webHidden/>
          </w:rPr>
          <w:t>25</w:t>
        </w:r>
        <w:r>
          <w:rPr>
            <w:noProof/>
            <w:webHidden/>
          </w:rPr>
          <w:fldChar w:fldCharType="end"/>
        </w:r>
      </w:hyperlink>
    </w:p>
    <w:p w14:paraId="3E5DE669" w14:textId="749C679E" w:rsidR="00EA7E83" w:rsidRDefault="00EA7E83">
      <w:pPr>
        <w:pStyle w:val="1"/>
        <w:tabs>
          <w:tab w:val="right" w:leader="dot" w:pos="9628"/>
        </w:tabs>
        <w:rPr>
          <w:rFonts w:asciiTheme="minorHAnsi" w:eastAsiaTheme="minorEastAsia" w:hAnsiTheme="minorHAnsi" w:cstheme="minorBidi"/>
          <w:b w:val="0"/>
          <w:noProof/>
          <w:kern w:val="2"/>
          <w:sz w:val="22"/>
          <w:szCs w:val="24"/>
          <w:lang w:eastAsia="ko-KR"/>
          <w14:ligatures w14:val="standardContextual"/>
        </w:rPr>
      </w:pPr>
      <w:hyperlink w:anchor="_Toc234944230" w:history="1">
        <w:r w:rsidRPr="0092265E">
          <w:rPr>
            <w:rStyle w:val="aa"/>
            <w:noProof/>
            <w:lang w:eastAsia="ko-KR"/>
          </w:rPr>
          <w:t>Instructions to the Competitor</w:t>
        </w:r>
        <w:r>
          <w:rPr>
            <w:noProof/>
            <w:webHidden/>
          </w:rPr>
          <w:tab/>
        </w:r>
        <w:r>
          <w:rPr>
            <w:noProof/>
            <w:webHidden/>
          </w:rPr>
          <w:fldChar w:fldCharType="begin"/>
        </w:r>
        <w:r>
          <w:rPr>
            <w:noProof/>
            <w:webHidden/>
          </w:rPr>
          <w:instrText xml:space="preserve"> PAGEREF _Toc234944230 \h </w:instrText>
        </w:r>
        <w:r>
          <w:rPr>
            <w:noProof/>
            <w:webHidden/>
          </w:rPr>
        </w:r>
        <w:r>
          <w:rPr>
            <w:noProof/>
            <w:webHidden/>
          </w:rPr>
          <w:fldChar w:fldCharType="separate"/>
        </w:r>
        <w:r>
          <w:rPr>
            <w:noProof/>
            <w:webHidden/>
          </w:rPr>
          <w:t>27</w:t>
        </w:r>
        <w:r>
          <w:rPr>
            <w:noProof/>
            <w:webHidden/>
          </w:rPr>
          <w:fldChar w:fldCharType="end"/>
        </w:r>
      </w:hyperlink>
    </w:p>
    <w:p w14:paraId="5C90B5C1" w14:textId="335D124D" w:rsidR="00887C3D" w:rsidRPr="00AB7C44" w:rsidRDefault="00D103CB" w:rsidP="00D103CB">
      <w:r w:rsidRPr="00AB7C44">
        <w:fldChar w:fldCharType="end"/>
      </w:r>
    </w:p>
    <w:p w14:paraId="3699A12E" w14:textId="77777777" w:rsidR="00887C3D" w:rsidRPr="00AB7C44" w:rsidRDefault="00887C3D" w:rsidP="00887C3D">
      <w:r w:rsidRPr="00AB7C44">
        <w:br w:type="page"/>
      </w:r>
    </w:p>
    <w:p w14:paraId="3EC9230C" w14:textId="77777777" w:rsidR="00001509" w:rsidRPr="00AB7C44" w:rsidRDefault="00453B91" w:rsidP="00001509">
      <w:pPr>
        <w:pStyle w:val="11"/>
        <w:rPr>
          <w:rFonts w:eastAsia="맑은 고딕"/>
          <w:lang w:eastAsia="ko-KR"/>
        </w:rPr>
      </w:pPr>
      <w:bookmarkStart w:id="5" w:name="_Toc234944193"/>
      <w:r>
        <w:rPr>
          <w:lang w:eastAsia="ko-KR"/>
        </w:rPr>
        <w:lastRenderedPageBreak/>
        <w:t>Introduction</w:t>
      </w:r>
      <w:bookmarkEnd w:id="5"/>
    </w:p>
    <w:p w14:paraId="45526C2F"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IT Utility Toolkit is a smartphone application that provides a collection of practical utilities for IT developers and security engineers.</w:t>
      </w:r>
    </w:p>
    <w:p w14:paraId="060D2556"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The application offers fifteen tools across four categories: Security, Encoding, Network, and Tools. Each tool performs real calculations such as hash generation, symmetric encryption, data encoding, and network address calculation.</w:t>
      </w:r>
    </w:p>
    <w:p w14:paraId="415E1B0D"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For this task, competitors must implement a tab-based utility application according to the provided prototypes and resource files. All tools must perform their calculations locally inside the application, and every action must provide clear success or error feedback to the user.</w:t>
      </w:r>
    </w:p>
    <w:p w14:paraId="52408E26"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The purpose of this task is to evaluate the competitor’s ability to build a form-based mobile UI, implement input validation and user feedback, integrate cryptographic and encoding functions, and perform bitwise network calculations within a limited competition time.</w:t>
      </w:r>
    </w:p>
    <w:p w14:paraId="119A2C23" w14:textId="77777777" w:rsidR="00001509" w:rsidRPr="00AB7C44" w:rsidRDefault="00453B91" w:rsidP="00001509">
      <w:pPr>
        <w:pStyle w:val="11"/>
        <w:rPr>
          <w:rFonts w:eastAsia="맑은 고딕"/>
          <w:lang w:eastAsia="ko-KR"/>
        </w:rPr>
      </w:pPr>
      <w:bookmarkStart w:id="6" w:name="_Toc234944194"/>
      <w:r>
        <w:rPr>
          <w:lang w:eastAsia="ko-KR"/>
        </w:rPr>
        <w:t>Description of project and tasks</w:t>
      </w:r>
      <w:bookmarkEnd w:id="6"/>
    </w:p>
    <w:p w14:paraId="629BF681"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Competitors must use the provided prototypes, icons, and test data files to implement all requirements specified in this Test Project.</w:t>
      </w:r>
    </w:p>
    <w:p w14:paraId="144CB11F"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The task consists of one smartphone application with four tabs (Security, Encoding, Network, Tools). The application contains fourteen functional utilities and one wireframe-only Port Checker screen. All fifteen tool screens must be implemented.</w:t>
      </w:r>
    </w:p>
    <w:p w14:paraId="5D33A835"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The application does not require any external API or server communication. All calculations must be performed locally on the device. The Port Checker tool is provided as a wireframe UI only and does not require real network communication.</w:t>
      </w:r>
    </w:p>
    <w:p w14:paraId="21C8F111"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Unless stated otherwise, all text is converted to bytes using UTF-8, hash and HMAC results are displayed as lowercase hexadecimal strings, and Base64 output uses the standard alphabet without line breaks.</w:t>
      </w:r>
    </w:p>
    <w:p w14:paraId="34D4DDA9"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The provided test-vectors.json file contains the expected outputs and the common processing rules (encoding, letter case, Base64 variant, AES key/IV) for the sample inputs shown in the prototypes. It will be used for marking and may also be used by competitors to verify their implementation.</w:t>
      </w:r>
    </w:p>
    <w:p w14:paraId="654876FB"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The final application will be evaluated on the provided smartphone device or smartphone emulator.</w:t>
      </w:r>
    </w:p>
    <w:p w14:paraId="28096C2D"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iOS: iOS 26 for Apple iPhone 17 (Simulator)</w:t>
      </w:r>
    </w:p>
    <w:p w14:paraId="0C87D0E5" w14:textId="77777777" w:rsidR="00EB5216" w:rsidRPr="00EB5216" w:rsidRDefault="00EB5216" w:rsidP="00EB5216">
      <w:pPr>
        <w:rPr>
          <w:rFonts w:ascii="맑은 고딕" w:eastAsia="맑은 고딕" w:hAnsi="맑은 고딕"/>
          <w:lang w:eastAsia="ko-KR"/>
        </w:rPr>
      </w:pPr>
      <w:r>
        <w:rPr>
          <w:rFonts w:ascii="맑은 고딕" w:eastAsia="맑은 고딕" w:hAnsi="맑은 고딕"/>
          <w:lang w:eastAsia="ko-KR"/>
        </w:rPr>
        <w:t>Android: Android 16 (API 36) for Pixel 9 (Emulator)</w:t>
      </w:r>
    </w:p>
    <w:p w14:paraId="51658CCD"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lastRenderedPageBreak/>
        <w:drawing>
          <wp:inline distT="0" distB="0" distL="0" distR="0" wp14:anchorId="0DB48A45" wp14:editId="5534BC7F">
            <wp:extent cx="1235189" cy="2743200"/>
            <wp:effectExtent l="0" t="0" r="0" b="0"/>
            <wp:docPr id="5001" name="001. Security - Hash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3"/>
                    <a:stretch>
                      <a:fillRect/>
                    </a:stretch>
                  </pic:blipFill>
                  <pic:spPr bwMode="auto">
                    <a:xfrm>
                      <a:off x="0" y="0"/>
                      <a:ext cx="1235189" cy="27432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CB17AB">
        <w:rPr>
          <w:rFonts w:ascii="맑은 고딕" w:eastAsia="맑은 고딕" w:hAnsi="맑은 고딕"/>
          <w:noProof/>
          <w:lang w:eastAsia="ko-KR"/>
        </w:rPr>
        <w:drawing>
          <wp:inline distT="0" distB="0" distL="0" distR="0" wp14:anchorId="0DB48A45" wp14:editId="5534BC7F">
            <wp:extent cx="1235189" cy="2743200"/>
            <wp:effectExtent l="0" t="0" r="0" b="0"/>
            <wp:docPr id="5002" name="007. Encoding - Number Base Conve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4"/>
                    <a:stretch>
                      <a:fillRect/>
                    </a:stretch>
                  </pic:blipFill>
                  <pic:spPr bwMode="auto">
                    <a:xfrm>
                      <a:off x="0" y="0"/>
                      <a:ext cx="1235189" cy="27432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CB17AB">
        <w:rPr>
          <w:rFonts w:ascii="맑은 고딕" w:eastAsia="맑은 고딕" w:hAnsi="맑은 고딕"/>
          <w:noProof/>
          <w:lang w:eastAsia="ko-KR"/>
        </w:rPr>
        <w:drawing>
          <wp:inline distT="0" distB="0" distL="0" distR="0" wp14:anchorId="0DB48A45" wp14:editId="5534BC7F">
            <wp:extent cx="1235189" cy="2743200"/>
            <wp:effectExtent l="0" t="0" r="0" b="0"/>
            <wp:docPr id="5003" name="012. Tools - Password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5"/>
                    <a:stretch>
                      <a:fillRect/>
                    </a:stretch>
                  </pic:blipFill>
                  <pic:spPr bwMode="auto">
                    <a:xfrm>
                      <a:off x="0" y="0"/>
                      <a:ext cx="1235189" cy="2743200"/>
                    </a:xfrm>
                    <a:prstGeom prst="rect">
                      <a:avLst/>
                    </a:prstGeom>
                    <a:ln>
                      <a:noFill/>
                    </a:ln>
                    <a:extLst>
                      <a:ext uri="{53640926-AAD7-44D8-BBD7-CCE9431645EC}">
                        <a14:shadowObscured xmlns:a14="http://schemas.microsoft.com/office/drawing/2010/main"/>
                      </a:ext>
                    </a:extLst>
                  </pic:spPr>
                </pic:pic>
              </a:graphicData>
            </a:graphic>
          </wp:inline>
        </w:drawing>
      </w:r>
    </w:p>
    <w:p w14:paraId="3FD7635F" w14:textId="77777777" w:rsidR="001D3A00" w:rsidRPr="00AB7C44" w:rsidRDefault="2C4C8026" w:rsidP="00E74380">
      <w:pPr>
        <w:spacing w:after="160"/>
        <w:jc w:val="center"/>
        <w:rPr>
          <w:rFonts w:ascii="맑은 고딕" w:eastAsia="맑은 고딕" w:hAnsi="맑은 고딕"/>
          <w:lang w:eastAsia="ko-KR"/>
        </w:rPr>
      </w:pPr>
      <w:r>
        <w:rPr>
          <w:rFonts w:ascii="맑은 고딕" w:eastAsia="맑은 고딕" w:hAnsi="맑은 고딕"/>
          <w:lang w:eastAsia="ko-KR"/>
        </w:rPr>
        <w:t>&lt;Prototype&gt;</w:t>
      </w:r>
    </w:p>
    <w:p w14:paraId="450C179E" w14:textId="77777777" w:rsidR="00FE5B40" w:rsidRPr="00AB7C44" w:rsidRDefault="00FE5B40" w:rsidP="00FE5B40">
      <w:pPr>
        <w:pStyle w:val="23"/>
        <w:pageBreakBefore/>
        <w:rPr>
          <w:rFonts w:ascii="맑은 고딕" w:eastAsia="맑은 고딕" w:hAnsi="맑은 고딕"/>
          <w:lang w:eastAsia="ko-KR"/>
        </w:rPr>
      </w:pPr>
      <w:bookmarkStart w:id="7" w:name="_Toc234944195"/>
      <w:r>
        <w:rPr>
          <w:rFonts w:ascii="맑은 고딕" w:eastAsia="맑은 고딕" w:hAnsi="맑은 고딕"/>
          <w:lang w:eastAsia="ko-KR"/>
        </w:rPr>
        <w:lastRenderedPageBreak/>
        <w:t>1. General Requirements</w:t>
      </w:r>
      <w:bookmarkEnd w:id="7"/>
    </w:p>
    <w:p w14:paraId="7BF2D5A5" w14:textId="77777777" w:rsidR="00FE5B40" w:rsidRPr="00AB7C44" w:rsidRDefault="00FE5B40" w:rsidP="00FE5B40">
      <w:pPr>
        <w:pStyle w:val="32"/>
        <w:ind w:leftChars="100" w:left="200"/>
        <w:rPr>
          <w:rFonts w:ascii="맑은 고딕" w:eastAsia="맑은 고딕" w:hAnsi="맑은 고딕"/>
          <w:lang w:eastAsia="ko-KR"/>
        </w:rPr>
      </w:pPr>
      <w:bookmarkStart w:id="8" w:name="_Toc234944196"/>
      <w:r>
        <w:rPr>
          <w:rFonts w:ascii="맑은 고딕" w:eastAsia="맑은 고딕" w:hAnsi="맑은 고딕"/>
          <w:lang w:eastAsia="ko-KR"/>
        </w:rPr>
        <w:t>1. Description</w:t>
      </w:r>
      <w:bookmarkEnd w:id="8"/>
    </w:p>
    <w:p w14:paraId="2DFB258F"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Competitors must refer to the provided prototypes and resource files, and implement all required functionalities accordingly.</w:t>
      </w:r>
    </w:p>
    <w:p w14:paraId="16DCBA4A"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This task does not require any external API or server communication. All calculations must be performed locally inside the application.</w:t>
      </w:r>
    </w:p>
    <w:p w14:paraId="2CE36C78"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Competitors may use only the platform SDK libraries and the packages included in the provided offline library cache. (Kotlin/Android: Java Cryptography Architecture – MessageDigest, Mac, Cipher, java.util.UUID / Swift/iOS: CryptoKit, CommonCrypto / Flutter: crypto, uuid — the offline cache contains no AES or file-picker package, so AES and file selection must be implemented in pure Dart or through a platform channel.)</w:t>
      </w:r>
    </w:p>
    <w:p w14:paraId="2BC50B4A"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Unless stated otherwise, all text is converted to bytes using UTF-8. Hash and HMAC results must be displayed as lowercase hexadecimal strings.</w:t>
      </w:r>
    </w:p>
    <w:p w14:paraId="414EEB9A"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All success and error feedback must be displayed as an in-app notification banner (toast-style) that appears at the top of the screen and disappears automatically.</w:t>
      </w:r>
    </w:p>
    <w:p w14:paraId="0BB144FF"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If there are undefined or missing elements in the prototypes, competitors must implement them following standard mobile application UI/UX principles.</w:t>
      </w:r>
    </w:p>
    <w:p w14:paraId="2AB09A25"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Competitors may use all files included in the “media-files” folder.</w:t>
      </w:r>
    </w:p>
    <w:p w14:paraId="5416370F"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Friendly and user-centered messages must be used for error handling, guidance, and validation.</w:t>
      </w:r>
    </w:p>
    <w:p w14:paraId="734B2E6F"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The final application will be evaluated on the provided Android emulator or iOS Simulator and must function correctly in that environment.</w:t>
      </w:r>
    </w:p>
    <w:p w14:paraId="26415F6C"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No user account or authentication mechanism is required for this task.</w:t>
      </w:r>
    </w:p>
    <w:p w14:paraId="34F678E5"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The application must support the phone portrait layout.</w:t>
      </w:r>
    </w:p>
    <w:p w14:paraId="6E88A7AE"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The application must display the application name “IT Utility Toolkit” in the operating system.</w:t>
      </w:r>
    </w:p>
    <w:p w14:paraId="0B95AAC9"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When the application starts, the Security tab must be selected by default and the Hash Generator tool must be displayed.</w:t>
      </w:r>
    </w:p>
    <w:p w14:paraId="07C59C24" w14:textId="77777777" w:rsidR="0079107E" w:rsidRPr="00AB7C44" w:rsidRDefault="0079107E" w:rsidP="008234E2">
      <w:pPr>
        <w:pStyle w:val="ae"/>
        <w:numPr>
          <w:ilvl w:val="1"/>
          <w:numId w:val="10"/>
        </w:numPr>
        <w:spacing w:after="0"/>
        <w:rPr>
          <w:rFonts w:ascii="맑은 고딕" w:eastAsia="맑은 고딕" w:hAnsi="맑은 고딕"/>
          <w:lang w:eastAsia="ko-KR"/>
        </w:rPr>
      </w:pPr>
      <w:r>
        <w:rPr>
          <w:rFonts w:ascii="맑은 고딕" w:eastAsia="맑은 고딕" w:hAnsi="맑은 고딕"/>
          <w:lang w:eastAsia="ko-KR"/>
        </w:rPr>
        <w:t>The visual design must follow the grayscale (neutral) design tone shown in the provided prototypes.</w:t>
      </w:r>
    </w:p>
    <w:p w14:paraId="4303D09E" w14:textId="77777777" w:rsidR="00FE5B40" w:rsidRPr="00AB7C44" w:rsidRDefault="00FE5B40" w:rsidP="00FE5B40">
      <w:pPr>
        <w:pStyle w:val="23"/>
        <w:pageBreakBefore/>
        <w:rPr>
          <w:rFonts w:ascii="맑은 고딕" w:eastAsia="맑은 고딕" w:hAnsi="맑은 고딕"/>
          <w:lang w:eastAsia="ko-KR"/>
        </w:rPr>
      </w:pPr>
      <w:bookmarkStart w:id="9" w:name="_Toc234944197"/>
      <w:r>
        <w:rPr>
          <w:rFonts w:ascii="맑은 고딕" w:eastAsia="맑은 고딕" w:hAnsi="맑은 고딕"/>
          <w:lang w:eastAsia="ko-KR"/>
        </w:rPr>
        <w:lastRenderedPageBreak/>
        <w:t>2. Common Layout &amp; Tab Navigation</w:t>
      </w:r>
      <w:bookmarkEnd w:id="9"/>
    </w:p>
    <w:p w14:paraId="04671871" w14:textId="77777777" w:rsidR="00FE5B40" w:rsidRPr="00AB7C44" w:rsidRDefault="00FE5B40" w:rsidP="00FE5B40">
      <w:pPr>
        <w:pStyle w:val="32"/>
        <w:ind w:leftChars="100" w:left="200"/>
        <w:rPr>
          <w:rFonts w:ascii="맑은 고딕" w:eastAsia="맑은 고딕" w:hAnsi="맑은 고딕"/>
          <w:lang w:eastAsia="ko-KR"/>
        </w:rPr>
      </w:pPr>
      <w:bookmarkStart w:id="10" w:name="_Toc234944198"/>
      <w:r>
        <w:rPr>
          <w:rFonts w:ascii="맑은 고딕" w:eastAsia="맑은 고딕" w:hAnsi="맑은 고딕"/>
          <w:lang w:eastAsia="ko-KR"/>
        </w:rPr>
        <w:t>1. Description:</w:t>
      </w:r>
      <w:bookmarkEnd w:id="10"/>
    </w:p>
    <w:p w14:paraId="02214EC4" w14:textId="77777777" w:rsidR="0079107E" w:rsidRPr="00AB7C44" w:rsidRDefault="0079107E" w:rsidP="008234E2">
      <w:pPr>
        <w:pStyle w:val="ae"/>
        <w:numPr>
          <w:ilvl w:val="1"/>
          <w:numId w:val="11"/>
        </w:numPr>
        <w:spacing w:after="0"/>
        <w:rPr>
          <w:rFonts w:ascii="맑은 고딕" w:eastAsia="맑은 고딕" w:hAnsi="맑은 고딕"/>
          <w:lang w:eastAsia="ko-KR"/>
        </w:rPr>
      </w:pPr>
      <w:r>
        <w:rPr>
          <w:rFonts w:ascii="맑은 고딕" w:eastAsia="맑은 고딕" w:hAnsi="맑은 고딕"/>
          <w:lang w:eastAsia="ko-KR"/>
        </w:rPr>
        <w:t>The application consists of a fixed header area, a scrollable content area, and a fixed bottom tab navigation with four tabs.</w:t>
      </w:r>
    </w:p>
    <w:p w14:paraId="52D77305" w14:textId="77777777" w:rsidR="0079107E" w:rsidRPr="00AB7C44" w:rsidRDefault="0079107E" w:rsidP="008234E2">
      <w:pPr>
        <w:pStyle w:val="ae"/>
        <w:numPr>
          <w:ilvl w:val="1"/>
          <w:numId w:val="11"/>
        </w:numPr>
        <w:spacing w:after="0"/>
        <w:rPr>
          <w:rFonts w:ascii="맑은 고딕" w:eastAsia="맑은 고딕" w:hAnsi="맑은 고딕"/>
          <w:lang w:eastAsia="ko-KR"/>
        </w:rPr>
      </w:pPr>
      <w:r>
        <w:rPr>
          <w:rFonts w:ascii="맑은 고딕" w:eastAsia="맑은 고딕" w:hAnsi="맑은 고딕"/>
          <w:lang w:eastAsia="ko-KR"/>
        </w:rPr>
        <w:t>Each tab contains a tool selector grid at the top and displays one active tool card below it.</w:t>
      </w:r>
    </w:p>
    <w:p w14:paraId="2E645B0A" w14:textId="77777777" w:rsidR="00FE5B40" w:rsidRPr="00AB7C44" w:rsidRDefault="00FE5B40" w:rsidP="00FE5B40">
      <w:pPr>
        <w:pStyle w:val="32"/>
        <w:ind w:leftChars="100" w:left="200"/>
        <w:rPr>
          <w:rFonts w:ascii="맑은 고딕" w:eastAsia="맑은 고딕" w:hAnsi="맑은 고딕"/>
          <w:lang w:eastAsia="ko-KR"/>
        </w:rPr>
      </w:pPr>
      <w:bookmarkStart w:id="11" w:name="_Toc234944199"/>
      <w:r>
        <w:rPr>
          <w:rFonts w:ascii="맑은 고딕" w:eastAsia="맑은 고딕" w:hAnsi="맑은 고딕"/>
          <w:lang w:eastAsia="ko-KR"/>
        </w:rPr>
        <w:t>2. Requirements</w:t>
      </w:r>
      <w:bookmarkEnd w:id="11"/>
    </w:p>
    <w:tbl>
      <w:tblPr>
        <w:tblStyle w:val="WSI-Table1"/>
        <w:tblW w:w="0" w:type="auto"/>
        <w:tblLook w:val="04A0" w:firstRow="1" w:lastRow="0" w:firstColumn="1" w:lastColumn="0" w:noHBand="0" w:noVBand="1"/>
      </w:tblPr>
      <w:tblGrid>
        <w:gridCol w:w="6166"/>
        <w:gridCol w:w="3452"/>
      </w:tblGrid>
      <w:tr w:rsidR="007B7DA6" w:rsidRPr="00AB7C44" w14:paraId="7B33DC1B"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5B055F67"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7829EB46"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2011680" cy="4467687"/>
                  <wp:effectExtent l="0" t="0" r="0" b="0"/>
                  <wp:docPr id="5004" name="016. Common - Toast Not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6"/>
                          <a:stretch>
                            <a:fillRect/>
                          </a:stretch>
                        </pic:blipFill>
                        <pic:spPr bwMode="auto">
                          <a:xfrm>
                            <a:off x="0" y="0"/>
                            <a:ext cx="2011680" cy="446768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0433CB6D" w14:textId="77777777" w:rsidTr="004B4224">
        <w:trPr>
          <w:trHeight w:val="3969"/>
        </w:trPr>
        <w:tc>
          <w:tcPr>
            <w:tcW w:w="6227" w:type="dxa"/>
          </w:tcPr>
          <w:p w14:paraId="0F8FE56F"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[Header Area]</w:t>
            </w:r>
          </w:p>
          <w:p w14:paraId="1E617CE9"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Application title text: “IT Utility Toolkit”</w:t>
            </w:r>
          </w:p>
          <w:p w14:paraId="1D01C938"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Header subtitle text (changes according to the active tab)</w:t>
            </w:r>
          </w:p>
          <w:p w14:paraId="68912343"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[Content Area]</w:t>
            </w:r>
          </w:p>
          <w:p w14:paraId="2302AAD7"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Scrollable tool content area</w:t>
            </w:r>
          </w:p>
          <w:p w14:paraId="3860CA5B"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[Tool Selector Area]</w:t>
            </w:r>
          </w:p>
          <w:p w14:paraId="743FCD23"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Tool selector button grid (2×2 or 1×3) at the top of each tab</w:t>
            </w:r>
          </w:p>
          <w:p w14:paraId="4EADADE0"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Tool selector button: icon &amp; label</w:t>
            </w:r>
          </w:p>
          <w:p w14:paraId="77F45572"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[Bottom Tab Navigation]</w:t>
            </w:r>
          </w:p>
          <w:p w14:paraId="737EE5E8"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Tab item: “Security” &amp; shield icon</w:t>
            </w:r>
          </w:p>
          <w:p w14:paraId="6646D9E8"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Tab item: “Encoding” &amp; code icon</w:t>
            </w:r>
          </w:p>
          <w:p w14:paraId="47229763"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Tab item: “Network” &amp; network icon</w:t>
            </w:r>
          </w:p>
          <w:p w14:paraId="15167F58"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Tab item: “Tools” &amp; wrench icon</w:t>
            </w:r>
          </w:p>
          <w:p w14:paraId="1B20064C"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[Notification Area]</w:t>
            </w:r>
          </w:p>
          <w:p w14:paraId="369E5558" w14:textId="77777777" w:rsidR="00EF685E" w:rsidRDefault="00EF685E" w:rsidP="008234E2">
            <w:pPr>
              <w:pStyle w:val="ae"/>
              <w:numPr>
                <w:ilvl w:val="0"/>
                <w:numId w:val="12"/>
              </w:numPr>
              <w:rPr>
                <w:rFonts w:ascii="맑은 고딕" w:eastAsia="맑은 고딕" w:hAnsi="맑은 고딕"/>
                <w:lang w:eastAsia="ko-KR"/>
              </w:rPr>
            </w:pPr>
            <w:r>
              <w:rPr>
                <w:rFonts w:ascii="맑은 고딕" w:eastAsia="맑은 고딕" w:hAnsi="맑은 고딕"/>
                <w:lang w:eastAsia="ko-KR"/>
              </w:rPr>
              <w:t>Success / error in-app notification banner (toast-style)</w:t>
            </w:r>
          </w:p>
        </w:tc>
        <w:tc>
          <w:tcPr>
            <w:tcW w:w="3388" w:type="dxa"/>
            <w:vMerge/>
            <w:shd w:val="clear" w:color="auto" w:fill="auto"/>
          </w:tcPr>
          <w:p w14:paraId="733CF299" w14:textId="77777777" w:rsidR="007B7DA6" w:rsidRPr="00AB7C44" w:rsidRDefault="007B7DA6" w:rsidP="00373279">
            <w:pPr>
              <w:rPr>
                <w:rFonts w:ascii="맑은 고딕" w:eastAsia="맑은 고딕" w:hAnsi="맑은 고딕"/>
                <w:lang w:eastAsia="ko-KR"/>
              </w:rPr>
            </w:pPr>
          </w:p>
        </w:tc>
      </w:tr>
      <w:tr w:rsidR="007B7DA6" w:rsidRPr="00AB7C44" w14:paraId="6ECD9CD9" w14:textId="77777777" w:rsidTr="004B4224">
        <w:trPr>
          <w:trHeight w:val="20"/>
        </w:trPr>
        <w:tc>
          <w:tcPr>
            <w:tcW w:w="6227" w:type="dxa"/>
            <w:shd w:val="clear" w:color="auto" w:fill="003B5C"/>
          </w:tcPr>
          <w:p w14:paraId="520FC12E"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4172DE79" w14:textId="77777777" w:rsidR="007B7DA6" w:rsidRPr="00AB7C44" w:rsidRDefault="007B7DA6" w:rsidP="00373279">
            <w:pPr>
              <w:rPr>
                <w:rFonts w:ascii="맑은 고딕" w:eastAsia="맑은 고딕" w:hAnsi="맑은 고딕"/>
                <w:lang w:eastAsia="ko-KR"/>
              </w:rPr>
            </w:pPr>
          </w:p>
        </w:tc>
      </w:tr>
      <w:tr w:rsidR="007B7DA6" w:rsidRPr="00AB7C44" w14:paraId="6D0F0AB5" w14:textId="77777777" w:rsidTr="00373279">
        <w:tc>
          <w:tcPr>
            <w:tcW w:w="6227" w:type="dxa"/>
          </w:tcPr>
          <w:p w14:paraId="61072951"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When the application starts, the Security tab must be selected and the Hash Generator tool must be displayed.</w:t>
            </w:r>
          </w:p>
          <w:p w14:paraId="6AC8E542"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The active tab item must be visually highlighted in the bottom tab navigation.</w:t>
            </w:r>
          </w:p>
          <w:p w14:paraId="38101734"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lastRenderedPageBreak/>
              <w:t>The header subtitle must change according to the active tab: “Security &amp; Encryption”, “Encoding &amp; Conversion”, “Network Utilities”, “General Tools”.</w:t>
            </w:r>
          </w:p>
          <w:p w14:paraId="5C56F40A"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The header and the bottom tab navigation must remain fixed while the content area scrolls.</w:t>
            </w:r>
          </w:p>
          <w:p w14:paraId="0EDD0EC9"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Selecting a tool in the tool selector must switch the displayed tool card.</w:t>
            </w:r>
          </w:p>
          <w:p w14:paraId="518CDEC1"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The selected tool button must be visually highlighted.</w:t>
            </w:r>
          </w:p>
          <w:p w14:paraId="244A729F"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A success notification banner must be displayed after a calculation, conversion, generation, file selection, or clipboard copy completes successfully. A failed validation must display an error notification banner.</w:t>
            </w:r>
          </w:p>
          <w:p w14:paraId="571C15CD"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Tab changes, tool selection, slider changes, checkbox changes, and input focus changes do not require success notifications.</w:t>
            </w:r>
          </w:p>
          <w:p w14:paraId="6B7D43B8"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Notification banners must appear at the top of the screen and disappear automatically.</w:t>
            </w:r>
          </w:p>
          <w:p w14:paraId="3F9BD96A"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Copy buttons must be displayed only when a result exists.</w:t>
            </w:r>
          </w:p>
          <w:p w14:paraId="58F07CD1" w14:textId="77777777" w:rsidR="00EF685E" w:rsidRDefault="00EF685E" w:rsidP="008234E2">
            <w:pPr>
              <w:pStyle w:val="ae"/>
              <w:numPr>
                <w:ilvl w:val="0"/>
                <w:numId w:val="13"/>
              </w:numPr>
              <w:rPr>
                <w:rFonts w:ascii="맑은 고딕" w:eastAsia="맑은 고딕" w:hAnsi="맑은 고딕"/>
                <w:lang w:eastAsia="ko-KR"/>
              </w:rPr>
            </w:pPr>
            <w:r>
              <w:rPr>
                <w:rFonts w:ascii="맑은 고딕" w:eastAsia="맑은 고딕" w:hAnsi="맑은 고딕"/>
                <w:lang w:eastAsia="ko-KR"/>
              </w:rPr>
              <w:t>Tapping a Copy button must copy the result to the clipboard and display a “Copied to clipboard” notification banner.</w:t>
            </w:r>
          </w:p>
        </w:tc>
        <w:tc>
          <w:tcPr>
            <w:tcW w:w="3388" w:type="dxa"/>
            <w:vMerge/>
            <w:shd w:val="clear" w:color="auto" w:fill="auto"/>
          </w:tcPr>
          <w:p w14:paraId="1CF13871" w14:textId="77777777" w:rsidR="007B7DA6" w:rsidRPr="00AB7C44" w:rsidRDefault="007B7DA6" w:rsidP="00373279">
            <w:pPr>
              <w:rPr>
                <w:rFonts w:ascii="맑은 고딕" w:eastAsia="맑은 고딕" w:hAnsi="맑은 고딕"/>
                <w:lang w:eastAsia="ko-KR"/>
              </w:rPr>
            </w:pPr>
          </w:p>
        </w:tc>
      </w:tr>
    </w:tbl>
    <w:p w14:paraId="751AC2C7" w14:textId="77777777" w:rsidR="00FE5B40" w:rsidRPr="00AB7C44" w:rsidRDefault="00FE5B40" w:rsidP="00FE5B40">
      <w:pPr>
        <w:pStyle w:val="23"/>
        <w:pageBreakBefore/>
        <w:rPr>
          <w:rFonts w:ascii="맑은 고딕" w:eastAsia="맑은 고딕" w:hAnsi="맑은 고딕"/>
          <w:lang w:eastAsia="ko-KR"/>
        </w:rPr>
      </w:pPr>
      <w:bookmarkStart w:id="12" w:name="_Toc234944200"/>
      <w:r>
        <w:rPr>
          <w:rFonts w:ascii="맑은 고딕" w:eastAsia="맑은 고딕" w:hAnsi="맑은 고딕"/>
          <w:lang w:eastAsia="ko-KR"/>
        </w:rPr>
        <w:lastRenderedPageBreak/>
        <w:t>3. Security Tab – Hash Generator</w:t>
      </w:r>
      <w:bookmarkEnd w:id="12"/>
    </w:p>
    <w:p w14:paraId="1EAF4468" w14:textId="77777777" w:rsidR="00FE5B40" w:rsidRPr="00AB7C44" w:rsidRDefault="00FE5B40" w:rsidP="00FE5B40">
      <w:pPr>
        <w:pStyle w:val="32"/>
        <w:ind w:leftChars="100" w:left="200"/>
        <w:rPr>
          <w:rFonts w:ascii="맑은 고딕" w:eastAsia="맑은 고딕" w:hAnsi="맑은 고딕"/>
          <w:lang w:eastAsia="ko-KR"/>
        </w:rPr>
      </w:pPr>
      <w:bookmarkStart w:id="13" w:name="_Toc234944201"/>
      <w:r>
        <w:rPr>
          <w:rFonts w:ascii="맑은 고딕" w:eastAsia="맑은 고딕" w:hAnsi="맑은 고딕"/>
          <w:lang w:eastAsia="ko-KR"/>
        </w:rPr>
        <w:t>1. Description:</w:t>
      </w:r>
      <w:bookmarkEnd w:id="13"/>
    </w:p>
    <w:p w14:paraId="44E003DA" w14:textId="77777777" w:rsidR="0079107E" w:rsidRPr="00AB7C44" w:rsidRDefault="0079107E" w:rsidP="008234E2">
      <w:pPr>
        <w:pStyle w:val="ae"/>
        <w:numPr>
          <w:ilvl w:val="1"/>
          <w:numId w:val="14"/>
        </w:numPr>
        <w:spacing w:after="0"/>
        <w:rPr>
          <w:rFonts w:ascii="맑은 고딕" w:eastAsia="맑은 고딕" w:hAnsi="맑은 고딕"/>
          <w:lang w:eastAsia="ko-KR"/>
        </w:rPr>
      </w:pPr>
      <w:r>
        <w:rPr>
          <w:rFonts w:ascii="맑은 고딕" w:eastAsia="맑은 고딕" w:hAnsi="맑은 고딕"/>
          <w:lang w:eastAsia="ko-KR"/>
        </w:rPr>
        <w:t>The Hash Generator creates a hash value from an input text using the selected algorithm.</w:t>
      </w:r>
    </w:p>
    <w:p w14:paraId="61009344" w14:textId="77777777" w:rsidR="0079107E" w:rsidRPr="00AB7C44" w:rsidRDefault="0079107E" w:rsidP="008234E2">
      <w:pPr>
        <w:pStyle w:val="ae"/>
        <w:numPr>
          <w:ilvl w:val="1"/>
          <w:numId w:val="14"/>
        </w:numPr>
        <w:spacing w:after="0"/>
        <w:rPr>
          <w:rFonts w:ascii="맑은 고딕" w:eastAsia="맑은 고딕" w:hAnsi="맑은 고딕"/>
          <w:lang w:eastAsia="ko-KR"/>
        </w:rPr>
      </w:pPr>
      <w:r>
        <w:rPr>
          <w:rFonts w:ascii="맑은 고딕" w:eastAsia="맑은 고딕" w:hAnsi="맑은 고딕"/>
          <w:lang w:eastAsia="ko-KR"/>
        </w:rPr>
        <w:t>An optional salt value can be appended to the input text before hashing.</w:t>
      </w:r>
    </w:p>
    <w:p w14:paraId="6E1E8612" w14:textId="77777777" w:rsidR="00FE5B40" w:rsidRPr="00AB7C44" w:rsidRDefault="00FE5B40" w:rsidP="00FE5B40">
      <w:pPr>
        <w:pStyle w:val="32"/>
        <w:ind w:leftChars="100" w:left="200"/>
        <w:rPr>
          <w:rFonts w:ascii="맑은 고딕" w:eastAsia="맑은 고딕" w:hAnsi="맑은 고딕"/>
          <w:lang w:eastAsia="ko-KR"/>
        </w:rPr>
      </w:pPr>
      <w:bookmarkStart w:id="14" w:name="_Toc234944202"/>
      <w:r>
        <w:rPr>
          <w:rFonts w:ascii="맑은 고딕" w:eastAsia="맑은 고딕" w:hAnsi="맑은 고딕"/>
          <w:lang w:eastAsia="ko-KR"/>
        </w:rPr>
        <w:t>2. Requirements</w:t>
      </w:r>
      <w:bookmarkEnd w:id="14"/>
    </w:p>
    <w:tbl>
      <w:tblPr>
        <w:tblStyle w:val="WSI-Table1"/>
        <w:tblW w:w="0" w:type="auto"/>
        <w:tblLook w:val="04A0" w:firstRow="1" w:lastRow="0" w:firstColumn="1" w:lastColumn="0" w:noHBand="0" w:noVBand="1"/>
      </w:tblPr>
      <w:tblGrid>
        <w:gridCol w:w="6166"/>
        <w:gridCol w:w="3452"/>
      </w:tblGrid>
      <w:tr w:rsidR="007B7DA6" w:rsidRPr="00AB7C44" w14:paraId="66B8E2DF"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240A4FBC"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3AA1A80E"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2011680" cy="4467687"/>
                  <wp:effectExtent l="0" t="0" r="0" b="0"/>
                  <wp:docPr id="5005" name="001. Security - Hash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3"/>
                          <a:stretch>
                            <a:fillRect/>
                          </a:stretch>
                        </pic:blipFill>
                        <pic:spPr bwMode="auto">
                          <a:xfrm>
                            <a:off x="0" y="0"/>
                            <a:ext cx="2011680" cy="446768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194ACA1C" w14:textId="77777777" w:rsidTr="004B4224">
        <w:trPr>
          <w:trHeight w:val="3969"/>
        </w:trPr>
        <w:tc>
          <w:tcPr>
            <w:tcW w:w="6227" w:type="dxa"/>
          </w:tcPr>
          <w:p w14:paraId="5DE47148"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[Input Area]</w:t>
            </w:r>
          </w:p>
          <w:p w14:paraId="1FDAC30E"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Input text area (placeholder: “Enter text to hash...”)</w:t>
            </w:r>
          </w:p>
          <w:p w14:paraId="2679B925"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Algorithm dropdown: MD5, SHA-1, SHA-224, SHA-256, SHA-384, SHA-512</w:t>
            </w:r>
          </w:p>
          <w:p w14:paraId="26C077BE"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Checkbox: “Use Salt”</w:t>
            </w:r>
          </w:p>
          <w:p w14:paraId="40BE6973"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Salt value input (placeholder: “Salt value...”)</w:t>
            </w:r>
          </w:p>
          <w:p w14:paraId="63E027CF"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Button: “Generate Random Salt”</w:t>
            </w:r>
          </w:p>
          <w:p w14:paraId="29641188"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[Action Area]</w:t>
            </w:r>
          </w:p>
          <w:p w14:paraId="7F01665E"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Button: “Generate Hash”</w:t>
            </w:r>
          </w:p>
          <w:p w14:paraId="73C12DCA"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Clear button &amp; trash icon</w:t>
            </w:r>
          </w:p>
          <w:p w14:paraId="55069225"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[Result Area]</w:t>
            </w:r>
          </w:p>
          <w:p w14:paraId="782187B4"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Read-only result field: “Hash Result”</w:t>
            </w:r>
          </w:p>
          <w:p w14:paraId="396004AB" w14:textId="77777777" w:rsidR="00EF685E" w:rsidRDefault="00EF685E" w:rsidP="008234E2">
            <w:pPr>
              <w:pStyle w:val="ae"/>
              <w:numPr>
                <w:ilvl w:val="0"/>
                <w:numId w:val="15"/>
              </w:numPr>
              <w:rPr>
                <w:rFonts w:ascii="맑은 고딕" w:eastAsia="맑은 고딕" w:hAnsi="맑은 고딕"/>
                <w:lang w:eastAsia="ko-KR"/>
              </w:rPr>
            </w:pPr>
            <w:r>
              <w:rPr>
                <w:rFonts w:ascii="맑은 고딕" w:eastAsia="맑은 고딕" w:hAnsi="맑은 고딕"/>
                <w:lang w:eastAsia="ko-KR"/>
              </w:rPr>
              <w:t>Copy button</w:t>
            </w:r>
          </w:p>
        </w:tc>
        <w:tc>
          <w:tcPr>
            <w:tcW w:w="3388" w:type="dxa"/>
            <w:vMerge/>
            <w:shd w:val="clear" w:color="auto" w:fill="auto"/>
          </w:tcPr>
          <w:p w14:paraId="339FECC3" w14:textId="77777777" w:rsidR="007B7DA6" w:rsidRPr="00AB7C44" w:rsidRDefault="007B7DA6" w:rsidP="00373279">
            <w:pPr>
              <w:rPr>
                <w:rFonts w:ascii="맑은 고딕" w:eastAsia="맑은 고딕" w:hAnsi="맑은 고딕"/>
                <w:lang w:eastAsia="ko-KR"/>
              </w:rPr>
            </w:pPr>
          </w:p>
        </w:tc>
      </w:tr>
      <w:tr w:rsidR="007B7DA6" w:rsidRPr="00AB7C44" w14:paraId="7E5618A0" w14:textId="77777777" w:rsidTr="004B4224">
        <w:trPr>
          <w:trHeight w:val="20"/>
        </w:trPr>
        <w:tc>
          <w:tcPr>
            <w:tcW w:w="6227" w:type="dxa"/>
            <w:shd w:val="clear" w:color="auto" w:fill="003B5C"/>
          </w:tcPr>
          <w:p w14:paraId="653862C5"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3F320E29" w14:textId="77777777" w:rsidR="007B7DA6" w:rsidRPr="00AB7C44" w:rsidRDefault="007B7DA6" w:rsidP="00373279">
            <w:pPr>
              <w:rPr>
                <w:rFonts w:ascii="맑은 고딕" w:eastAsia="맑은 고딕" w:hAnsi="맑은 고딕"/>
                <w:lang w:eastAsia="ko-KR"/>
              </w:rPr>
            </w:pPr>
          </w:p>
        </w:tc>
      </w:tr>
      <w:tr w:rsidR="007B7DA6" w:rsidRPr="00AB7C44" w14:paraId="3B9B23F9" w14:textId="77777777" w:rsidTr="00373279">
        <w:tc>
          <w:tcPr>
            <w:tcW w:w="6227" w:type="dxa"/>
          </w:tcPr>
          <w:p w14:paraId="47FBBB3E"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The hash value must be generated from the UTF-8 bytes of the input text using the selected algorithm, and displayed as a lowercase hexadecimal string.</w:t>
            </w:r>
          </w:p>
          <w:p w14:paraId="1F4B22F3"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All six algorithms (MD5, SHA-1, SHA-224, SHA-256, SHA-384, SHA-512) must produce correct hash values. The provided test-vectors.json contains the expected values.</w:t>
            </w:r>
          </w:p>
          <w:p w14:paraId="20888D8F"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The default algorithm selection must be MD5.</w:t>
            </w:r>
          </w:p>
          <w:p w14:paraId="31AB7327"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The salt value input and the Generate Random Salt button must be enabled only when “Use Salt” is checked.</w:t>
            </w:r>
          </w:p>
          <w:p w14:paraId="196D6E98"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lastRenderedPageBreak/>
              <w:t>When “Use Salt” is checked and a salt value exists, the hash input must be UTF8(inputText + displayedSaltText) — a simple text concatenation. A manually entered salt is treated as a normal text string.</w:t>
            </w:r>
          </w:p>
          <w:p w14:paraId="16388561"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The Generate Random Salt button must generate 16 random bytes and display them as 32 lowercase hexadecimal characters in the salt input.</w:t>
            </w:r>
          </w:p>
          <w:p w14:paraId="11618AA5"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If the input text is empty, an error notification banner must be displayed.</w:t>
            </w:r>
          </w:p>
          <w:p w14:paraId="66109C74"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The clear button must reset the input text, the salt value, and the result.</w:t>
            </w:r>
          </w:p>
          <w:p w14:paraId="264EF70B" w14:textId="77777777" w:rsidR="00EF685E" w:rsidRDefault="00EF685E" w:rsidP="008234E2">
            <w:pPr>
              <w:pStyle w:val="ae"/>
              <w:numPr>
                <w:ilvl w:val="0"/>
                <w:numId w:val="16"/>
              </w:numPr>
              <w:rPr>
                <w:rFonts w:ascii="맑은 고딕" w:eastAsia="맑은 고딕" w:hAnsi="맑은 고딕"/>
                <w:lang w:eastAsia="ko-KR"/>
              </w:rPr>
            </w:pPr>
            <w:r>
              <w:rPr>
                <w:rFonts w:ascii="맑은 고딕" w:eastAsia="맑은 고딕" w:hAnsi="맑은 고딕"/>
                <w:lang w:eastAsia="ko-KR"/>
              </w:rPr>
              <w:t>The hash result must be displayed in a read-only field, and the Copy button must be displayed only when a result exists.</w:t>
            </w:r>
          </w:p>
        </w:tc>
        <w:tc>
          <w:tcPr>
            <w:tcW w:w="3388" w:type="dxa"/>
            <w:vMerge/>
            <w:shd w:val="clear" w:color="auto" w:fill="auto"/>
          </w:tcPr>
          <w:p w14:paraId="3E681FDD" w14:textId="77777777" w:rsidR="007B7DA6" w:rsidRPr="00AB7C44" w:rsidRDefault="007B7DA6" w:rsidP="00373279">
            <w:pPr>
              <w:rPr>
                <w:rFonts w:ascii="맑은 고딕" w:eastAsia="맑은 고딕" w:hAnsi="맑은 고딕"/>
                <w:lang w:eastAsia="ko-KR"/>
              </w:rPr>
            </w:pPr>
          </w:p>
        </w:tc>
      </w:tr>
    </w:tbl>
    <w:p w14:paraId="49BFD442" w14:textId="77777777" w:rsidR="00FE5B40" w:rsidRPr="00AB7C44" w:rsidRDefault="00FE5B40" w:rsidP="00FE5B40">
      <w:pPr>
        <w:pStyle w:val="23"/>
        <w:pageBreakBefore/>
        <w:rPr>
          <w:rFonts w:ascii="맑은 고딕" w:eastAsia="맑은 고딕" w:hAnsi="맑은 고딕"/>
          <w:lang w:eastAsia="ko-KR"/>
        </w:rPr>
      </w:pPr>
      <w:bookmarkStart w:id="15" w:name="_Toc234944203"/>
      <w:r>
        <w:rPr>
          <w:rFonts w:ascii="맑은 고딕" w:eastAsia="맑은 고딕" w:hAnsi="맑은 고딕"/>
          <w:lang w:eastAsia="ko-KR"/>
        </w:rPr>
        <w:lastRenderedPageBreak/>
        <w:t>4. Security Tab – File Hash Calculator</w:t>
      </w:r>
      <w:bookmarkEnd w:id="15"/>
    </w:p>
    <w:p w14:paraId="5F3EC8C8" w14:textId="77777777" w:rsidR="00FE5B40" w:rsidRPr="00AB7C44" w:rsidRDefault="00FE5B40" w:rsidP="00FE5B40">
      <w:pPr>
        <w:pStyle w:val="32"/>
        <w:ind w:leftChars="100" w:left="200"/>
        <w:rPr>
          <w:rFonts w:ascii="맑은 고딕" w:eastAsia="맑은 고딕" w:hAnsi="맑은 고딕"/>
          <w:lang w:eastAsia="ko-KR"/>
        </w:rPr>
      </w:pPr>
      <w:bookmarkStart w:id="16" w:name="_Toc234944204"/>
      <w:r>
        <w:rPr>
          <w:rFonts w:ascii="맑은 고딕" w:eastAsia="맑은 고딕" w:hAnsi="맑은 고딕"/>
          <w:lang w:eastAsia="ko-KR"/>
        </w:rPr>
        <w:t>1. Description:</w:t>
      </w:r>
      <w:bookmarkEnd w:id="16"/>
    </w:p>
    <w:p w14:paraId="06A99493" w14:textId="77777777" w:rsidR="0079107E" w:rsidRPr="00AB7C44" w:rsidRDefault="0079107E" w:rsidP="008234E2">
      <w:pPr>
        <w:pStyle w:val="ae"/>
        <w:numPr>
          <w:ilvl w:val="1"/>
          <w:numId w:val="17"/>
        </w:numPr>
        <w:spacing w:after="0"/>
        <w:rPr>
          <w:rFonts w:ascii="맑은 고딕" w:eastAsia="맑은 고딕" w:hAnsi="맑은 고딕"/>
          <w:lang w:eastAsia="ko-KR"/>
        </w:rPr>
      </w:pPr>
      <w:r>
        <w:rPr>
          <w:rFonts w:ascii="맑은 고딕" w:eastAsia="맑은 고딕" w:hAnsi="맑은 고딕"/>
          <w:lang w:eastAsia="ko-KR"/>
        </w:rPr>
        <w:t>The File Hash Calculator computes the MD5, SHA-1, SHA-256, and SHA-512 hash values of a selected file at once.</w:t>
      </w:r>
    </w:p>
    <w:p w14:paraId="32B57ECE" w14:textId="77777777" w:rsidR="00FE5B40" w:rsidRPr="00AB7C44" w:rsidRDefault="00FE5B40" w:rsidP="00FE5B40">
      <w:pPr>
        <w:pStyle w:val="32"/>
        <w:ind w:leftChars="100" w:left="200"/>
        <w:rPr>
          <w:rFonts w:ascii="맑은 고딕" w:eastAsia="맑은 고딕" w:hAnsi="맑은 고딕"/>
          <w:lang w:eastAsia="ko-KR"/>
        </w:rPr>
      </w:pPr>
      <w:bookmarkStart w:id="17" w:name="_Toc234944205"/>
      <w:r>
        <w:rPr>
          <w:rFonts w:ascii="맑은 고딕" w:eastAsia="맑은 고딕" w:hAnsi="맑은 고딕"/>
          <w:lang w:eastAsia="ko-KR"/>
        </w:rPr>
        <w:t>2. Requirements</w:t>
      </w:r>
      <w:bookmarkEnd w:id="17"/>
    </w:p>
    <w:tbl>
      <w:tblPr>
        <w:tblStyle w:val="WSI-Table1"/>
        <w:tblW w:w="0" w:type="auto"/>
        <w:tblLook w:val="04A0" w:firstRow="1" w:lastRow="0" w:firstColumn="1" w:lastColumn="0" w:noHBand="0" w:noVBand="1"/>
      </w:tblPr>
      <w:tblGrid>
        <w:gridCol w:w="6166"/>
        <w:gridCol w:w="3452"/>
      </w:tblGrid>
      <w:tr w:rsidR="007B7DA6" w:rsidRPr="00AB7C44" w14:paraId="3AFF2DCB"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77CE6F89"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4599DEA5"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2011680" cy="4467687"/>
                  <wp:effectExtent l="0" t="0" r="0" b="0"/>
                  <wp:docPr id="5006" name="002. Security - File Hash Calc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7"/>
                          <a:stretch>
                            <a:fillRect/>
                          </a:stretch>
                        </pic:blipFill>
                        <pic:spPr bwMode="auto">
                          <a:xfrm>
                            <a:off x="0" y="0"/>
                            <a:ext cx="2011680" cy="446768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07D546D2" w14:textId="77777777" w:rsidTr="004B4224">
        <w:trPr>
          <w:trHeight w:val="3969"/>
        </w:trPr>
        <w:tc>
          <w:tcPr>
            <w:tcW w:w="6227" w:type="dxa"/>
          </w:tcPr>
          <w:p w14:paraId="6A8C9405"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[File Selection Area]</w:t>
            </w:r>
          </w:p>
          <w:p w14:paraId="2E176467"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File drop zone with dashed border &amp; document icon</w:t>
            </w:r>
          </w:p>
          <w:p w14:paraId="52737C10"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Button: “Select File”</w:t>
            </w:r>
          </w:p>
          <w:p w14:paraId="336B57F1"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Selected file name text (“No file selected” when empty)</w:t>
            </w:r>
          </w:p>
          <w:p w14:paraId="38198222"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[File Information Area]</w:t>
            </w:r>
          </w:p>
          <w:p w14:paraId="45A21410"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“File Name” label &amp; value</w:t>
            </w:r>
          </w:p>
          <w:p w14:paraId="75E88F1D"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“File Size” label &amp; value (KB)</w:t>
            </w:r>
          </w:p>
          <w:p w14:paraId="75C73B8D"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[Action Area]</w:t>
            </w:r>
          </w:p>
          <w:p w14:paraId="77447F57"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Button: “Calculate”</w:t>
            </w:r>
          </w:p>
          <w:p w14:paraId="19D614D5"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[Result Area]</w:t>
            </w:r>
          </w:p>
          <w:p w14:paraId="44E9FC55"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Hash result list: MD5, SHA-1, SHA-256, SHA-512</w:t>
            </w:r>
          </w:p>
          <w:p w14:paraId="5F821142" w14:textId="77777777" w:rsidR="00EF685E" w:rsidRDefault="00EF685E" w:rsidP="008234E2">
            <w:pPr>
              <w:pStyle w:val="ae"/>
              <w:numPr>
                <w:ilvl w:val="0"/>
                <w:numId w:val="18"/>
              </w:numPr>
              <w:rPr>
                <w:rFonts w:ascii="맑은 고딕" w:eastAsia="맑은 고딕" w:hAnsi="맑은 고딕"/>
                <w:lang w:eastAsia="ko-KR"/>
              </w:rPr>
            </w:pPr>
            <w:r>
              <w:rPr>
                <w:rFonts w:ascii="맑은 고딕" w:eastAsia="맑은 고딕" w:hAnsi="맑은 고딕"/>
                <w:lang w:eastAsia="ko-KR"/>
              </w:rPr>
              <w:t>Copy button per hash value</w:t>
            </w:r>
          </w:p>
        </w:tc>
        <w:tc>
          <w:tcPr>
            <w:tcW w:w="3388" w:type="dxa"/>
            <w:vMerge/>
            <w:shd w:val="clear" w:color="auto" w:fill="auto"/>
          </w:tcPr>
          <w:p w14:paraId="1BDCFCA7" w14:textId="77777777" w:rsidR="007B7DA6" w:rsidRPr="00AB7C44" w:rsidRDefault="007B7DA6" w:rsidP="00373279">
            <w:pPr>
              <w:rPr>
                <w:rFonts w:ascii="맑은 고딕" w:eastAsia="맑은 고딕" w:hAnsi="맑은 고딕"/>
                <w:lang w:eastAsia="ko-KR"/>
              </w:rPr>
            </w:pPr>
          </w:p>
        </w:tc>
      </w:tr>
      <w:tr w:rsidR="007B7DA6" w:rsidRPr="00AB7C44" w14:paraId="46525426" w14:textId="77777777" w:rsidTr="004B4224">
        <w:trPr>
          <w:trHeight w:val="20"/>
        </w:trPr>
        <w:tc>
          <w:tcPr>
            <w:tcW w:w="6227" w:type="dxa"/>
            <w:shd w:val="clear" w:color="auto" w:fill="003B5C"/>
          </w:tcPr>
          <w:p w14:paraId="1C0AA9F4"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6026A9F0" w14:textId="77777777" w:rsidR="007B7DA6" w:rsidRPr="00AB7C44" w:rsidRDefault="007B7DA6" w:rsidP="00373279">
            <w:pPr>
              <w:rPr>
                <w:rFonts w:ascii="맑은 고딕" w:eastAsia="맑은 고딕" w:hAnsi="맑은 고딕"/>
                <w:lang w:eastAsia="ko-KR"/>
              </w:rPr>
            </w:pPr>
          </w:p>
        </w:tc>
      </w:tr>
      <w:tr w:rsidR="007B7DA6" w:rsidRPr="00AB7C44" w14:paraId="3077D753" w14:textId="77777777" w:rsidTr="00373279">
        <w:tc>
          <w:tcPr>
            <w:tcW w:w="6227" w:type="dxa"/>
          </w:tcPr>
          <w:p w14:paraId="5F730839"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t>The user must be able to select a file from the device.</w:t>
            </w:r>
          </w:p>
          <w:p w14:paraId="5B0F6B6A"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t>After selection, the file name and the file size must be displayed. The file size in KB is calculated as fileSizeInBytes / 1024.0 and rounded to two decimal places.</w:t>
            </w:r>
          </w:p>
          <w:p w14:paraId="7998B33F"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t>When Calculate is tapped, all four hash values (MD5, SHA-1, SHA-256, SHA-512) must be calculated from the original binary file bytes and displayed as lowercase hexadecimal strings.</w:t>
            </w:r>
          </w:p>
          <w:p w14:paraId="72216DBF"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t>The hash values for the provided sample.txt file must match the values in test-vectors.json.</w:t>
            </w:r>
          </w:p>
          <w:p w14:paraId="077C2DF4"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lastRenderedPageBreak/>
              <w:t>Selecting another file must clear all previous hash results. Cancelling file selection must keep the previous state unchanged.</w:t>
            </w:r>
          </w:p>
          <w:p w14:paraId="41FB9CF7"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t>If no file is selected, an error notification banner must be displayed.</w:t>
            </w:r>
          </w:p>
          <w:p w14:paraId="6CC199D4"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t>Each hash value must be displayed in a single line and may be visually truncated, but the Copy button must always copy the complete hash value.</w:t>
            </w:r>
          </w:p>
          <w:p w14:paraId="5A373BA5" w14:textId="77777777" w:rsidR="00EF685E" w:rsidRDefault="00EF685E" w:rsidP="008234E2">
            <w:pPr>
              <w:pStyle w:val="ae"/>
              <w:numPr>
                <w:ilvl w:val="0"/>
                <w:numId w:val="19"/>
              </w:numPr>
              <w:rPr>
                <w:rFonts w:ascii="맑은 고딕" w:eastAsia="맑은 고딕" w:hAnsi="맑은 고딕"/>
                <w:lang w:eastAsia="ko-KR"/>
              </w:rPr>
            </w:pPr>
            <w:r>
              <w:rPr>
                <w:rFonts w:ascii="맑은 고딕" w:eastAsia="맑은 고딕" w:hAnsi="맑은 고딕"/>
                <w:lang w:eastAsia="ko-KR"/>
              </w:rPr>
              <w:t>A Copy button must be displayed next to each calculated hash value only after calculation.</w:t>
            </w:r>
          </w:p>
        </w:tc>
        <w:tc>
          <w:tcPr>
            <w:tcW w:w="3388" w:type="dxa"/>
            <w:vMerge/>
            <w:shd w:val="clear" w:color="auto" w:fill="auto"/>
          </w:tcPr>
          <w:p w14:paraId="13F81CDC" w14:textId="77777777" w:rsidR="007B7DA6" w:rsidRPr="00AB7C44" w:rsidRDefault="007B7DA6" w:rsidP="00373279">
            <w:pPr>
              <w:rPr>
                <w:rFonts w:ascii="맑은 고딕" w:eastAsia="맑은 고딕" w:hAnsi="맑은 고딕"/>
                <w:lang w:eastAsia="ko-KR"/>
              </w:rPr>
            </w:pPr>
          </w:p>
        </w:tc>
      </w:tr>
    </w:tbl>
    <w:p w14:paraId="008C55DC" w14:textId="77777777" w:rsidR="00FE5B40" w:rsidRPr="00AB7C44" w:rsidRDefault="00FE5B40" w:rsidP="00FE5B40">
      <w:pPr>
        <w:pStyle w:val="23"/>
        <w:pageBreakBefore/>
        <w:rPr>
          <w:rFonts w:ascii="맑은 고딕" w:eastAsia="맑은 고딕" w:hAnsi="맑은 고딕"/>
          <w:lang w:eastAsia="ko-KR"/>
        </w:rPr>
      </w:pPr>
      <w:bookmarkStart w:id="18" w:name="_Toc234944206"/>
      <w:r>
        <w:rPr>
          <w:rFonts w:ascii="맑은 고딕" w:eastAsia="맑은 고딕" w:hAnsi="맑은 고딕"/>
          <w:lang w:eastAsia="ko-KR"/>
        </w:rPr>
        <w:lastRenderedPageBreak/>
        <w:t>5. Security Tab – AES Encryption</w:t>
      </w:r>
      <w:bookmarkEnd w:id="18"/>
    </w:p>
    <w:p w14:paraId="22C69012" w14:textId="77777777" w:rsidR="00FE5B40" w:rsidRPr="00AB7C44" w:rsidRDefault="00FE5B40" w:rsidP="00FE5B40">
      <w:pPr>
        <w:pStyle w:val="32"/>
        <w:ind w:leftChars="100" w:left="200"/>
        <w:rPr>
          <w:rFonts w:ascii="맑은 고딕" w:eastAsia="맑은 고딕" w:hAnsi="맑은 고딕"/>
          <w:lang w:eastAsia="ko-KR"/>
        </w:rPr>
      </w:pPr>
      <w:bookmarkStart w:id="19" w:name="_Toc234944207"/>
      <w:r>
        <w:rPr>
          <w:rFonts w:ascii="맑은 고딕" w:eastAsia="맑은 고딕" w:hAnsi="맑은 고딕"/>
          <w:lang w:eastAsia="ko-KR"/>
        </w:rPr>
        <w:t>1. Description:</w:t>
      </w:r>
      <w:bookmarkEnd w:id="19"/>
    </w:p>
    <w:p w14:paraId="3691D064" w14:textId="77777777" w:rsidR="0079107E" w:rsidRPr="00AB7C44" w:rsidRDefault="0079107E" w:rsidP="008234E2">
      <w:pPr>
        <w:pStyle w:val="ae"/>
        <w:numPr>
          <w:ilvl w:val="1"/>
          <w:numId w:val="20"/>
        </w:numPr>
        <w:spacing w:after="0"/>
        <w:rPr>
          <w:rFonts w:ascii="맑은 고딕" w:eastAsia="맑은 고딕" w:hAnsi="맑은 고딕"/>
          <w:lang w:eastAsia="ko-KR"/>
        </w:rPr>
      </w:pPr>
      <w:r>
        <w:rPr>
          <w:rFonts w:ascii="맑은 고딕" w:eastAsia="맑은 고딕" w:hAnsi="맑은 고딕"/>
          <w:lang w:eastAsia="ko-KR"/>
        </w:rPr>
        <w:t>The AES Encryption tool encrypts and decrypts text using an AES symmetric key.</w:t>
      </w:r>
    </w:p>
    <w:p w14:paraId="12F4671B" w14:textId="77777777" w:rsidR="0079107E" w:rsidRPr="00AB7C44" w:rsidRDefault="0079107E" w:rsidP="008234E2">
      <w:pPr>
        <w:pStyle w:val="ae"/>
        <w:numPr>
          <w:ilvl w:val="1"/>
          <w:numId w:val="20"/>
        </w:numPr>
        <w:spacing w:after="0"/>
        <w:rPr>
          <w:rFonts w:ascii="맑은 고딕" w:eastAsia="맑은 고딕" w:hAnsi="맑은 고딕"/>
          <w:lang w:eastAsia="ko-KR"/>
        </w:rPr>
      </w:pPr>
      <w:r>
        <w:rPr>
          <w:rFonts w:ascii="맑은 고딕" w:eastAsia="맑은 고딕" w:hAnsi="맑은 고딕"/>
          <w:lang w:eastAsia="ko-KR"/>
        </w:rPr>
        <w:t>The user can select the key size (AES-128/192/256) and the cipher mode (CBC/ECB). CBC mode uses a user-entered IV.</w:t>
      </w:r>
    </w:p>
    <w:p w14:paraId="45243FA4" w14:textId="77777777" w:rsidR="00FE5B40" w:rsidRPr="00AB7C44" w:rsidRDefault="00FE5B40" w:rsidP="00FE5B40">
      <w:pPr>
        <w:pStyle w:val="32"/>
        <w:ind w:leftChars="100" w:left="200"/>
        <w:rPr>
          <w:rFonts w:ascii="맑은 고딕" w:eastAsia="맑은 고딕" w:hAnsi="맑은 고딕"/>
          <w:lang w:eastAsia="ko-KR"/>
        </w:rPr>
      </w:pPr>
      <w:bookmarkStart w:id="20" w:name="_Toc234944208"/>
      <w:r>
        <w:rPr>
          <w:rFonts w:ascii="맑은 고딕" w:eastAsia="맑은 고딕" w:hAnsi="맑은 고딕"/>
          <w:lang w:eastAsia="ko-KR"/>
        </w:rPr>
        <w:t>2. Requirements</w:t>
      </w:r>
      <w:bookmarkEnd w:id="20"/>
    </w:p>
    <w:tbl>
      <w:tblPr>
        <w:tblStyle w:val="WSI-Table1"/>
        <w:tblW w:w="0" w:type="auto"/>
        <w:tblLook w:val="04A0" w:firstRow="1" w:lastRow="0" w:firstColumn="1" w:lastColumn="0" w:noHBand="0" w:noVBand="1"/>
      </w:tblPr>
      <w:tblGrid>
        <w:gridCol w:w="6166"/>
        <w:gridCol w:w="3452"/>
      </w:tblGrid>
      <w:tr w:rsidR="007B7DA6" w:rsidRPr="00AB7C44" w14:paraId="630B60D0"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1AAA3F56"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104C8808"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2011680" cy="4467687"/>
                  <wp:effectExtent l="0" t="0" r="0" b="0"/>
                  <wp:docPr id="5007" name="003. Security - AES Encryp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8"/>
                          <a:stretch>
                            <a:fillRect/>
                          </a:stretch>
                        </pic:blipFill>
                        <pic:spPr bwMode="auto">
                          <a:xfrm>
                            <a:off x="0" y="0"/>
                            <a:ext cx="2011680" cy="446768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163BD7D3" w14:textId="77777777" w:rsidTr="004B4224">
        <w:trPr>
          <w:trHeight w:val="3969"/>
        </w:trPr>
        <w:tc>
          <w:tcPr>
            <w:tcW w:w="6227" w:type="dxa"/>
          </w:tcPr>
          <w:p w14:paraId="468DF776"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[Input Area]</w:t>
            </w:r>
          </w:p>
          <w:p w14:paraId="4F5B32EC"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Plain text area (placeholder: “Enter text to encrypt/decrypt...”)</w:t>
            </w:r>
          </w:p>
          <w:p w14:paraId="78BD6564"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Algorithm dropdown: AES-128, AES-192, AES-256</w:t>
            </w:r>
          </w:p>
          <w:p w14:paraId="14E7AF7B"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Cipher mode dropdown: CBC, ECB</w:t>
            </w:r>
          </w:p>
          <w:p w14:paraId="1743C8CB"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IV input: “IV (Initialization Vector)” (32 hexadecimal characters, monospace)</w:t>
            </w:r>
          </w:p>
          <w:p w14:paraId="1E7AD5AF"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IV hint text: “CBC mode: 16 bytes = 32 hexadecimal characters”</w:t>
            </w:r>
          </w:p>
          <w:p w14:paraId="69646E6B"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Encryption key input</w:t>
            </w:r>
          </w:p>
          <w:p w14:paraId="4CECE286"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Key length hint text: “AES-128 = 16 bytes | AES-192 = 24 bytes | AES-256 = 32 bytes”</w:t>
            </w:r>
          </w:p>
          <w:p w14:paraId="36BB1ED9"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Checkbox: “Ignore Key Length (auto-pad/truncate)”</w:t>
            </w:r>
          </w:p>
          <w:p w14:paraId="439B4173"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[Action Area]</w:t>
            </w:r>
          </w:p>
          <w:p w14:paraId="362AB1B8"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Button: “Encrypt” (filled)</w:t>
            </w:r>
          </w:p>
          <w:p w14:paraId="1EF0AAA0"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Button: “Decrypt” (outlined)</w:t>
            </w:r>
          </w:p>
          <w:p w14:paraId="11CE7A3E"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[Result Area]</w:t>
            </w:r>
          </w:p>
          <w:p w14:paraId="39346641"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Read-only result field: “Result”</w:t>
            </w:r>
          </w:p>
          <w:p w14:paraId="2A439B44" w14:textId="77777777" w:rsidR="00EF685E" w:rsidRDefault="00EF685E" w:rsidP="008234E2">
            <w:pPr>
              <w:pStyle w:val="ae"/>
              <w:numPr>
                <w:ilvl w:val="0"/>
                <w:numId w:val="21"/>
              </w:numPr>
              <w:rPr>
                <w:rFonts w:ascii="맑은 고딕" w:eastAsia="맑은 고딕" w:hAnsi="맑은 고딕"/>
                <w:lang w:eastAsia="ko-KR"/>
              </w:rPr>
            </w:pPr>
            <w:r>
              <w:rPr>
                <w:rFonts w:ascii="맑은 고딕" w:eastAsia="맑은 고딕" w:hAnsi="맑은 고딕"/>
                <w:lang w:eastAsia="ko-KR"/>
              </w:rPr>
              <w:t>Copy button</w:t>
            </w:r>
          </w:p>
        </w:tc>
        <w:tc>
          <w:tcPr>
            <w:tcW w:w="3388" w:type="dxa"/>
            <w:vMerge/>
            <w:shd w:val="clear" w:color="auto" w:fill="auto"/>
          </w:tcPr>
          <w:p w14:paraId="7EA83666" w14:textId="77777777" w:rsidR="007B7DA6" w:rsidRPr="00AB7C44" w:rsidRDefault="007B7DA6" w:rsidP="00373279">
            <w:pPr>
              <w:rPr>
                <w:rFonts w:ascii="맑은 고딕" w:eastAsia="맑은 고딕" w:hAnsi="맑은 고딕"/>
                <w:lang w:eastAsia="ko-KR"/>
              </w:rPr>
            </w:pPr>
          </w:p>
        </w:tc>
      </w:tr>
      <w:tr w:rsidR="007B7DA6" w:rsidRPr="00AB7C44" w14:paraId="0C483003" w14:textId="77777777" w:rsidTr="004B4224">
        <w:trPr>
          <w:trHeight w:val="20"/>
        </w:trPr>
        <w:tc>
          <w:tcPr>
            <w:tcW w:w="6227" w:type="dxa"/>
            <w:shd w:val="clear" w:color="auto" w:fill="003B5C"/>
          </w:tcPr>
          <w:p w14:paraId="10D37B5E"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1C308417" w14:textId="77777777" w:rsidR="007B7DA6" w:rsidRPr="00AB7C44" w:rsidRDefault="007B7DA6" w:rsidP="00373279">
            <w:pPr>
              <w:rPr>
                <w:rFonts w:ascii="맑은 고딕" w:eastAsia="맑은 고딕" w:hAnsi="맑은 고딕"/>
                <w:lang w:eastAsia="ko-KR"/>
              </w:rPr>
            </w:pPr>
          </w:p>
        </w:tc>
      </w:tr>
      <w:tr w:rsidR="007B7DA6" w:rsidRPr="00AB7C44" w14:paraId="14DBCAD1" w14:textId="77777777" w:rsidTr="00373279">
        <w:tc>
          <w:tcPr>
            <w:tcW w:w="6227" w:type="dxa"/>
          </w:tcPr>
          <w:p w14:paraId="4866ABC5"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The plain text must be converted to UTF-8 bytes and encrypted with the selected AES key size and cipher mode using PKCS7 padding. (The PKCS5Padding transformation name on Android is acceptable when the results match.)</w:t>
            </w:r>
          </w:p>
          <w:p w14:paraId="25D885C0"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lastRenderedPageBreak/>
              <w:t>The ciphertext must be displayed as standard Base64 without line breaks.</w:t>
            </w:r>
          </w:p>
          <w:p w14:paraId="7E8FE0C7"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The default selections must be AES-128 and CBC mode.</w:t>
            </w:r>
          </w:p>
          <w:p w14:paraId="70AF1DD0"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The IV input must be visible and enabled only when CBC mode is selected. ECB mode must not use an IV.</w:t>
            </w:r>
          </w:p>
          <w:p w14:paraId="0917A795"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The IV must be exactly 16 bytes, entered as 32 hexadecimal characters. An invalid IV must display an error notification banner.</w:t>
            </w:r>
          </w:p>
          <w:p w14:paraId="6B84ABB5"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CBC encryption and decryption must use the IV entered in the IV field. With the same algorithm, mode, key, and IV, the ciphertext must match the value in test-vectors.json.</w:t>
            </w:r>
          </w:p>
          <w:p w14:paraId="5BBC41E1"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Decrypt must read a Base64 ciphertext from the input field and restore the original text. (For a round-trip test, the encrypted result may be copied into the input field before tapping Decrypt.)</w:t>
            </w:r>
          </w:p>
          <w:p w14:paraId="603829C8"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The encryption key may contain printable ASCII characters only, and the key length is measured in bytes.</w:t>
            </w:r>
          </w:p>
          <w:p w14:paraId="65A7BDB6"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When “Ignore Key Length” is unchecked and the key length does not match the selected key size, an error notification banner must be displayed (e.g., “Key must be exactly 16 bytes for AES-128”).</w:t>
            </w:r>
          </w:p>
          <w:p w14:paraId="6F25EA12"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When “Ignore Key Length” is checked, a short key must be padded with ASCII “0” (0x30) characters and a long key must be truncated by bytes.</w:t>
            </w:r>
          </w:p>
          <w:p w14:paraId="1C91B784"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If the text or the key is empty, or decryption fails because of an invalid key, IV, or ciphertext, an error notification banner must be displayed.</w:t>
            </w:r>
          </w:p>
          <w:p w14:paraId="1D3A09EA" w14:textId="77777777" w:rsidR="00EF685E" w:rsidRDefault="00EF685E" w:rsidP="008234E2">
            <w:pPr>
              <w:pStyle w:val="ae"/>
              <w:numPr>
                <w:ilvl w:val="0"/>
                <w:numId w:val="22"/>
              </w:numPr>
              <w:rPr>
                <w:rFonts w:ascii="맑은 고딕" w:eastAsia="맑은 고딕" w:hAnsi="맑은 고딕"/>
                <w:lang w:eastAsia="ko-KR"/>
              </w:rPr>
            </w:pPr>
            <w:r>
              <w:rPr>
                <w:rFonts w:ascii="맑은 고딕" w:eastAsia="맑은 고딕" w:hAnsi="맑은 고딕"/>
                <w:lang w:eastAsia="ko-KR"/>
              </w:rPr>
              <w:t>The result must be displayed in a read-only field, and the Copy button must be displayed only when a result exists.</w:t>
            </w:r>
          </w:p>
        </w:tc>
        <w:tc>
          <w:tcPr>
            <w:tcW w:w="3388" w:type="dxa"/>
            <w:vMerge/>
            <w:shd w:val="clear" w:color="auto" w:fill="auto"/>
          </w:tcPr>
          <w:p w14:paraId="569B0A02" w14:textId="77777777" w:rsidR="007B7DA6" w:rsidRPr="00AB7C44" w:rsidRDefault="007B7DA6" w:rsidP="00373279">
            <w:pPr>
              <w:rPr>
                <w:rFonts w:ascii="맑은 고딕" w:eastAsia="맑은 고딕" w:hAnsi="맑은 고딕"/>
                <w:lang w:eastAsia="ko-KR"/>
              </w:rPr>
            </w:pPr>
          </w:p>
        </w:tc>
      </w:tr>
    </w:tbl>
    <w:p w14:paraId="4F007078" w14:textId="77777777" w:rsidR="00FE5B40" w:rsidRPr="00AB7C44" w:rsidRDefault="00FE5B40" w:rsidP="00FE5B40">
      <w:pPr>
        <w:pStyle w:val="23"/>
        <w:pageBreakBefore/>
        <w:rPr>
          <w:rFonts w:ascii="맑은 고딕" w:eastAsia="맑은 고딕" w:hAnsi="맑은 고딕"/>
          <w:lang w:eastAsia="ko-KR"/>
        </w:rPr>
      </w:pPr>
      <w:bookmarkStart w:id="21" w:name="_Toc234944209"/>
      <w:r>
        <w:rPr>
          <w:rFonts w:ascii="맑은 고딕" w:eastAsia="맑은 고딕" w:hAnsi="맑은 고딕"/>
          <w:lang w:eastAsia="ko-KR"/>
        </w:rPr>
        <w:lastRenderedPageBreak/>
        <w:t>6. Security Tab – HMAC Generator</w:t>
      </w:r>
      <w:bookmarkEnd w:id="21"/>
    </w:p>
    <w:p w14:paraId="5EE77C71" w14:textId="77777777" w:rsidR="00FE5B40" w:rsidRPr="00AB7C44" w:rsidRDefault="00FE5B40" w:rsidP="00FE5B40">
      <w:pPr>
        <w:pStyle w:val="32"/>
        <w:ind w:leftChars="100" w:left="200"/>
        <w:rPr>
          <w:rFonts w:ascii="맑은 고딕" w:eastAsia="맑은 고딕" w:hAnsi="맑은 고딕"/>
          <w:lang w:eastAsia="ko-KR"/>
        </w:rPr>
      </w:pPr>
      <w:bookmarkStart w:id="22" w:name="_Toc234944210"/>
      <w:r>
        <w:rPr>
          <w:rFonts w:ascii="맑은 고딕" w:eastAsia="맑은 고딕" w:hAnsi="맑은 고딕"/>
          <w:lang w:eastAsia="ko-KR"/>
        </w:rPr>
        <w:t>1. Description:</w:t>
      </w:r>
      <w:bookmarkEnd w:id="22"/>
    </w:p>
    <w:p w14:paraId="719DD483" w14:textId="77777777" w:rsidR="0079107E" w:rsidRPr="00AB7C44" w:rsidRDefault="0079107E" w:rsidP="008234E2">
      <w:pPr>
        <w:pStyle w:val="ae"/>
        <w:numPr>
          <w:ilvl w:val="1"/>
          <w:numId w:val="23"/>
        </w:numPr>
        <w:spacing w:after="0"/>
        <w:rPr>
          <w:rFonts w:ascii="맑은 고딕" w:eastAsia="맑은 고딕" w:hAnsi="맑은 고딕"/>
          <w:lang w:eastAsia="ko-KR"/>
        </w:rPr>
      </w:pPr>
      <w:r>
        <w:rPr>
          <w:rFonts w:ascii="맑은 고딕" w:eastAsia="맑은 고딕" w:hAnsi="맑은 고딕"/>
          <w:lang w:eastAsia="ko-KR"/>
        </w:rPr>
        <w:t>The HMAC Generator creates a keyed-hash message authentication code from an input text and a secret key.</w:t>
      </w:r>
    </w:p>
    <w:p w14:paraId="4EEEA125" w14:textId="77777777" w:rsidR="00FE5B40" w:rsidRPr="00AB7C44" w:rsidRDefault="00FE5B40" w:rsidP="00FE5B40">
      <w:pPr>
        <w:pStyle w:val="32"/>
        <w:ind w:leftChars="100" w:left="200"/>
        <w:rPr>
          <w:rFonts w:ascii="맑은 고딕" w:eastAsia="맑은 고딕" w:hAnsi="맑은 고딕"/>
          <w:lang w:eastAsia="ko-KR"/>
        </w:rPr>
      </w:pPr>
      <w:bookmarkStart w:id="23" w:name="_Toc234944211"/>
      <w:r>
        <w:rPr>
          <w:rFonts w:ascii="맑은 고딕" w:eastAsia="맑은 고딕" w:hAnsi="맑은 고딕"/>
          <w:lang w:eastAsia="ko-KR"/>
        </w:rPr>
        <w:t>2. Requirements</w:t>
      </w:r>
      <w:bookmarkEnd w:id="23"/>
    </w:p>
    <w:tbl>
      <w:tblPr>
        <w:tblStyle w:val="WSI-Table1"/>
        <w:tblW w:w="0" w:type="auto"/>
        <w:tblLook w:val="04A0" w:firstRow="1" w:lastRow="0" w:firstColumn="1" w:lastColumn="0" w:noHBand="0" w:noVBand="1"/>
      </w:tblPr>
      <w:tblGrid>
        <w:gridCol w:w="6166"/>
        <w:gridCol w:w="3452"/>
      </w:tblGrid>
      <w:tr w:rsidR="007B7DA6" w:rsidRPr="00AB7C44" w14:paraId="1E790DE3"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33A8F683"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7405D2E8"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2011680" cy="4467687"/>
                  <wp:effectExtent l="0" t="0" r="0" b="0"/>
                  <wp:docPr id="5008" name="004. Security - HMAC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9"/>
                          <a:stretch>
                            <a:fillRect/>
                          </a:stretch>
                        </pic:blipFill>
                        <pic:spPr bwMode="auto">
                          <a:xfrm>
                            <a:off x="0" y="0"/>
                            <a:ext cx="2011680" cy="446768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45FA448E" w14:textId="77777777" w:rsidTr="004B4224">
        <w:trPr>
          <w:trHeight w:val="3969"/>
        </w:trPr>
        <w:tc>
          <w:tcPr>
            <w:tcW w:w="6227" w:type="dxa"/>
          </w:tcPr>
          <w:p w14:paraId="25167DD5"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[Input Area]</w:t>
            </w:r>
          </w:p>
          <w:p w14:paraId="6AE608FA" w14:textId="77777777" w:rsidR="00EF685E" w:rsidRDefault="00EF685E" w:rsidP="008234E2">
            <w:pPr>
              <w:pStyle w:val="ae"/>
              <w:numPr>
                <w:ilvl w:val="0"/>
                <w:numId w:val="24"/>
              </w:numPr>
              <w:rPr>
                <w:rFonts w:ascii="맑은 고딕" w:eastAsia="맑은 고딕" w:hAnsi="맑은 고딕"/>
                <w:lang w:eastAsia="ko-KR"/>
              </w:rPr>
            </w:pPr>
            <w:r>
              <w:rPr>
                <w:rFonts w:ascii="맑은 고딕" w:eastAsia="맑은 고딕" w:hAnsi="맑은 고딕"/>
                <w:lang w:eastAsia="ko-KR"/>
              </w:rPr>
              <w:t>Input text area (placeholder: “Enter text...”)</w:t>
            </w:r>
          </w:p>
          <w:p w14:paraId="15F34C4B" w14:textId="77777777" w:rsidR="00EF685E" w:rsidRDefault="00EF685E" w:rsidP="008234E2">
            <w:pPr>
              <w:pStyle w:val="ae"/>
              <w:numPr>
                <w:ilvl w:val="0"/>
                <w:numId w:val="24"/>
              </w:numPr>
              <w:rPr>
                <w:rFonts w:ascii="맑은 고딕" w:eastAsia="맑은 고딕" w:hAnsi="맑은 고딕"/>
                <w:lang w:eastAsia="ko-KR"/>
              </w:rPr>
            </w:pPr>
            <w:r>
              <w:rPr>
                <w:rFonts w:ascii="맑은 고딕" w:eastAsia="맑은 고딕" w:hAnsi="맑은 고딕"/>
                <w:lang w:eastAsia="ko-KR"/>
              </w:rPr>
              <w:t>Secret key input (placeholder: “Enter secret key...”)</w:t>
            </w:r>
          </w:p>
          <w:p w14:paraId="31C29B42" w14:textId="77777777" w:rsidR="00EF685E" w:rsidRDefault="00EF685E" w:rsidP="008234E2">
            <w:pPr>
              <w:pStyle w:val="ae"/>
              <w:numPr>
                <w:ilvl w:val="0"/>
                <w:numId w:val="24"/>
              </w:numPr>
              <w:rPr>
                <w:rFonts w:ascii="맑은 고딕" w:eastAsia="맑은 고딕" w:hAnsi="맑은 고딕"/>
                <w:lang w:eastAsia="ko-KR"/>
              </w:rPr>
            </w:pPr>
            <w:r>
              <w:rPr>
                <w:rFonts w:ascii="맑은 고딕" w:eastAsia="맑은 고딕" w:hAnsi="맑은 고딕"/>
                <w:lang w:eastAsia="ko-KR"/>
              </w:rPr>
              <w:t>Algorithm dropdown: HMAC-MD5, HMAC-SHA1, HMAC-SHA256, HMAC-SHA512</w:t>
            </w:r>
          </w:p>
          <w:p w14:paraId="11CB0DCB"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[Action Area]</w:t>
            </w:r>
          </w:p>
          <w:p w14:paraId="35DCDDEB" w14:textId="77777777" w:rsidR="00EF685E" w:rsidRDefault="00EF685E" w:rsidP="008234E2">
            <w:pPr>
              <w:pStyle w:val="ae"/>
              <w:numPr>
                <w:ilvl w:val="0"/>
                <w:numId w:val="24"/>
              </w:numPr>
              <w:rPr>
                <w:rFonts w:ascii="맑은 고딕" w:eastAsia="맑은 고딕" w:hAnsi="맑은 고딕"/>
                <w:lang w:eastAsia="ko-KR"/>
              </w:rPr>
            </w:pPr>
            <w:r>
              <w:rPr>
                <w:rFonts w:ascii="맑은 고딕" w:eastAsia="맑은 고딕" w:hAnsi="맑은 고딕"/>
                <w:lang w:eastAsia="ko-KR"/>
              </w:rPr>
              <w:t>Button: “Generate”</w:t>
            </w:r>
          </w:p>
          <w:p w14:paraId="753A4A8C"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[Result Area]</w:t>
            </w:r>
          </w:p>
          <w:p w14:paraId="584AD651" w14:textId="77777777" w:rsidR="00EF685E" w:rsidRDefault="00EF685E" w:rsidP="008234E2">
            <w:pPr>
              <w:pStyle w:val="ae"/>
              <w:numPr>
                <w:ilvl w:val="0"/>
                <w:numId w:val="24"/>
              </w:numPr>
              <w:rPr>
                <w:rFonts w:ascii="맑은 고딕" w:eastAsia="맑은 고딕" w:hAnsi="맑은 고딕"/>
                <w:lang w:eastAsia="ko-KR"/>
              </w:rPr>
            </w:pPr>
            <w:r>
              <w:rPr>
                <w:rFonts w:ascii="맑은 고딕" w:eastAsia="맑은 고딕" w:hAnsi="맑은 고딕"/>
                <w:lang w:eastAsia="ko-KR"/>
              </w:rPr>
              <w:t>Read-only result field: “HMAC Result”</w:t>
            </w:r>
          </w:p>
          <w:p w14:paraId="4A0CCC33" w14:textId="77777777" w:rsidR="00EF685E" w:rsidRDefault="00EF685E" w:rsidP="008234E2">
            <w:pPr>
              <w:pStyle w:val="ae"/>
              <w:numPr>
                <w:ilvl w:val="0"/>
                <w:numId w:val="24"/>
              </w:numPr>
              <w:rPr>
                <w:rFonts w:ascii="맑은 고딕" w:eastAsia="맑은 고딕" w:hAnsi="맑은 고딕"/>
                <w:lang w:eastAsia="ko-KR"/>
              </w:rPr>
            </w:pPr>
            <w:r>
              <w:rPr>
                <w:rFonts w:ascii="맑은 고딕" w:eastAsia="맑은 고딕" w:hAnsi="맑은 고딕"/>
                <w:lang w:eastAsia="ko-KR"/>
              </w:rPr>
              <w:t>Copy button</w:t>
            </w:r>
          </w:p>
        </w:tc>
        <w:tc>
          <w:tcPr>
            <w:tcW w:w="3388" w:type="dxa"/>
            <w:vMerge/>
            <w:shd w:val="clear" w:color="auto" w:fill="auto"/>
          </w:tcPr>
          <w:p w14:paraId="68029425" w14:textId="77777777" w:rsidR="007B7DA6" w:rsidRPr="00AB7C44" w:rsidRDefault="007B7DA6" w:rsidP="00373279">
            <w:pPr>
              <w:rPr>
                <w:rFonts w:ascii="맑은 고딕" w:eastAsia="맑은 고딕" w:hAnsi="맑은 고딕"/>
                <w:lang w:eastAsia="ko-KR"/>
              </w:rPr>
            </w:pPr>
          </w:p>
        </w:tc>
      </w:tr>
      <w:tr w:rsidR="007B7DA6" w:rsidRPr="00AB7C44" w14:paraId="3B2A53D0" w14:textId="77777777" w:rsidTr="004B4224">
        <w:trPr>
          <w:trHeight w:val="20"/>
        </w:trPr>
        <w:tc>
          <w:tcPr>
            <w:tcW w:w="6227" w:type="dxa"/>
            <w:shd w:val="clear" w:color="auto" w:fill="003B5C"/>
          </w:tcPr>
          <w:p w14:paraId="2D24D1C1"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788FAE9A" w14:textId="77777777" w:rsidR="007B7DA6" w:rsidRPr="00AB7C44" w:rsidRDefault="007B7DA6" w:rsidP="00373279">
            <w:pPr>
              <w:rPr>
                <w:rFonts w:ascii="맑은 고딕" w:eastAsia="맑은 고딕" w:hAnsi="맑은 고딕"/>
                <w:lang w:eastAsia="ko-KR"/>
              </w:rPr>
            </w:pPr>
          </w:p>
        </w:tc>
      </w:tr>
      <w:tr w:rsidR="007B7DA6" w:rsidRPr="00AB7C44" w14:paraId="3D301F9B" w14:textId="77777777" w:rsidTr="00373279">
        <w:tc>
          <w:tcPr>
            <w:tcW w:w="6227" w:type="dxa"/>
          </w:tcPr>
          <w:p w14:paraId="61DE34CB" w14:textId="77777777" w:rsidR="00EF685E" w:rsidRDefault="00EF685E" w:rsidP="008234E2">
            <w:pPr>
              <w:pStyle w:val="ae"/>
              <w:numPr>
                <w:ilvl w:val="0"/>
                <w:numId w:val="25"/>
              </w:numPr>
              <w:rPr>
                <w:rFonts w:ascii="맑은 고딕" w:eastAsia="맑은 고딕" w:hAnsi="맑은 고딕"/>
                <w:lang w:eastAsia="ko-KR"/>
              </w:rPr>
            </w:pPr>
            <w:r>
              <w:rPr>
                <w:rFonts w:ascii="맑은 고딕" w:eastAsia="맑은 고딕" w:hAnsi="맑은 고딕"/>
                <w:lang w:eastAsia="ko-KR"/>
              </w:rPr>
              <w:t>The HMAC value must be computed from the UTF-8 bytes of the input text and the secret key using the selected algorithm, and displayed as a lowercase hexadecimal string.</w:t>
            </w:r>
          </w:p>
          <w:p w14:paraId="249C2E9B" w14:textId="77777777" w:rsidR="00EF685E" w:rsidRDefault="00EF685E" w:rsidP="008234E2">
            <w:pPr>
              <w:pStyle w:val="ae"/>
              <w:numPr>
                <w:ilvl w:val="0"/>
                <w:numId w:val="25"/>
              </w:numPr>
              <w:rPr>
                <w:rFonts w:ascii="맑은 고딕" w:eastAsia="맑은 고딕" w:hAnsi="맑은 고딕"/>
                <w:lang w:eastAsia="ko-KR"/>
              </w:rPr>
            </w:pPr>
            <w:r>
              <w:rPr>
                <w:rFonts w:ascii="맑은 고딕" w:eastAsia="맑은 고딕" w:hAnsi="맑은 고딕"/>
                <w:lang w:eastAsia="ko-KR"/>
              </w:rPr>
              <w:t>All four algorithms (HMAC-MD5, HMAC-SHA1, HMAC-SHA256, HMAC-SHA512) must produce correct values. The provided test-vectors.json contains the expected values.</w:t>
            </w:r>
          </w:p>
          <w:p w14:paraId="16B4C881" w14:textId="77777777" w:rsidR="00EF685E" w:rsidRDefault="00EF685E" w:rsidP="008234E2">
            <w:pPr>
              <w:pStyle w:val="ae"/>
              <w:numPr>
                <w:ilvl w:val="0"/>
                <w:numId w:val="25"/>
              </w:numPr>
              <w:rPr>
                <w:rFonts w:ascii="맑은 고딕" w:eastAsia="맑은 고딕" w:hAnsi="맑은 고딕"/>
                <w:lang w:eastAsia="ko-KR"/>
              </w:rPr>
            </w:pPr>
            <w:r>
              <w:rPr>
                <w:rFonts w:ascii="맑은 고딕" w:eastAsia="맑은 고딕" w:hAnsi="맑은 고딕"/>
                <w:lang w:eastAsia="ko-KR"/>
              </w:rPr>
              <w:t>The default algorithm selection must be HMAC-MD5.</w:t>
            </w:r>
          </w:p>
          <w:p w14:paraId="307CA853" w14:textId="77777777" w:rsidR="00EF685E" w:rsidRDefault="00EF685E" w:rsidP="008234E2">
            <w:pPr>
              <w:pStyle w:val="ae"/>
              <w:numPr>
                <w:ilvl w:val="0"/>
                <w:numId w:val="25"/>
              </w:numPr>
              <w:rPr>
                <w:rFonts w:ascii="맑은 고딕" w:eastAsia="맑은 고딕" w:hAnsi="맑은 고딕"/>
                <w:lang w:eastAsia="ko-KR"/>
              </w:rPr>
            </w:pPr>
            <w:r>
              <w:rPr>
                <w:rFonts w:ascii="맑은 고딕" w:eastAsia="맑은 고딕" w:hAnsi="맑은 고딕"/>
                <w:lang w:eastAsia="ko-KR"/>
              </w:rPr>
              <w:t>If the text or the secret key is empty, an error notification banner must be displayed.</w:t>
            </w:r>
          </w:p>
          <w:p w14:paraId="3952391E" w14:textId="77777777" w:rsidR="00EF685E" w:rsidRDefault="00EF685E" w:rsidP="008234E2">
            <w:pPr>
              <w:pStyle w:val="ae"/>
              <w:numPr>
                <w:ilvl w:val="0"/>
                <w:numId w:val="25"/>
              </w:numPr>
              <w:rPr>
                <w:rFonts w:ascii="맑은 고딕" w:eastAsia="맑은 고딕" w:hAnsi="맑은 고딕"/>
                <w:lang w:eastAsia="ko-KR"/>
              </w:rPr>
            </w:pPr>
            <w:r>
              <w:rPr>
                <w:rFonts w:ascii="맑은 고딕" w:eastAsia="맑은 고딕" w:hAnsi="맑은 고딕"/>
                <w:lang w:eastAsia="ko-KR"/>
              </w:rPr>
              <w:t>The result must be displayed in a read-only field, and the Copy button must be displayed only when a result exists.</w:t>
            </w:r>
          </w:p>
        </w:tc>
        <w:tc>
          <w:tcPr>
            <w:tcW w:w="3388" w:type="dxa"/>
            <w:vMerge/>
            <w:shd w:val="clear" w:color="auto" w:fill="auto"/>
          </w:tcPr>
          <w:p w14:paraId="2265F9E2" w14:textId="77777777" w:rsidR="007B7DA6" w:rsidRPr="00AB7C44" w:rsidRDefault="007B7DA6" w:rsidP="00373279">
            <w:pPr>
              <w:rPr>
                <w:rFonts w:ascii="맑은 고딕" w:eastAsia="맑은 고딕" w:hAnsi="맑은 고딕"/>
                <w:lang w:eastAsia="ko-KR"/>
              </w:rPr>
            </w:pPr>
          </w:p>
        </w:tc>
      </w:tr>
    </w:tbl>
    <w:p w14:paraId="7A39423D" w14:textId="77777777" w:rsidR="00FE5B40" w:rsidRPr="00AB7C44" w:rsidRDefault="00FE5B40" w:rsidP="00FE5B40">
      <w:pPr>
        <w:pStyle w:val="23"/>
        <w:pageBreakBefore/>
        <w:rPr>
          <w:rFonts w:ascii="맑은 고딕" w:eastAsia="맑은 고딕" w:hAnsi="맑은 고딕"/>
          <w:lang w:eastAsia="ko-KR"/>
        </w:rPr>
      </w:pPr>
      <w:bookmarkStart w:id="24" w:name="_Toc234944212"/>
      <w:r>
        <w:rPr>
          <w:rFonts w:ascii="맑은 고딕" w:eastAsia="맑은 고딕" w:hAnsi="맑은 고딕"/>
          <w:lang w:eastAsia="ko-KR"/>
        </w:rPr>
        <w:lastRenderedPageBreak/>
        <w:t>7. Encoding Tab – Base64 &amp; URL Encoder/Decoder</w:t>
      </w:r>
      <w:bookmarkEnd w:id="24"/>
    </w:p>
    <w:p w14:paraId="01AF2290" w14:textId="77777777" w:rsidR="00FE5B40" w:rsidRPr="00AB7C44" w:rsidRDefault="00FE5B40" w:rsidP="00FE5B40">
      <w:pPr>
        <w:pStyle w:val="32"/>
        <w:ind w:leftChars="100" w:left="200"/>
        <w:rPr>
          <w:rFonts w:ascii="맑은 고딕" w:eastAsia="맑은 고딕" w:hAnsi="맑은 고딕"/>
          <w:lang w:eastAsia="ko-KR"/>
        </w:rPr>
      </w:pPr>
      <w:bookmarkStart w:id="25" w:name="_Toc234944213"/>
      <w:r>
        <w:rPr>
          <w:rFonts w:ascii="맑은 고딕" w:eastAsia="맑은 고딕" w:hAnsi="맑은 고딕"/>
          <w:lang w:eastAsia="ko-KR"/>
        </w:rPr>
        <w:t>1. Description:</w:t>
      </w:r>
      <w:bookmarkEnd w:id="25"/>
    </w:p>
    <w:p w14:paraId="36CDA04A" w14:textId="77777777" w:rsidR="0079107E" w:rsidRPr="00AB7C44" w:rsidRDefault="0079107E" w:rsidP="008234E2">
      <w:pPr>
        <w:pStyle w:val="ae"/>
        <w:numPr>
          <w:ilvl w:val="1"/>
          <w:numId w:val="26"/>
        </w:numPr>
        <w:spacing w:after="0"/>
        <w:rPr>
          <w:rFonts w:ascii="맑은 고딕" w:eastAsia="맑은 고딕" w:hAnsi="맑은 고딕"/>
          <w:lang w:eastAsia="ko-KR"/>
        </w:rPr>
      </w:pPr>
      <w:r>
        <w:rPr>
          <w:rFonts w:ascii="맑은 고딕" w:eastAsia="맑은 고딕" w:hAnsi="맑은 고딕"/>
          <w:lang w:eastAsia="ko-KR"/>
        </w:rPr>
        <w:t>The Base64 tool encodes text to Base64 and decodes Base64 back to text.</w:t>
      </w:r>
    </w:p>
    <w:p w14:paraId="098B16A6" w14:textId="77777777" w:rsidR="0079107E" w:rsidRPr="00AB7C44" w:rsidRDefault="0079107E" w:rsidP="008234E2">
      <w:pPr>
        <w:pStyle w:val="ae"/>
        <w:numPr>
          <w:ilvl w:val="1"/>
          <w:numId w:val="26"/>
        </w:numPr>
        <w:spacing w:after="0"/>
        <w:rPr>
          <w:rFonts w:ascii="맑은 고딕" w:eastAsia="맑은 고딕" w:hAnsi="맑은 고딕"/>
          <w:lang w:eastAsia="ko-KR"/>
        </w:rPr>
      </w:pPr>
      <w:r>
        <w:rPr>
          <w:rFonts w:ascii="맑은 고딕" w:eastAsia="맑은 고딕" w:hAnsi="맑은 고딕"/>
          <w:lang w:eastAsia="ko-KR"/>
        </w:rPr>
        <w:t>The URL Encoding tool percent-encodes and decodes URLs or text.</w:t>
      </w:r>
    </w:p>
    <w:p w14:paraId="37F087AA" w14:textId="77777777" w:rsidR="00FE5B40" w:rsidRPr="00AB7C44" w:rsidRDefault="00FE5B40" w:rsidP="00FE5B40">
      <w:pPr>
        <w:pStyle w:val="32"/>
        <w:ind w:leftChars="100" w:left="200"/>
        <w:rPr>
          <w:rFonts w:ascii="맑은 고딕" w:eastAsia="맑은 고딕" w:hAnsi="맑은 고딕"/>
          <w:lang w:eastAsia="ko-KR"/>
        </w:rPr>
      </w:pPr>
      <w:bookmarkStart w:id="26" w:name="_Toc234944214"/>
      <w:r>
        <w:rPr>
          <w:rFonts w:ascii="맑은 고딕" w:eastAsia="맑은 고딕" w:hAnsi="맑은 고딕"/>
          <w:lang w:eastAsia="ko-KR"/>
        </w:rPr>
        <w:t>2. Requirements</w:t>
      </w:r>
      <w:bookmarkEnd w:id="26"/>
    </w:p>
    <w:tbl>
      <w:tblPr>
        <w:tblStyle w:val="WSI-Table1"/>
        <w:tblW w:w="0" w:type="auto"/>
        <w:tblLook w:val="04A0" w:firstRow="1" w:lastRow="0" w:firstColumn="1" w:lastColumn="0" w:noHBand="0" w:noVBand="1"/>
      </w:tblPr>
      <w:tblGrid>
        <w:gridCol w:w="6227"/>
        <w:gridCol w:w="3388"/>
      </w:tblGrid>
      <w:tr w:rsidR="007B7DA6" w:rsidRPr="00AB7C44" w14:paraId="74913829"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219168CA"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626DD3AA"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09" name="005. Encoding - Base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0"/>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p w14:paraId="2A5E0922"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0" name="006. Encoding - URL En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1"/>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1E0203D6" w14:textId="77777777" w:rsidTr="004B4224">
        <w:trPr>
          <w:trHeight w:val="3969"/>
        </w:trPr>
        <w:tc>
          <w:tcPr>
            <w:tcW w:w="6227" w:type="dxa"/>
          </w:tcPr>
          <w:p w14:paraId="022482CC"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[Base64 Card]</w:t>
            </w:r>
          </w:p>
          <w:p w14:paraId="4DBA7000"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Input text area (placeholder: “Enter text to encode/decode...”)</w:t>
            </w:r>
          </w:p>
          <w:p w14:paraId="04678A12"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Button: “Encode” (filled)</w:t>
            </w:r>
          </w:p>
          <w:p w14:paraId="13288565"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Button: “Decode” (outlined)</w:t>
            </w:r>
          </w:p>
          <w:p w14:paraId="149237A8"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Read-only result field: “Base64 Result” &amp; Copy button</w:t>
            </w:r>
          </w:p>
          <w:p w14:paraId="486DD1D7"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[URL Encoding Card]</w:t>
            </w:r>
          </w:p>
          <w:p w14:paraId="38180C95"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Input text area (placeholder: “Enter URL or text to encode/decode...”)</w:t>
            </w:r>
          </w:p>
          <w:p w14:paraId="0DA7840D"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Button: “Encode” (filled)</w:t>
            </w:r>
          </w:p>
          <w:p w14:paraId="6E81AAFB"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Button: “Decode” (outlined)</w:t>
            </w:r>
          </w:p>
          <w:p w14:paraId="7F894B3A" w14:textId="77777777" w:rsidR="00EF685E" w:rsidRDefault="00EF685E" w:rsidP="008234E2">
            <w:pPr>
              <w:pStyle w:val="ae"/>
              <w:numPr>
                <w:ilvl w:val="0"/>
                <w:numId w:val="27"/>
              </w:numPr>
              <w:rPr>
                <w:rFonts w:ascii="맑은 고딕" w:eastAsia="맑은 고딕" w:hAnsi="맑은 고딕"/>
                <w:lang w:eastAsia="ko-KR"/>
              </w:rPr>
            </w:pPr>
            <w:r>
              <w:rPr>
                <w:rFonts w:ascii="맑은 고딕" w:eastAsia="맑은 고딕" w:hAnsi="맑은 고딕"/>
                <w:lang w:eastAsia="ko-KR"/>
              </w:rPr>
              <w:t>Read-only result field: “URL Encoded Result” &amp; Copy button</w:t>
            </w:r>
          </w:p>
        </w:tc>
        <w:tc>
          <w:tcPr>
            <w:tcW w:w="3388" w:type="dxa"/>
            <w:vMerge/>
            <w:shd w:val="clear" w:color="auto" w:fill="auto"/>
          </w:tcPr>
          <w:p w14:paraId="5117ED93" w14:textId="77777777" w:rsidR="007B7DA6" w:rsidRPr="00AB7C44" w:rsidRDefault="007B7DA6" w:rsidP="00373279">
            <w:pPr>
              <w:rPr>
                <w:rFonts w:ascii="맑은 고딕" w:eastAsia="맑은 고딕" w:hAnsi="맑은 고딕"/>
                <w:lang w:eastAsia="ko-KR"/>
              </w:rPr>
            </w:pPr>
          </w:p>
        </w:tc>
      </w:tr>
      <w:tr w:rsidR="007B7DA6" w:rsidRPr="00AB7C44" w14:paraId="46F9A8C4" w14:textId="77777777" w:rsidTr="004B4224">
        <w:trPr>
          <w:trHeight w:val="20"/>
        </w:trPr>
        <w:tc>
          <w:tcPr>
            <w:tcW w:w="6227" w:type="dxa"/>
            <w:shd w:val="clear" w:color="auto" w:fill="003B5C"/>
          </w:tcPr>
          <w:p w14:paraId="4E59DDA4"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6898BF8E" w14:textId="77777777" w:rsidR="007B7DA6" w:rsidRPr="00AB7C44" w:rsidRDefault="007B7DA6" w:rsidP="00373279">
            <w:pPr>
              <w:rPr>
                <w:rFonts w:ascii="맑은 고딕" w:eastAsia="맑은 고딕" w:hAnsi="맑은 고딕"/>
                <w:lang w:eastAsia="ko-KR"/>
              </w:rPr>
            </w:pPr>
          </w:p>
        </w:tc>
      </w:tr>
      <w:tr w:rsidR="007B7DA6" w:rsidRPr="00AB7C44" w14:paraId="41EB2668" w14:textId="77777777" w:rsidTr="00373279">
        <w:tc>
          <w:tcPr>
            <w:tcW w:w="6227" w:type="dxa"/>
          </w:tcPr>
          <w:p w14:paraId="72CC3C8B" w14:textId="77777777" w:rsidR="00EF685E" w:rsidRDefault="00EF685E" w:rsidP="008234E2">
            <w:pPr>
              <w:pStyle w:val="ae"/>
              <w:numPr>
                <w:ilvl w:val="0"/>
                <w:numId w:val="28"/>
              </w:numPr>
              <w:rPr>
                <w:rFonts w:ascii="맑은 고딕" w:eastAsia="맑은 고딕" w:hAnsi="맑은 고딕"/>
                <w:lang w:eastAsia="ko-KR"/>
              </w:rPr>
            </w:pPr>
            <w:r>
              <w:rPr>
                <w:rFonts w:ascii="맑은 고딕" w:eastAsia="맑은 고딕" w:hAnsi="맑은 고딕"/>
                <w:lang w:eastAsia="ko-KR"/>
              </w:rPr>
              <w:t>Base64 encoding must convert the UTF-8 bytes of the input to standard Base64 (not Base64URL) without line breaks, and decoding must restore the original text (see test-vectors.json).</w:t>
            </w:r>
          </w:p>
          <w:p w14:paraId="203B9C6E" w14:textId="77777777" w:rsidR="00EF685E" w:rsidRDefault="00EF685E" w:rsidP="008234E2">
            <w:pPr>
              <w:pStyle w:val="ae"/>
              <w:numPr>
                <w:ilvl w:val="0"/>
                <w:numId w:val="28"/>
              </w:numPr>
              <w:rPr>
                <w:rFonts w:ascii="맑은 고딕" w:eastAsia="맑은 고딕" w:hAnsi="맑은 고딕"/>
                <w:lang w:eastAsia="ko-KR"/>
              </w:rPr>
            </w:pPr>
            <w:r>
              <w:rPr>
                <w:rFonts w:ascii="맑은 고딕" w:eastAsia="맑은 고딕" w:hAnsi="맑은 고딕"/>
                <w:lang w:eastAsia="ko-KR"/>
              </w:rPr>
              <w:t>URL encoding must follow RFC 3986: unreserved characters (A-Z, a-z, 0-9, “-”, “.”, “_”, “~”) remain unchanged, all other bytes are percent-encoded using UTF-8, spaces are encoded as “%20” (not “+”), and percent-encoded hexadecimal digits are uppercase.</w:t>
            </w:r>
          </w:p>
          <w:p w14:paraId="29ECEC39" w14:textId="77777777" w:rsidR="00EF685E" w:rsidRDefault="00EF685E" w:rsidP="008234E2">
            <w:pPr>
              <w:pStyle w:val="ae"/>
              <w:numPr>
                <w:ilvl w:val="0"/>
                <w:numId w:val="28"/>
              </w:numPr>
              <w:rPr>
                <w:rFonts w:ascii="맑은 고딕" w:eastAsia="맑은 고딕" w:hAnsi="맑은 고딕"/>
                <w:lang w:eastAsia="ko-KR"/>
              </w:rPr>
            </w:pPr>
            <w:r>
              <w:rPr>
                <w:rFonts w:ascii="맑은 고딕" w:eastAsia="맑은 고딕" w:hAnsi="맑은 고딕"/>
                <w:lang w:eastAsia="ko-KR"/>
              </w:rPr>
              <w:t>The characters “!”, “*”, “'”, “(”, “)” may be either percent-encoded or left unchanged; both results are accepted.</w:t>
            </w:r>
          </w:p>
          <w:p w14:paraId="012F0C65" w14:textId="77777777" w:rsidR="00EF685E" w:rsidRDefault="00EF685E" w:rsidP="008234E2">
            <w:pPr>
              <w:pStyle w:val="ae"/>
              <w:numPr>
                <w:ilvl w:val="0"/>
                <w:numId w:val="28"/>
              </w:numPr>
              <w:rPr>
                <w:rFonts w:ascii="맑은 고딕" w:eastAsia="맑은 고딕" w:hAnsi="맑은 고딕"/>
                <w:lang w:eastAsia="ko-KR"/>
              </w:rPr>
            </w:pPr>
            <w:r>
              <w:rPr>
                <w:rFonts w:ascii="맑은 고딕" w:eastAsia="맑은 고딕" w:hAnsi="맑은 고딕"/>
                <w:lang w:eastAsia="ko-KR"/>
              </w:rPr>
              <w:t>An Encode → Decode round-trip must restore the original input for both tools.</w:t>
            </w:r>
          </w:p>
          <w:p w14:paraId="04FB2F53" w14:textId="77777777" w:rsidR="00EF685E" w:rsidRDefault="00EF685E" w:rsidP="008234E2">
            <w:pPr>
              <w:pStyle w:val="ae"/>
              <w:numPr>
                <w:ilvl w:val="0"/>
                <w:numId w:val="28"/>
              </w:numPr>
              <w:rPr>
                <w:rFonts w:ascii="맑은 고딕" w:eastAsia="맑은 고딕" w:hAnsi="맑은 고딕"/>
                <w:lang w:eastAsia="ko-KR"/>
              </w:rPr>
            </w:pPr>
            <w:r>
              <w:rPr>
                <w:rFonts w:ascii="맑은 고딕" w:eastAsia="맑은 고딕" w:hAnsi="맑은 고딕"/>
                <w:lang w:eastAsia="ko-KR"/>
              </w:rPr>
              <w:lastRenderedPageBreak/>
              <w:t>If the input is empty, an error notification banner must be displayed.</w:t>
            </w:r>
          </w:p>
          <w:p w14:paraId="33533236" w14:textId="77777777" w:rsidR="00EF685E" w:rsidRDefault="00EF685E" w:rsidP="008234E2">
            <w:pPr>
              <w:pStyle w:val="ae"/>
              <w:numPr>
                <w:ilvl w:val="0"/>
                <w:numId w:val="28"/>
              </w:numPr>
              <w:rPr>
                <w:rFonts w:ascii="맑은 고딕" w:eastAsia="맑은 고딕" w:hAnsi="맑은 고딕"/>
                <w:lang w:eastAsia="ko-KR"/>
              </w:rPr>
            </w:pPr>
            <w:r>
              <w:rPr>
                <w:rFonts w:ascii="맑은 고딕" w:eastAsia="맑은 고딕" w:hAnsi="맑은 고딕"/>
                <w:lang w:eastAsia="ko-KR"/>
              </w:rPr>
              <w:t>If decoding fails because of invalid Base64, invalid percent-encoding, or invalid UTF-8, an error notification banner must be displayed.</w:t>
            </w:r>
          </w:p>
          <w:p w14:paraId="19BA034A" w14:textId="77777777" w:rsidR="00EF685E" w:rsidRDefault="00EF685E" w:rsidP="008234E2">
            <w:pPr>
              <w:pStyle w:val="ae"/>
              <w:numPr>
                <w:ilvl w:val="0"/>
                <w:numId w:val="28"/>
              </w:numPr>
              <w:rPr>
                <w:rFonts w:ascii="맑은 고딕" w:eastAsia="맑은 고딕" w:hAnsi="맑은 고딕"/>
                <w:lang w:eastAsia="ko-KR"/>
              </w:rPr>
            </w:pPr>
            <w:r>
              <w:rPr>
                <w:rFonts w:ascii="맑은 고딕" w:eastAsia="맑은 고딕" w:hAnsi="맑은 고딕"/>
                <w:lang w:eastAsia="ko-KR"/>
              </w:rPr>
              <w:t>Results must be displayed in read-only fields, and Copy buttons must be displayed only when a result exists.</w:t>
            </w:r>
          </w:p>
        </w:tc>
        <w:tc>
          <w:tcPr>
            <w:tcW w:w="3388" w:type="dxa"/>
            <w:vMerge/>
            <w:shd w:val="clear" w:color="auto" w:fill="auto"/>
          </w:tcPr>
          <w:p w14:paraId="101CF4E1" w14:textId="77777777" w:rsidR="007B7DA6" w:rsidRPr="00AB7C44" w:rsidRDefault="007B7DA6" w:rsidP="00373279">
            <w:pPr>
              <w:rPr>
                <w:rFonts w:ascii="맑은 고딕" w:eastAsia="맑은 고딕" w:hAnsi="맑은 고딕"/>
                <w:lang w:eastAsia="ko-KR"/>
              </w:rPr>
            </w:pPr>
          </w:p>
        </w:tc>
      </w:tr>
    </w:tbl>
    <w:p w14:paraId="752D2A9F" w14:textId="77777777" w:rsidR="00FE5B40" w:rsidRPr="00AB7C44" w:rsidRDefault="00FE5B40" w:rsidP="00FE5B40">
      <w:pPr>
        <w:pStyle w:val="23"/>
        <w:pageBreakBefore/>
        <w:rPr>
          <w:rFonts w:ascii="맑은 고딕" w:eastAsia="맑은 고딕" w:hAnsi="맑은 고딕"/>
          <w:lang w:eastAsia="ko-KR"/>
        </w:rPr>
      </w:pPr>
      <w:bookmarkStart w:id="27" w:name="_Toc234944215"/>
      <w:r>
        <w:rPr>
          <w:rFonts w:ascii="맑은 고딕" w:eastAsia="맑은 고딕" w:hAnsi="맑은 고딕"/>
          <w:lang w:eastAsia="ko-KR"/>
        </w:rPr>
        <w:lastRenderedPageBreak/>
        <w:t>8. Encoding Tab – Number Base &amp; ASCII/HEX Converter</w:t>
      </w:r>
      <w:bookmarkEnd w:id="27"/>
    </w:p>
    <w:p w14:paraId="60C91F2E" w14:textId="77777777" w:rsidR="00FE5B40" w:rsidRPr="00AB7C44" w:rsidRDefault="00FE5B40" w:rsidP="00FE5B40">
      <w:pPr>
        <w:pStyle w:val="32"/>
        <w:ind w:leftChars="100" w:left="200"/>
        <w:rPr>
          <w:rFonts w:ascii="맑은 고딕" w:eastAsia="맑은 고딕" w:hAnsi="맑은 고딕"/>
          <w:lang w:eastAsia="ko-KR"/>
        </w:rPr>
      </w:pPr>
      <w:bookmarkStart w:id="28" w:name="_Toc234944216"/>
      <w:r>
        <w:rPr>
          <w:rFonts w:ascii="맑은 고딕" w:eastAsia="맑은 고딕" w:hAnsi="맑은 고딕"/>
          <w:lang w:eastAsia="ko-KR"/>
        </w:rPr>
        <w:t>1. Description:</w:t>
      </w:r>
      <w:bookmarkEnd w:id="28"/>
    </w:p>
    <w:p w14:paraId="1EBE06A6" w14:textId="77777777" w:rsidR="0079107E" w:rsidRPr="00AB7C44" w:rsidRDefault="0079107E" w:rsidP="008234E2">
      <w:pPr>
        <w:pStyle w:val="ae"/>
        <w:numPr>
          <w:ilvl w:val="1"/>
          <w:numId w:val="29"/>
        </w:numPr>
        <w:spacing w:after="0"/>
        <w:rPr>
          <w:rFonts w:ascii="맑은 고딕" w:eastAsia="맑은 고딕" w:hAnsi="맑은 고딕"/>
          <w:lang w:eastAsia="ko-KR"/>
        </w:rPr>
      </w:pPr>
      <w:r>
        <w:rPr>
          <w:rFonts w:ascii="맑은 고딕" w:eastAsia="맑은 고딕" w:hAnsi="맑은 고딕"/>
          <w:lang w:eastAsia="ko-KR"/>
        </w:rPr>
        <w:t>The Number Base Converter converts a number between binary, octal, decimal, and hexadecimal.</w:t>
      </w:r>
    </w:p>
    <w:p w14:paraId="7B11C719" w14:textId="77777777" w:rsidR="0079107E" w:rsidRPr="00AB7C44" w:rsidRDefault="0079107E" w:rsidP="008234E2">
      <w:pPr>
        <w:pStyle w:val="ae"/>
        <w:numPr>
          <w:ilvl w:val="1"/>
          <w:numId w:val="29"/>
        </w:numPr>
        <w:spacing w:after="0"/>
        <w:rPr>
          <w:rFonts w:ascii="맑은 고딕" w:eastAsia="맑은 고딕" w:hAnsi="맑은 고딕"/>
          <w:lang w:eastAsia="ko-KR"/>
        </w:rPr>
      </w:pPr>
      <w:r>
        <w:rPr>
          <w:rFonts w:ascii="맑은 고딕" w:eastAsia="맑은 고딕" w:hAnsi="맑은 고딕"/>
          <w:lang w:eastAsia="ko-KR"/>
        </w:rPr>
        <w:t>The ASCII/HEX Converter converts text to hexadecimal byte codes and back.</w:t>
      </w:r>
    </w:p>
    <w:p w14:paraId="740FFE25" w14:textId="77777777" w:rsidR="00FE5B40" w:rsidRPr="00AB7C44" w:rsidRDefault="00FE5B40" w:rsidP="00FE5B40">
      <w:pPr>
        <w:pStyle w:val="32"/>
        <w:ind w:leftChars="100" w:left="200"/>
        <w:rPr>
          <w:rFonts w:ascii="맑은 고딕" w:eastAsia="맑은 고딕" w:hAnsi="맑은 고딕"/>
          <w:lang w:eastAsia="ko-KR"/>
        </w:rPr>
      </w:pPr>
      <w:bookmarkStart w:id="29" w:name="_Toc234944217"/>
      <w:r>
        <w:rPr>
          <w:rFonts w:ascii="맑은 고딕" w:eastAsia="맑은 고딕" w:hAnsi="맑은 고딕"/>
          <w:lang w:eastAsia="ko-KR"/>
        </w:rPr>
        <w:t>2. Requirements</w:t>
      </w:r>
      <w:bookmarkEnd w:id="29"/>
    </w:p>
    <w:tbl>
      <w:tblPr>
        <w:tblStyle w:val="WSI-Table1"/>
        <w:tblW w:w="0" w:type="auto"/>
        <w:tblLook w:val="04A0" w:firstRow="1" w:lastRow="0" w:firstColumn="1" w:lastColumn="0" w:noHBand="0" w:noVBand="1"/>
      </w:tblPr>
      <w:tblGrid>
        <w:gridCol w:w="6227"/>
        <w:gridCol w:w="3388"/>
      </w:tblGrid>
      <w:tr w:rsidR="007B7DA6" w:rsidRPr="00AB7C44" w14:paraId="5AFA839C"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2495B938"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1EEF62DA"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1" name="007. Encoding - Number Base Conve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4"/>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p w14:paraId="60AFFFF0"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2" name="008. Encoding - ASCII HEX Conver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2"/>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1ECD4E15" w14:textId="77777777" w:rsidTr="004B4224">
        <w:trPr>
          <w:trHeight w:val="3969"/>
        </w:trPr>
        <w:tc>
          <w:tcPr>
            <w:tcW w:w="6227" w:type="dxa"/>
          </w:tcPr>
          <w:p w14:paraId="5797E750"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[Number Base Card]</w:t>
            </w:r>
          </w:p>
          <w:p w14:paraId="7991DAA0"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Number input field</w:t>
            </w:r>
          </w:p>
          <w:p w14:paraId="6B7D21E9"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Input base dropdown: Binary (2), Octal (8), Decimal (10), Hexadecimal (16)</w:t>
            </w:r>
          </w:p>
          <w:p w14:paraId="3A8AD62A"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Allowed-characters guide box (changes by selected base)</w:t>
            </w:r>
          </w:p>
          <w:p w14:paraId="7B46E019"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Button: “Convert”</w:t>
            </w:r>
          </w:p>
          <w:p w14:paraId="69100CED"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Result list: Binary, Octal, Decimal, Hexadecimal &amp; Copy button per value</w:t>
            </w:r>
          </w:p>
          <w:p w14:paraId="27CCC507"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Example guide box</w:t>
            </w:r>
          </w:p>
          <w:p w14:paraId="75AF6AB7"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[ASCII/HEX Card]</w:t>
            </w:r>
          </w:p>
          <w:p w14:paraId="659DF221"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Mode toggle buttons: “Text → Hex”, “Hex → Text”</w:t>
            </w:r>
          </w:p>
          <w:p w14:paraId="775EBB5E"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Input text area (placeholder changes by mode)</w:t>
            </w:r>
          </w:p>
          <w:p w14:paraId="08470E1F"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Button: “Convert”</w:t>
            </w:r>
          </w:p>
          <w:p w14:paraId="28F5703D" w14:textId="77777777" w:rsidR="00EF685E" w:rsidRDefault="00EF685E" w:rsidP="008234E2">
            <w:pPr>
              <w:pStyle w:val="ae"/>
              <w:numPr>
                <w:ilvl w:val="0"/>
                <w:numId w:val="30"/>
              </w:numPr>
              <w:rPr>
                <w:rFonts w:ascii="맑은 고딕" w:eastAsia="맑은 고딕" w:hAnsi="맑은 고딕"/>
                <w:lang w:eastAsia="ko-KR"/>
              </w:rPr>
            </w:pPr>
            <w:r>
              <w:rPr>
                <w:rFonts w:ascii="맑은 고딕" w:eastAsia="맑은 고딕" w:hAnsi="맑은 고딕"/>
                <w:lang w:eastAsia="ko-KR"/>
              </w:rPr>
              <w:t>Read-only output field &amp; Copy button</w:t>
            </w:r>
          </w:p>
        </w:tc>
        <w:tc>
          <w:tcPr>
            <w:tcW w:w="3388" w:type="dxa"/>
            <w:vMerge/>
            <w:shd w:val="clear" w:color="auto" w:fill="auto"/>
          </w:tcPr>
          <w:p w14:paraId="6ADF97BE" w14:textId="77777777" w:rsidR="007B7DA6" w:rsidRPr="00AB7C44" w:rsidRDefault="007B7DA6" w:rsidP="00373279">
            <w:pPr>
              <w:rPr>
                <w:rFonts w:ascii="맑은 고딕" w:eastAsia="맑은 고딕" w:hAnsi="맑은 고딕"/>
                <w:lang w:eastAsia="ko-KR"/>
              </w:rPr>
            </w:pPr>
          </w:p>
        </w:tc>
      </w:tr>
      <w:tr w:rsidR="007B7DA6" w:rsidRPr="00AB7C44" w14:paraId="5D9FE9FF" w14:textId="77777777" w:rsidTr="004B4224">
        <w:trPr>
          <w:trHeight w:val="20"/>
        </w:trPr>
        <w:tc>
          <w:tcPr>
            <w:tcW w:w="6227" w:type="dxa"/>
            <w:shd w:val="clear" w:color="auto" w:fill="003B5C"/>
          </w:tcPr>
          <w:p w14:paraId="4539516C"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42F57540" w14:textId="77777777" w:rsidR="007B7DA6" w:rsidRPr="00AB7C44" w:rsidRDefault="007B7DA6" w:rsidP="00373279">
            <w:pPr>
              <w:rPr>
                <w:rFonts w:ascii="맑은 고딕" w:eastAsia="맑은 고딕" w:hAnsi="맑은 고딕"/>
                <w:lang w:eastAsia="ko-KR"/>
              </w:rPr>
            </w:pPr>
          </w:p>
        </w:tc>
      </w:tr>
      <w:tr w:rsidR="007B7DA6" w:rsidRPr="00AB7C44" w14:paraId="263D112C" w14:textId="77777777" w:rsidTr="00373279">
        <w:tc>
          <w:tcPr>
            <w:tcW w:w="6227" w:type="dxa"/>
          </w:tcPr>
          <w:p w14:paraId="5AE0BBFE"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The input must be validated against the selected base (Binary: 0-1, Octal: 0-7, Decimal: 0-9, Hexadecimal: 0-9/A-F/a-f). Invalid input must display an error notification banner.</w:t>
            </w:r>
          </w:p>
          <w:p w14:paraId="7A98EFBD"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Only unsigned integers from 0 to 4,294,967,295 are supported. Negative values are not supported, and values outside the supported range must display an error notification banner.</w:t>
            </w:r>
          </w:p>
          <w:p w14:paraId="58321826"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 xml:space="preserve">The number must be converted to all four bases at once, and hexadecimal results must be displayed in uppercase. Leading </w:t>
            </w:r>
            <w:r>
              <w:rPr>
                <w:rFonts w:ascii="맑은 고딕" w:eastAsia="맑은 고딕" w:hAnsi="맑은 고딕"/>
                <w:lang w:eastAsia="ko-KR"/>
              </w:rPr>
              <w:lastRenderedPageBreak/>
              <w:t>zeros are accepted in the input but are not preserved in the results.</w:t>
            </w:r>
          </w:p>
          <w:p w14:paraId="14D558A0"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The default input base must be Decimal (10), and the allowed-characters guide box must change according to the selected input base.</w:t>
            </w:r>
          </w:p>
          <w:p w14:paraId="57B5BE67"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The ASCII/HEX Converter accepts only ASCII characters (0x00-0x7F). Non-ASCII input must display an error notification banner.</w:t>
            </w:r>
          </w:p>
          <w:p w14:paraId="72564BCF"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Text → Hex must convert each character to a two-digit uppercase hexadecimal code separated by spaces (e.g., “Hello” → “48 65 6C 6C 6F”).</w:t>
            </w:r>
          </w:p>
          <w:p w14:paraId="73A72E98"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Hex → Text must convert space-separated hexadecimal byte codes back to text.</w:t>
            </w:r>
          </w:p>
          <w:p w14:paraId="6FB37AB9"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The default mode must be Text → Hex, and the input placeholder must change according to the selected conversion mode.</w:t>
            </w:r>
          </w:p>
          <w:p w14:paraId="5377EEA3" w14:textId="77777777" w:rsidR="00EF685E" w:rsidRDefault="00EF685E" w:rsidP="008234E2">
            <w:pPr>
              <w:pStyle w:val="ae"/>
              <w:numPr>
                <w:ilvl w:val="0"/>
                <w:numId w:val="31"/>
              </w:numPr>
              <w:rPr>
                <w:rFonts w:ascii="맑은 고딕" w:eastAsia="맑은 고딕" w:hAnsi="맑은 고딕"/>
                <w:lang w:eastAsia="ko-KR"/>
              </w:rPr>
            </w:pPr>
            <w:r>
              <w:rPr>
                <w:rFonts w:ascii="맑은 고딕" w:eastAsia="맑은 고딕" w:hAnsi="맑은 고딕"/>
                <w:lang w:eastAsia="ko-KR"/>
              </w:rPr>
              <w:t>If the input is empty, an error notification banner must be displayed.</w:t>
            </w:r>
          </w:p>
        </w:tc>
        <w:tc>
          <w:tcPr>
            <w:tcW w:w="3388" w:type="dxa"/>
            <w:vMerge/>
            <w:shd w:val="clear" w:color="auto" w:fill="auto"/>
          </w:tcPr>
          <w:p w14:paraId="3B0ABE8E" w14:textId="77777777" w:rsidR="007B7DA6" w:rsidRPr="00AB7C44" w:rsidRDefault="007B7DA6" w:rsidP="00373279">
            <w:pPr>
              <w:rPr>
                <w:rFonts w:ascii="맑은 고딕" w:eastAsia="맑은 고딕" w:hAnsi="맑은 고딕"/>
                <w:lang w:eastAsia="ko-KR"/>
              </w:rPr>
            </w:pPr>
          </w:p>
        </w:tc>
      </w:tr>
    </w:tbl>
    <w:p w14:paraId="0FC898AF" w14:textId="77777777" w:rsidR="00FE5B40" w:rsidRPr="00AB7C44" w:rsidRDefault="00FE5B40" w:rsidP="00FE5B40">
      <w:pPr>
        <w:pStyle w:val="23"/>
        <w:pageBreakBefore/>
        <w:rPr>
          <w:rFonts w:ascii="맑은 고딕" w:eastAsia="맑은 고딕" w:hAnsi="맑은 고딕"/>
          <w:lang w:eastAsia="ko-KR"/>
        </w:rPr>
      </w:pPr>
      <w:bookmarkStart w:id="30" w:name="_Toc234944218"/>
      <w:r>
        <w:rPr>
          <w:rFonts w:ascii="맑은 고딕" w:eastAsia="맑은 고딕" w:hAnsi="맑은 고딕"/>
          <w:lang w:eastAsia="ko-KR"/>
        </w:rPr>
        <w:lastRenderedPageBreak/>
        <w:t>9. Network Tab – CIDR &amp; IP Address Calculator</w:t>
      </w:r>
      <w:bookmarkEnd w:id="30"/>
    </w:p>
    <w:p w14:paraId="1D9620EE" w14:textId="77777777" w:rsidR="00FE5B40" w:rsidRPr="00AB7C44" w:rsidRDefault="00FE5B40" w:rsidP="00FE5B40">
      <w:pPr>
        <w:pStyle w:val="32"/>
        <w:ind w:leftChars="100" w:left="200"/>
        <w:rPr>
          <w:rFonts w:ascii="맑은 고딕" w:eastAsia="맑은 고딕" w:hAnsi="맑은 고딕"/>
          <w:lang w:eastAsia="ko-KR"/>
        </w:rPr>
      </w:pPr>
      <w:bookmarkStart w:id="31" w:name="_Toc234944219"/>
      <w:r>
        <w:rPr>
          <w:rFonts w:ascii="맑은 고딕" w:eastAsia="맑은 고딕" w:hAnsi="맑은 고딕"/>
          <w:lang w:eastAsia="ko-KR"/>
        </w:rPr>
        <w:t>1. Description:</w:t>
      </w:r>
      <w:bookmarkEnd w:id="31"/>
    </w:p>
    <w:p w14:paraId="237A1C82" w14:textId="77777777" w:rsidR="0079107E" w:rsidRPr="00AB7C44" w:rsidRDefault="0079107E" w:rsidP="008234E2">
      <w:pPr>
        <w:pStyle w:val="ae"/>
        <w:numPr>
          <w:ilvl w:val="1"/>
          <w:numId w:val="32"/>
        </w:numPr>
        <w:spacing w:after="0"/>
        <w:rPr>
          <w:rFonts w:ascii="맑은 고딕" w:eastAsia="맑은 고딕" w:hAnsi="맑은 고딕"/>
          <w:lang w:eastAsia="ko-KR"/>
        </w:rPr>
      </w:pPr>
      <w:r>
        <w:rPr>
          <w:rFonts w:ascii="맑은 고딕" w:eastAsia="맑은 고딕" w:hAnsi="맑은 고딕"/>
          <w:lang w:eastAsia="ko-KR"/>
        </w:rPr>
        <w:t>The CIDR Calculator computes network information from an IP address and a CIDR prefix.</w:t>
      </w:r>
    </w:p>
    <w:p w14:paraId="1EA47D19" w14:textId="77777777" w:rsidR="0079107E" w:rsidRPr="00AB7C44" w:rsidRDefault="0079107E" w:rsidP="008234E2">
      <w:pPr>
        <w:pStyle w:val="ae"/>
        <w:numPr>
          <w:ilvl w:val="1"/>
          <w:numId w:val="32"/>
        </w:numPr>
        <w:spacing w:after="0"/>
        <w:rPr>
          <w:rFonts w:ascii="맑은 고딕" w:eastAsia="맑은 고딕" w:hAnsi="맑은 고딕"/>
          <w:lang w:eastAsia="ko-KR"/>
        </w:rPr>
      </w:pPr>
      <w:r>
        <w:rPr>
          <w:rFonts w:ascii="맑은 고딕" w:eastAsia="맑은 고딕" w:hAnsi="맑은 고딕"/>
          <w:lang w:eastAsia="ko-KR"/>
        </w:rPr>
        <w:t>The IP Address Calculator adds or subtracts a number to/from an IP address, or counts the addresses between two IPs.</w:t>
      </w:r>
    </w:p>
    <w:p w14:paraId="275FE1B4" w14:textId="77777777" w:rsidR="00FE5B40" w:rsidRPr="00AB7C44" w:rsidRDefault="00FE5B40" w:rsidP="00FE5B40">
      <w:pPr>
        <w:pStyle w:val="32"/>
        <w:ind w:leftChars="100" w:left="200"/>
        <w:rPr>
          <w:rFonts w:ascii="맑은 고딕" w:eastAsia="맑은 고딕" w:hAnsi="맑은 고딕"/>
          <w:lang w:eastAsia="ko-KR"/>
        </w:rPr>
      </w:pPr>
      <w:bookmarkStart w:id="32" w:name="_Toc234944220"/>
      <w:r>
        <w:rPr>
          <w:rFonts w:ascii="맑은 고딕" w:eastAsia="맑은 고딕" w:hAnsi="맑은 고딕"/>
          <w:lang w:eastAsia="ko-KR"/>
        </w:rPr>
        <w:t>2. Requirements</w:t>
      </w:r>
      <w:bookmarkEnd w:id="32"/>
    </w:p>
    <w:tbl>
      <w:tblPr>
        <w:tblStyle w:val="WSI-Table1"/>
        <w:tblW w:w="0" w:type="auto"/>
        <w:tblLook w:val="04A0" w:firstRow="1" w:lastRow="0" w:firstColumn="1" w:lastColumn="0" w:noHBand="0" w:noVBand="1"/>
      </w:tblPr>
      <w:tblGrid>
        <w:gridCol w:w="6227"/>
        <w:gridCol w:w="3388"/>
      </w:tblGrid>
      <w:tr w:rsidR="007B7DA6" w:rsidRPr="00AB7C44" w14:paraId="17D213DB"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24628405"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726F6E2F"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3" name="009. Network - CIDR Calc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3"/>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p w14:paraId="37E2EE05"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4" name="010. Network - IP Address Calcul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4"/>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138650C2" w14:textId="77777777" w:rsidTr="004B4224">
        <w:trPr>
          <w:trHeight w:val="3969"/>
        </w:trPr>
        <w:tc>
          <w:tcPr>
            <w:tcW w:w="6227" w:type="dxa"/>
          </w:tcPr>
          <w:p w14:paraId="71506A75"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[CIDR Calculator Card]</w:t>
            </w:r>
          </w:p>
          <w:p w14:paraId="351109A9"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IP address input (placeholder: “192.168.1.10”)</w:t>
            </w:r>
          </w:p>
          <w:p w14:paraId="69AC554F"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CIDR notation dropdown: /8, /16, /24, /25, /26, /27, /28, /29, /30</w:t>
            </w:r>
          </w:p>
          <w:p w14:paraId="1351AB64"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Button: “Calculate”</w:t>
            </w:r>
          </w:p>
          <w:p w14:paraId="3F28E030"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Result list: Network Address, Broadcast Address, First Host, Last Host, Available Hosts, Subnet Mask</w:t>
            </w:r>
          </w:p>
          <w:p w14:paraId="1E2D6882"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Example guide box</w:t>
            </w:r>
          </w:p>
          <w:p w14:paraId="4F0EF940"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[IP Address Calculator Card]</w:t>
            </w:r>
          </w:p>
          <w:p w14:paraId="0C7CE4AB"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IP address input (placeholder: “192.168.1.1”)</w:t>
            </w:r>
          </w:p>
          <w:p w14:paraId="2E5D347C"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Operation dropdown: Add, Subtract, Count</w:t>
            </w:r>
          </w:p>
          <w:p w14:paraId="48B35402"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Conditional input: value input (Add/Subtract) or end IP address input (Count)</w:t>
            </w:r>
          </w:p>
          <w:p w14:paraId="22AABE33"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Button: “Calculate”</w:t>
            </w:r>
          </w:p>
          <w:p w14:paraId="0B4F6C78"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Result box</w:t>
            </w:r>
          </w:p>
          <w:p w14:paraId="0100E514" w14:textId="77777777" w:rsidR="00EF685E" w:rsidRDefault="00EF685E" w:rsidP="008234E2">
            <w:pPr>
              <w:pStyle w:val="ae"/>
              <w:numPr>
                <w:ilvl w:val="0"/>
                <w:numId w:val="33"/>
              </w:numPr>
              <w:rPr>
                <w:rFonts w:ascii="맑은 고딕" w:eastAsia="맑은 고딕" w:hAnsi="맑은 고딕"/>
                <w:lang w:eastAsia="ko-KR"/>
              </w:rPr>
            </w:pPr>
            <w:r>
              <w:rPr>
                <w:rFonts w:ascii="맑은 고딕" w:eastAsia="맑은 고딕" w:hAnsi="맑은 고딕"/>
                <w:lang w:eastAsia="ko-KR"/>
              </w:rPr>
              <w:t>Example guide box</w:t>
            </w:r>
          </w:p>
        </w:tc>
        <w:tc>
          <w:tcPr>
            <w:tcW w:w="3388" w:type="dxa"/>
            <w:vMerge/>
            <w:shd w:val="clear" w:color="auto" w:fill="auto"/>
          </w:tcPr>
          <w:p w14:paraId="1A60ED8F" w14:textId="77777777" w:rsidR="007B7DA6" w:rsidRPr="00AB7C44" w:rsidRDefault="007B7DA6" w:rsidP="00373279">
            <w:pPr>
              <w:rPr>
                <w:rFonts w:ascii="맑은 고딕" w:eastAsia="맑은 고딕" w:hAnsi="맑은 고딕"/>
                <w:lang w:eastAsia="ko-KR"/>
              </w:rPr>
            </w:pPr>
          </w:p>
        </w:tc>
      </w:tr>
      <w:tr w:rsidR="007B7DA6" w:rsidRPr="00AB7C44" w14:paraId="4F56625F" w14:textId="77777777" w:rsidTr="004B4224">
        <w:trPr>
          <w:trHeight w:val="20"/>
        </w:trPr>
        <w:tc>
          <w:tcPr>
            <w:tcW w:w="6227" w:type="dxa"/>
            <w:shd w:val="clear" w:color="auto" w:fill="003B5C"/>
          </w:tcPr>
          <w:p w14:paraId="22D4DE3C"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5B5E6505" w14:textId="77777777" w:rsidR="007B7DA6" w:rsidRPr="00AB7C44" w:rsidRDefault="007B7DA6" w:rsidP="00373279">
            <w:pPr>
              <w:rPr>
                <w:rFonts w:ascii="맑은 고딕" w:eastAsia="맑은 고딕" w:hAnsi="맑은 고딕"/>
                <w:lang w:eastAsia="ko-KR"/>
              </w:rPr>
            </w:pPr>
          </w:p>
        </w:tc>
      </w:tr>
      <w:tr w:rsidR="007B7DA6" w:rsidRPr="00AB7C44" w14:paraId="60B305F2" w14:textId="77777777" w:rsidTr="00373279">
        <w:tc>
          <w:tcPr>
            <w:tcW w:w="6227" w:type="dxa"/>
          </w:tcPr>
          <w:p w14:paraId="4008A7BC"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Only IPv4 addresses and the CIDR prefixes listed in the dropdown are required. IP addresses are treated as unsigned 32-bit values.</w:t>
            </w:r>
          </w:p>
          <w:p w14:paraId="2717AD3E"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 xml:space="preserve">All six CIDR results must be calculated correctly using bitwise operations (Network = IP AND Mask, Broadcast = Network OR NOT Mask, First Host = Network + 1, Last Host = </w:t>
            </w:r>
            <w:r>
              <w:rPr>
                <w:rFonts w:ascii="맑은 고딕" w:eastAsia="맑은 고딕" w:hAnsi="맑은 고딕"/>
                <w:lang w:eastAsia="ko-KR"/>
              </w:rPr>
              <w:lastRenderedPageBreak/>
              <w:t>Broadcast - 1, Available Hosts = 2^(32-prefix) - 2). The provided test-vectors.json contains the expected values.</w:t>
            </w:r>
          </w:p>
          <w:p w14:paraId="525DE41C"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The default CIDR prefix must be /24, and the default operation must be Add.</w:t>
            </w:r>
          </w:p>
          <w:p w14:paraId="7704F609"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An invalid IP address (wrong format or an octet outside 0-255) must display an error notification banner.</w:t>
            </w:r>
          </w:p>
          <w:p w14:paraId="145FBEBE"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Add and Subtract values must be non-negative integers, and the calculation must carry across octet boundaries (e.g., 192.168.1.250 + 10 = 192.168.2.4).</w:t>
            </w:r>
          </w:p>
          <w:p w14:paraId="38254216"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Overflow above 255.255.255.255 or underflow below 0.0.0.0 must display an error notification banner.</w:t>
            </w:r>
          </w:p>
          <w:p w14:paraId="08650F47"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For Count, the End IP must be greater than or equal to the Start IP, and the result is the inclusive number of IP addresses (e.g., 192.168.1.1 to 192.168.1.10 → 10 IP addresses).</w:t>
            </w:r>
          </w:p>
          <w:p w14:paraId="2807BCA2" w14:textId="77777777" w:rsidR="00EF685E" w:rsidRDefault="00EF685E" w:rsidP="008234E2">
            <w:pPr>
              <w:pStyle w:val="ae"/>
              <w:numPr>
                <w:ilvl w:val="0"/>
                <w:numId w:val="34"/>
              </w:numPr>
              <w:rPr>
                <w:rFonts w:ascii="맑은 고딕" w:eastAsia="맑은 고딕" w:hAnsi="맑은 고딕"/>
                <w:lang w:eastAsia="ko-KR"/>
              </w:rPr>
            </w:pPr>
            <w:r>
              <w:rPr>
                <w:rFonts w:ascii="맑은 고딕" w:eastAsia="맑은 고딕" w:hAnsi="맑은 고딕"/>
                <w:lang w:eastAsia="ko-KR"/>
              </w:rPr>
              <w:t>The conditional input field must change according to the selected operation.</w:t>
            </w:r>
          </w:p>
        </w:tc>
        <w:tc>
          <w:tcPr>
            <w:tcW w:w="3388" w:type="dxa"/>
            <w:vMerge/>
            <w:shd w:val="clear" w:color="auto" w:fill="auto"/>
          </w:tcPr>
          <w:p w14:paraId="4BDC6246" w14:textId="77777777" w:rsidR="007B7DA6" w:rsidRPr="00AB7C44" w:rsidRDefault="007B7DA6" w:rsidP="00373279">
            <w:pPr>
              <w:rPr>
                <w:rFonts w:ascii="맑은 고딕" w:eastAsia="맑은 고딕" w:hAnsi="맑은 고딕"/>
                <w:lang w:eastAsia="ko-KR"/>
              </w:rPr>
            </w:pPr>
          </w:p>
        </w:tc>
      </w:tr>
    </w:tbl>
    <w:p w14:paraId="4EF8120B" w14:textId="77777777" w:rsidR="00FE5B40" w:rsidRPr="00AB7C44" w:rsidRDefault="00FE5B40" w:rsidP="00FE5B40">
      <w:pPr>
        <w:pStyle w:val="23"/>
        <w:pageBreakBefore/>
        <w:rPr>
          <w:rFonts w:ascii="맑은 고딕" w:eastAsia="맑은 고딕" w:hAnsi="맑은 고딕"/>
          <w:lang w:eastAsia="ko-KR"/>
        </w:rPr>
      </w:pPr>
      <w:bookmarkStart w:id="33" w:name="_Toc234944221"/>
      <w:r>
        <w:rPr>
          <w:rFonts w:ascii="맑은 고딕" w:eastAsia="맑은 고딕" w:hAnsi="맑은 고딕"/>
          <w:lang w:eastAsia="ko-KR"/>
        </w:rPr>
        <w:lastRenderedPageBreak/>
        <w:t>10. Network Tab – Port Checker (Wireframe)</w:t>
      </w:r>
      <w:bookmarkEnd w:id="33"/>
    </w:p>
    <w:p w14:paraId="1DD916E0" w14:textId="77777777" w:rsidR="00FE5B40" w:rsidRPr="00AB7C44" w:rsidRDefault="00FE5B40" w:rsidP="00FE5B40">
      <w:pPr>
        <w:pStyle w:val="32"/>
        <w:ind w:leftChars="100" w:left="200"/>
        <w:rPr>
          <w:rFonts w:ascii="맑은 고딕" w:eastAsia="맑은 고딕" w:hAnsi="맑은 고딕"/>
          <w:lang w:eastAsia="ko-KR"/>
        </w:rPr>
      </w:pPr>
      <w:bookmarkStart w:id="34" w:name="_Toc234944222"/>
      <w:r>
        <w:rPr>
          <w:rFonts w:ascii="맑은 고딕" w:eastAsia="맑은 고딕" w:hAnsi="맑은 고딕"/>
          <w:lang w:eastAsia="ko-KR"/>
        </w:rPr>
        <w:t>1. Description:</w:t>
      </w:r>
      <w:bookmarkEnd w:id="34"/>
    </w:p>
    <w:p w14:paraId="2C4F51EA" w14:textId="77777777" w:rsidR="0079107E" w:rsidRPr="00AB7C44" w:rsidRDefault="0079107E" w:rsidP="008234E2">
      <w:pPr>
        <w:pStyle w:val="ae"/>
        <w:numPr>
          <w:ilvl w:val="1"/>
          <w:numId w:val="35"/>
        </w:numPr>
        <w:spacing w:after="0"/>
        <w:rPr>
          <w:rFonts w:ascii="맑은 고딕" w:eastAsia="맑은 고딕" w:hAnsi="맑은 고딕"/>
          <w:lang w:eastAsia="ko-KR"/>
        </w:rPr>
      </w:pPr>
      <w:r>
        <w:rPr>
          <w:rFonts w:ascii="맑은 고딕" w:eastAsia="맑은 고딕" w:hAnsi="맑은 고딕"/>
          <w:lang w:eastAsia="ko-KR"/>
        </w:rPr>
        <w:t>The Port Checker is provided as a wireframe UI only. Real TCP port checking is not required.</w:t>
      </w:r>
    </w:p>
    <w:p w14:paraId="7A063CDF" w14:textId="77777777" w:rsidR="00FE5B40" w:rsidRPr="00AB7C44" w:rsidRDefault="00FE5B40" w:rsidP="00FE5B40">
      <w:pPr>
        <w:pStyle w:val="32"/>
        <w:ind w:leftChars="100" w:left="200"/>
        <w:rPr>
          <w:rFonts w:ascii="맑은 고딕" w:eastAsia="맑은 고딕" w:hAnsi="맑은 고딕"/>
          <w:lang w:eastAsia="ko-KR"/>
        </w:rPr>
      </w:pPr>
      <w:bookmarkStart w:id="35" w:name="_Toc234944223"/>
      <w:r>
        <w:rPr>
          <w:rFonts w:ascii="맑은 고딕" w:eastAsia="맑은 고딕" w:hAnsi="맑은 고딕"/>
          <w:lang w:eastAsia="ko-KR"/>
        </w:rPr>
        <w:t>2. Requirements</w:t>
      </w:r>
      <w:bookmarkEnd w:id="35"/>
    </w:p>
    <w:tbl>
      <w:tblPr>
        <w:tblStyle w:val="WSI-Table1"/>
        <w:tblW w:w="0" w:type="auto"/>
        <w:tblLook w:val="04A0" w:firstRow="1" w:lastRow="0" w:firstColumn="1" w:lastColumn="0" w:noHBand="0" w:noVBand="1"/>
      </w:tblPr>
      <w:tblGrid>
        <w:gridCol w:w="6166"/>
        <w:gridCol w:w="3452"/>
      </w:tblGrid>
      <w:tr w:rsidR="007B7DA6" w:rsidRPr="00AB7C44" w14:paraId="1D7E7196"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5C5A200F"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088CD2C4"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2011680" cy="4467687"/>
                  <wp:effectExtent l="0" t="0" r="0" b="0"/>
                  <wp:docPr id="5015" name="011. Network - Port Checker (Wire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5"/>
                          <a:stretch>
                            <a:fillRect/>
                          </a:stretch>
                        </pic:blipFill>
                        <pic:spPr bwMode="auto">
                          <a:xfrm>
                            <a:off x="0" y="0"/>
                            <a:ext cx="2011680" cy="446768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52EC13FC" w14:textId="77777777" w:rsidTr="004B4224">
        <w:trPr>
          <w:trHeight w:val="3969"/>
        </w:trPr>
        <w:tc>
          <w:tcPr>
            <w:tcW w:w="6227" w:type="dxa"/>
          </w:tcPr>
          <w:p w14:paraId="16D84CCE"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[Notice Area]</w:t>
            </w:r>
          </w:p>
          <w:p w14:paraId="03072EFD" w14:textId="77777777" w:rsidR="00EF685E" w:rsidRDefault="00EF685E" w:rsidP="008234E2">
            <w:pPr>
              <w:pStyle w:val="ae"/>
              <w:numPr>
                <w:ilvl w:val="0"/>
                <w:numId w:val="36"/>
              </w:numPr>
              <w:rPr>
                <w:rFonts w:ascii="맑은 고딕" w:eastAsia="맑은 고딕" w:hAnsi="맑은 고딕"/>
                <w:lang w:eastAsia="ko-KR"/>
              </w:rPr>
            </w:pPr>
            <w:r>
              <w:rPr>
                <w:rFonts w:ascii="맑은 고딕" w:eastAsia="맑은 고딕" w:hAnsi="맑은 고딕"/>
                <w:lang w:eastAsia="ko-KR"/>
              </w:rPr>
              <w:t>Warning notice box: “Note: Wireframe only. No actual network implementation.”</w:t>
            </w:r>
          </w:p>
          <w:p w14:paraId="45A26392"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[Input Area]</w:t>
            </w:r>
          </w:p>
          <w:p w14:paraId="01D2B2B5" w14:textId="77777777" w:rsidR="00EF685E" w:rsidRDefault="00EF685E" w:rsidP="008234E2">
            <w:pPr>
              <w:pStyle w:val="ae"/>
              <w:numPr>
                <w:ilvl w:val="0"/>
                <w:numId w:val="36"/>
              </w:numPr>
              <w:rPr>
                <w:rFonts w:ascii="맑은 고딕" w:eastAsia="맑은 고딕" w:hAnsi="맑은 고딕"/>
                <w:lang w:eastAsia="ko-KR"/>
              </w:rPr>
            </w:pPr>
            <w:r>
              <w:rPr>
                <w:rFonts w:ascii="맑은 고딕" w:eastAsia="맑은 고딕" w:hAnsi="맑은 고딕"/>
                <w:lang w:eastAsia="ko-KR"/>
              </w:rPr>
              <w:t>Host input (placeholder: “google.com or 8.8.8.8”)</w:t>
            </w:r>
          </w:p>
          <w:p w14:paraId="0B1E8BFE" w14:textId="77777777" w:rsidR="00EF685E" w:rsidRDefault="00EF685E" w:rsidP="008234E2">
            <w:pPr>
              <w:pStyle w:val="ae"/>
              <w:numPr>
                <w:ilvl w:val="0"/>
                <w:numId w:val="36"/>
              </w:numPr>
              <w:rPr>
                <w:rFonts w:ascii="맑은 고딕" w:eastAsia="맑은 고딕" w:hAnsi="맑은 고딕"/>
                <w:lang w:eastAsia="ko-KR"/>
              </w:rPr>
            </w:pPr>
            <w:r>
              <w:rPr>
                <w:rFonts w:ascii="맑은 고딕" w:eastAsia="맑은 고딕" w:hAnsi="맑은 고딕"/>
                <w:lang w:eastAsia="ko-KR"/>
              </w:rPr>
              <w:t>Port number input (placeholder: “443”)</w:t>
            </w:r>
          </w:p>
          <w:p w14:paraId="2DED58A2" w14:textId="77777777" w:rsidR="00EF685E" w:rsidRDefault="00EF685E" w:rsidP="008234E2">
            <w:pPr>
              <w:pStyle w:val="ae"/>
              <w:numPr>
                <w:ilvl w:val="0"/>
                <w:numId w:val="36"/>
              </w:numPr>
              <w:rPr>
                <w:rFonts w:ascii="맑은 고딕" w:eastAsia="맑은 고딕" w:hAnsi="맑은 고딕"/>
                <w:lang w:eastAsia="ko-KR"/>
              </w:rPr>
            </w:pPr>
            <w:r>
              <w:rPr>
                <w:rFonts w:ascii="맑은 고딕" w:eastAsia="맑은 고딕" w:hAnsi="맑은 고딕"/>
                <w:lang w:eastAsia="ko-KR"/>
              </w:rPr>
              <w:t>Button: “Check Port”</w:t>
            </w:r>
          </w:p>
          <w:p w14:paraId="056E02A8"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[Result Area]</w:t>
            </w:r>
          </w:p>
          <w:p w14:paraId="68689A05" w14:textId="77777777" w:rsidR="00EF685E" w:rsidRDefault="00EF685E" w:rsidP="008234E2">
            <w:pPr>
              <w:pStyle w:val="ae"/>
              <w:numPr>
                <w:ilvl w:val="0"/>
                <w:numId w:val="36"/>
              </w:numPr>
              <w:rPr>
                <w:rFonts w:ascii="맑은 고딕" w:eastAsia="맑은 고딕" w:hAnsi="맑은 고딕"/>
                <w:lang w:eastAsia="ko-KR"/>
              </w:rPr>
            </w:pPr>
            <w:r>
              <w:rPr>
                <w:rFonts w:ascii="맑은 고딕" w:eastAsia="맑은 고딕" w:hAnsi="맑은 고딕"/>
                <w:lang w:eastAsia="ko-KR"/>
              </w:rPr>
              <w:t>“Status” row &amp; “Response Time” row (values displayed as “-”)</w:t>
            </w:r>
          </w:p>
          <w:p w14:paraId="0FE98FBE" w14:textId="77777777" w:rsidR="00EF685E" w:rsidRDefault="00EF685E" w:rsidP="008234E2">
            <w:pPr>
              <w:pStyle w:val="ae"/>
              <w:numPr>
                <w:ilvl w:val="0"/>
                <w:numId w:val="36"/>
              </w:numPr>
              <w:rPr>
                <w:rFonts w:ascii="맑은 고딕" w:eastAsia="맑은 고딕" w:hAnsi="맑은 고딕"/>
                <w:lang w:eastAsia="ko-KR"/>
              </w:rPr>
            </w:pPr>
            <w:r>
              <w:rPr>
                <w:rFonts w:ascii="맑은 고딕" w:eastAsia="맑은 고딕" w:hAnsi="맑은 고딕"/>
                <w:lang w:eastAsia="ko-KR"/>
              </w:rPr>
              <w:t>Legend: green dot = Open, red dot = Closed</w:t>
            </w:r>
          </w:p>
          <w:p w14:paraId="0E3C269F" w14:textId="77777777" w:rsidR="00EF685E" w:rsidRDefault="00EF685E" w:rsidP="008234E2">
            <w:pPr>
              <w:pStyle w:val="ae"/>
              <w:numPr>
                <w:ilvl w:val="0"/>
                <w:numId w:val="36"/>
              </w:numPr>
              <w:rPr>
                <w:rFonts w:ascii="맑은 고딕" w:eastAsia="맑은 고딕" w:hAnsi="맑은 고딕"/>
                <w:lang w:eastAsia="ko-KR"/>
              </w:rPr>
            </w:pPr>
            <w:r>
              <w:rPr>
                <w:rFonts w:ascii="맑은 고딕" w:eastAsia="맑은 고딕" w:hAnsi="맑은 고딕"/>
                <w:lang w:eastAsia="ko-KR"/>
              </w:rPr>
              <w:t>Common ports guide box: “HTTP: 80 | HTTPS: 443 | SSH: 22 | FTP: 21”</w:t>
            </w:r>
          </w:p>
        </w:tc>
        <w:tc>
          <w:tcPr>
            <w:tcW w:w="3388" w:type="dxa"/>
            <w:vMerge/>
            <w:shd w:val="clear" w:color="auto" w:fill="auto"/>
          </w:tcPr>
          <w:p w14:paraId="34A256E3" w14:textId="77777777" w:rsidR="007B7DA6" w:rsidRPr="00AB7C44" w:rsidRDefault="007B7DA6" w:rsidP="00373279">
            <w:pPr>
              <w:rPr>
                <w:rFonts w:ascii="맑은 고딕" w:eastAsia="맑은 고딕" w:hAnsi="맑은 고딕"/>
                <w:lang w:eastAsia="ko-KR"/>
              </w:rPr>
            </w:pPr>
          </w:p>
        </w:tc>
      </w:tr>
      <w:tr w:rsidR="007B7DA6" w:rsidRPr="00AB7C44" w14:paraId="7919F29D" w14:textId="77777777" w:rsidTr="004B4224">
        <w:trPr>
          <w:trHeight w:val="20"/>
        </w:trPr>
        <w:tc>
          <w:tcPr>
            <w:tcW w:w="6227" w:type="dxa"/>
            <w:shd w:val="clear" w:color="auto" w:fill="003B5C"/>
          </w:tcPr>
          <w:p w14:paraId="45C79C5D"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15C67241" w14:textId="77777777" w:rsidR="007B7DA6" w:rsidRPr="00AB7C44" w:rsidRDefault="007B7DA6" w:rsidP="00373279">
            <w:pPr>
              <w:rPr>
                <w:rFonts w:ascii="맑은 고딕" w:eastAsia="맑은 고딕" w:hAnsi="맑은 고딕"/>
                <w:lang w:eastAsia="ko-KR"/>
              </w:rPr>
            </w:pPr>
          </w:p>
        </w:tc>
      </w:tr>
      <w:tr w:rsidR="007B7DA6" w:rsidRPr="00AB7C44" w14:paraId="738727CF" w14:textId="77777777" w:rsidTr="00373279">
        <w:tc>
          <w:tcPr>
            <w:tcW w:w="6227" w:type="dxa"/>
          </w:tcPr>
          <w:p w14:paraId="737D6A6B" w14:textId="77777777" w:rsidR="00EF685E" w:rsidRDefault="00EF685E" w:rsidP="008234E2">
            <w:pPr>
              <w:pStyle w:val="ae"/>
              <w:numPr>
                <w:ilvl w:val="0"/>
                <w:numId w:val="37"/>
              </w:numPr>
              <w:rPr>
                <w:rFonts w:ascii="맑은 고딕" w:eastAsia="맑은 고딕" w:hAnsi="맑은 고딕"/>
                <w:lang w:eastAsia="ko-KR"/>
              </w:rPr>
            </w:pPr>
            <w:r>
              <w:rPr>
                <w:rFonts w:ascii="맑은 고딕" w:eastAsia="맑은 고딕" w:hAnsi="맑은 고딕"/>
                <w:lang w:eastAsia="ko-KR"/>
              </w:rPr>
              <w:t>All listed elements must be displayed according to the prototype.</w:t>
            </w:r>
          </w:p>
          <w:p w14:paraId="2D686E9A" w14:textId="77777777" w:rsidR="00EF685E" w:rsidRDefault="00EF685E" w:rsidP="008234E2">
            <w:pPr>
              <w:pStyle w:val="ae"/>
              <w:numPr>
                <w:ilvl w:val="0"/>
                <w:numId w:val="37"/>
              </w:numPr>
              <w:rPr>
                <w:rFonts w:ascii="맑은 고딕" w:eastAsia="맑은 고딕" w:hAnsi="맑은 고딕"/>
                <w:lang w:eastAsia="ko-KR"/>
              </w:rPr>
            </w:pPr>
            <w:r>
              <w:rPr>
                <w:rFonts w:ascii="맑은 고딕" w:eastAsia="맑은 고딕" w:hAnsi="맑은 고딕"/>
                <w:lang w:eastAsia="ko-KR"/>
              </w:rPr>
              <w:t>No real network communication is required for this tool.</w:t>
            </w:r>
          </w:p>
          <w:p w14:paraId="1A67DACC" w14:textId="77777777" w:rsidR="00EF685E" w:rsidRDefault="00EF685E" w:rsidP="008234E2">
            <w:pPr>
              <w:pStyle w:val="ae"/>
              <w:numPr>
                <w:ilvl w:val="0"/>
                <w:numId w:val="37"/>
              </w:numPr>
              <w:rPr>
                <w:rFonts w:ascii="맑은 고딕" w:eastAsia="맑은 고딕" w:hAnsi="맑은 고딕"/>
                <w:lang w:eastAsia="ko-KR"/>
              </w:rPr>
            </w:pPr>
            <w:r>
              <w:rPr>
                <w:rFonts w:ascii="맑은 고딕" w:eastAsia="맑은 고딕" w:hAnsi="맑은 고딕"/>
                <w:lang w:eastAsia="ko-KR"/>
              </w:rPr>
              <w:t>When Check Port is tapped, the notification “This feature is a wireframe only.” must be displayed, and Status and Response Time must remain “-”.</w:t>
            </w:r>
          </w:p>
        </w:tc>
        <w:tc>
          <w:tcPr>
            <w:tcW w:w="3388" w:type="dxa"/>
            <w:vMerge/>
            <w:shd w:val="clear" w:color="auto" w:fill="auto"/>
          </w:tcPr>
          <w:p w14:paraId="1D417737" w14:textId="77777777" w:rsidR="007B7DA6" w:rsidRPr="00AB7C44" w:rsidRDefault="007B7DA6" w:rsidP="00373279">
            <w:pPr>
              <w:rPr>
                <w:rFonts w:ascii="맑은 고딕" w:eastAsia="맑은 고딕" w:hAnsi="맑은 고딕"/>
                <w:lang w:eastAsia="ko-KR"/>
              </w:rPr>
            </w:pPr>
          </w:p>
        </w:tc>
      </w:tr>
    </w:tbl>
    <w:p w14:paraId="230F1E32" w14:textId="77777777" w:rsidR="00FE5B40" w:rsidRPr="00AB7C44" w:rsidRDefault="00FE5B40" w:rsidP="00FE5B40">
      <w:pPr>
        <w:pStyle w:val="23"/>
        <w:pageBreakBefore/>
        <w:rPr>
          <w:rFonts w:ascii="맑은 고딕" w:eastAsia="맑은 고딕" w:hAnsi="맑은 고딕"/>
          <w:lang w:eastAsia="ko-KR"/>
        </w:rPr>
      </w:pPr>
      <w:bookmarkStart w:id="36" w:name="_Toc234944224"/>
      <w:r>
        <w:rPr>
          <w:rFonts w:ascii="맑은 고딕" w:eastAsia="맑은 고딕" w:hAnsi="맑은 고딕"/>
          <w:lang w:eastAsia="ko-KR"/>
        </w:rPr>
        <w:lastRenderedPageBreak/>
        <w:t>11. Tools Tab – Password &amp; UUID Generator</w:t>
      </w:r>
      <w:bookmarkEnd w:id="36"/>
    </w:p>
    <w:p w14:paraId="16063085" w14:textId="77777777" w:rsidR="00FE5B40" w:rsidRPr="00AB7C44" w:rsidRDefault="00FE5B40" w:rsidP="00FE5B40">
      <w:pPr>
        <w:pStyle w:val="32"/>
        <w:ind w:leftChars="100" w:left="200"/>
        <w:rPr>
          <w:rFonts w:ascii="맑은 고딕" w:eastAsia="맑은 고딕" w:hAnsi="맑은 고딕"/>
          <w:lang w:eastAsia="ko-KR"/>
        </w:rPr>
      </w:pPr>
      <w:bookmarkStart w:id="37" w:name="_Toc234944225"/>
      <w:r>
        <w:rPr>
          <w:rFonts w:ascii="맑은 고딕" w:eastAsia="맑은 고딕" w:hAnsi="맑은 고딕"/>
          <w:lang w:eastAsia="ko-KR"/>
        </w:rPr>
        <w:t>1. Description:</w:t>
      </w:r>
      <w:bookmarkEnd w:id="37"/>
    </w:p>
    <w:p w14:paraId="06801551" w14:textId="77777777" w:rsidR="0079107E" w:rsidRPr="00AB7C44" w:rsidRDefault="0079107E" w:rsidP="008234E2">
      <w:pPr>
        <w:pStyle w:val="ae"/>
        <w:numPr>
          <w:ilvl w:val="1"/>
          <w:numId w:val="38"/>
        </w:numPr>
        <w:spacing w:after="0"/>
        <w:rPr>
          <w:rFonts w:ascii="맑은 고딕" w:eastAsia="맑은 고딕" w:hAnsi="맑은 고딕"/>
          <w:lang w:eastAsia="ko-KR"/>
        </w:rPr>
      </w:pPr>
      <w:r>
        <w:rPr>
          <w:rFonts w:ascii="맑은 고딕" w:eastAsia="맑은 고딕" w:hAnsi="맑은 고딕"/>
          <w:lang w:eastAsia="ko-KR"/>
        </w:rPr>
        <w:t>The Password Generator creates a random password according to the selected length and character options.</w:t>
      </w:r>
    </w:p>
    <w:p w14:paraId="7ABE8456" w14:textId="77777777" w:rsidR="0079107E" w:rsidRPr="00AB7C44" w:rsidRDefault="0079107E" w:rsidP="008234E2">
      <w:pPr>
        <w:pStyle w:val="ae"/>
        <w:numPr>
          <w:ilvl w:val="1"/>
          <w:numId w:val="38"/>
        </w:numPr>
        <w:spacing w:after="0"/>
        <w:rPr>
          <w:rFonts w:ascii="맑은 고딕" w:eastAsia="맑은 고딕" w:hAnsi="맑은 고딕"/>
          <w:lang w:eastAsia="ko-KR"/>
        </w:rPr>
      </w:pPr>
      <w:r>
        <w:rPr>
          <w:rFonts w:ascii="맑은 고딕" w:eastAsia="맑은 고딕" w:hAnsi="맑은 고딕"/>
          <w:lang w:eastAsia="ko-KR"/>
        </w:rPr>
        <w:t>The UUID Generator creates an RFC 4122 version 4 UUID.</w:t>
      </w:r>
    </w:p>
    <w:p w14:paraId="79E7D51E" w14:textId="77777777" w:rsidR="00FE5B40" w:rsidRPr="00AB7C44" w:rsidRDefault="00FE5B40" w:rsidP="00FE5B40">
      <w:pPr>
        <w:pStyle w:val="32"/>
        <w:ind w:leftChars="100" w:left="200"/>
        <w:rPr>
          <w:rFonts w:ascii="맑은 고딕" w:eastAsia="맑은 고딕" w:hAnsi="맑은 고딕"/>
          <w:lang w:eastAsia="ko-KR"/>
        </w:rPr>
      </w:pPr>
      <w:bookmarkStart w:id="38" w:name="_Toc234944226"/>
      <w:r>
        <w:rPr>
          <w:rFonts w:ascii="맑은 고딕" w:eastAsia="맑은 고딕" w:hAnsi="맑은 고딕"/>
          <w:lang w:eastAsia="ko-KR"/>
        </w:rPr>
        <w:t>2. Requirements</w:t>
      </w:r>
      <w:bookmarkEnd w:id="38"/>
    </w:p>
    <w:tbl>
      <w:tblPr>
        <w:tblStyle w:val="WSI-Table1"/>
        <w:tblW w:w="0" w:type="auto"/>
        <w:tblLook w:val="04A0" w:firstRow="1" w:lastRow="0" w:firstColumn="1" w:lastColumn="0" w:noHBand="0" w:noVBand="1"/>
      </w:tblPr>
      <w:tblGrid>
        <w:gridCol w:w="6227"/>
        <w:gridCol w:w="3388"/>
      </w:tblGrid>
      <w:tr w:rsidR="007B7DA6" w:rsidRPr="00AB7C44" w14:paraId="66566638"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4DE7E618"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54730CD8"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6" name="012. Tools - Password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15"/>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p w14:paraId="5CC0AA69"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7" name="013. Tools - UUID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6"/>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18648CF9" w14:textId="77777777" w:rsidTr="004B4224">
        <w:trPr>
          <w:trHeight w:val="3969"/>
        </w:trPr>
        <w:tc>
          <w:tcPr>
            <w:tcW w:w="6227" w:type="dxa"/>
          </w:tcPr>
          <w:p w14:paraId="1B9C57A6"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[Password Generator Card]</w:t>
            </w:r>
          </w:p>
          <w:p w14:paraId="57DB44F5"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Length slider (4-64) with current value label</w:t>
            </w:r>
          </w:p>
          <w:p w14:paraId="11F15A0D"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Checkbox: “Uppercase Letters (A-Z)”</w:t>
            </w:r>
          </w:p>
          <w:p w14:paraId="73185F8A"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Checkbox: “Lowercase Letters (a-z)”</w:t>
            </w:r>
          </w:p>
          <w:p w14:paraId="09162187"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Checkbox: “Numbers (0-9)”</w:t>
            </w:r>
          </w:p>
          <w:p w14:paraId="3110FD34"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Checkbox: “Special Characters (!@#$%^&amp;*)”</w:t>
            </w:r>
          </w:p>
          <w:p w14:paraId="73CE8077"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Button: “Generate Password”</w:t>
            </w:r>
          </w:p>
          <w:p w14:paraId="5423477F"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Read-only result field: “Generated Password” &amp; Copy button</w:t>
            </w:r>
          </w:p>
          <w:p w14:paraId="687AAD20"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[UUID Generator Card]</w:t>
            </w:r>
          </w:p>
          <w:p w14:paraId="4550843C"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Information guide box (RFC 4122 version 4)</w:t>
            </w:r>
          </w:p>
          <w:p w14:paraId="3CEDC2F2"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Button: “Generate UUID”</w:t>
            </w:r>
          </w:p>
          <w:p w14:paraId="085C8CE4"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Read-only result field: “UUID v4” (placeholder: “xxxxxxxx-xxxx-4xxx-yxxx-xxxxxxxxxxxx”) &amp; Copy button</w:t>
            </w:r>
          </w:p>
          <w:p w14:paraId="6195CB89" w14:textId="77777777" w:rsidR="00EF685E" w:rsidRDefault="00EF685E" w:rsidP="008234E2">
            <w:pPr>
              <w:pStyle w:val="ae"/>
              <w:numPr>
                <w:ilvl w:val="0"/>
                <w:numId w:val="39"/>
              </w:numPr>
              <w:rPr>
                <w:rFonts w:ascii="맑은 고딕" w:eastAsia="맑은 고딕" w:hAnsi="맑은 고딕"/>
                <w:lang w:eastAsia="ko-KR"/>
              </w:rPr>
            </w:pPr>
            <w:r>
              <w:rPr>
                <w:rFonts w:ascii="맑은 고딕" w:eastAsia="맑은 고딕" w:hAnsi="맑은 고딕"/>
                <w:lang w:eastAsia="ko-KR"/>
              </w:rPr>
              <w:t>Example guide box</w:t>
            </w:r>
          </w:p>
        </w:tc>
        <w:tc>
          <w:tcPr>
            <w:tcW w:w="3388" w:type="dxa"/>
            <w:vMerge/>
            <w:shd w:val="clear" w:color="auto" w:fill="auto"/>
          </w:tcPr>
          <w:p w14:paraId="4AAE3643" w14:textId="77777777" w:rsidR="007B7DA6" w:rsidRPr="00AB7C44" w:rsidRDefault="007B7DA6" w:rsidP="00373279">
            <w:pPr>
              <w:rPr>
                <w:rFonts w:ascii="맑은 고딕" w:eastAsia="맑은 고딕" w:hAnsi="맑은 고딕"/>
                <w:lang w:eastAsia="ko-KR"/>
              </w:rPr>
            </w:pPr>
          </w:p>
        </w:tc>
      </w:tr>
      <w:tr w:rsidR="007B7DA6" w:rsidRPr="00AB7C44" w14:paraId="24AED3B3" w14:textId="77777777" w:rsidTr="004B4224">
        <w:trPr>
          <w:trHeight w:val="20"/>
        </w:trPr>
        <w:tc>
          <w:tcPr>
            <w:tcW w:w="6227" w:type="dxa"/>
            <w:shd w:val="clear" w:color="auto" w:fill="003B5C"/>
          </w:tcPr>
          <w:p w14:paraId="6480DDC2"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3EC8493F" w14:textId="77777777" w:rsidR="007B7DA6" w:rsidRPr="00AB7C44" w:rsidRDefault="007B7DA6" w:rsidP="00373279">
            <w:pPr>
              <w:rPr>
                <w:rFonts w:ascii="맑은 고딕" w:eastAsia="맑은 고딕" w:hAnsi="맑은 고딕"/>
                <w:lang w:eastAsia="ko-KR"/>
              </w:rPr>
            </w:pPr>
          </w:p>
        </w:tc>
      </w:tr>
      <w:tr w:rsidR="007B7DA6" w:rsidRPr="00AB7C44" w14:paraId="41957974" w14:textId="77777777" w:rsidTr="00373279">
        <w:tc>
          <w:tcPr>
            <w:tcW w:w="6227" w:type="dxa"/>
          </w:tcPr>
          <w:p w14:paraId="61FC3D63"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t>The default state must be: length 16 and all four character options checked.</w:t>
            </w:r>
          </w:p>
          <w:p w14:paraId="24CBE41F"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t>The generated password length must match the slider value, and the current slider value must be displayed.</w:t>
            </w:r>
          </w:p>
          <w:p w14:paraId="3CFB34FB"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t>The generated password must contain only characters from the selected character sets, and at least one character from each selected set.</w:t>
            </w:r>
          </w:p>
          <w:p w14:paraId="0C2C521C"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t>The exact character sets are: A-Z, a-z, 0-9, and “!@#$%^&amp;*()_+-=[]{}|;:,.&lt;&gt;?”.</w:t>
            </w:r>
          </w:p>
          <w:p w14:paraId="1B56B63E"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lastRenderedPageBreak/>
              <w:t>If no character option is selected, an error notification banner must be displayed.</w:t>
            </w:r>
          </w:p>
          <w:p w14:paraId="689A3998"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t>The generated UUID must follow the RFC 4122 version 4 format in lowercase (xxxxxxxx-xxxx-4xxx-[89ab]xxx-xxxxxxxxxxxx): the version nibble is “4” and the variant nibble is one of “8”, “9”, “a”, “b”.</w:t>
            </w:r>
          </w:p>
          <w:p w14:paraId="7FA06A96"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t>Consecutive UUID generations must produce different values.</w:t>
            </w:r>
          </w:p>
          <w:p w14:paraId="4825EBB0" w14:textId="77777777" w:rsidR="00EF685E" w:rsidRDefault="00EF685E" w:rsidP="008234E2">
            <w:pPr>
              <w:pStyle w:val="ae"/>
              <w:numPr>
                <w:ilvl w:val="0"/>
                <w:numId w:val="40"/>
              </w:numPr>
              <w:rPr>
                <w:rFonts w:ascii="맑은 고딕" w:eastAsia="맑은 고딕" w:hAnsi="맑은 고딕"/>
                <w:lang w:eastAsia="ko-KR"/>
              </w:rPr>
            </w:pPr>
            <w:r>
              <w:rPr>
                <w:rFonts w:ascii="맑은 고딕" w:eastAsia="맑은 고딕" w:hAnsi="맑은 고딕"/>
                <w:lang w:eastAsia="ko-KR"/>
              </w:rPr>
              <w:t>Results must be displayed in read-only fields, and Copy buttons must be displayed only when a result exists.</w:t>
            </w:r>
          </w:p>
        </w:tc>
        <w:tc>
          <w:tcPr>
            <w:tcW w:w="3388" w:type="dxa"/>
            <w:vMerge/>
            <w:shd w:val="clear" w:color="auto" w:fill="auto"/>
          </w:tcPr>
          <w:p w14:paraId="71CF87B1" w14:textId="77777777" w:rsidR="007B7DA6" w:rsidRPr="00AB7C44" w:rsidRDefault="007B7DA6" w:rsidP="00373279">
            <w:pPr>
              <w:rPr>
                <w:rFonts w:ascii="맑은 고딕" w:eastAsia="맑은 고딕" w:hAnsi="맑은 고딕"/>
                <w:lang w:eastAsia="ko-KR"/>
              </w:rPr>
            </w:pPr>
          </w:p>
        </w:tc>
      </w:tr>
    </w:tbl>
    <w:p w14:paraId="1E611D33" w14:textId="77777777" w:rsidR="00FE5B40" w:rsidRPr="00AB7C44" w:rsidRDefault="00FE5B40" w:rsidP="00FE5B40">
      <w:pPr>
        <w:pStyle w:val="23"/>
        <w:pageBreakBefore/>
        <w:rPr>
          <w:rFonts w:ascii="맑은 고딕" w:eastAsia="맑은 고딕" w:hAnsi="맑은 고딕"/>
          <w:lang w:eastAsia="ko-KR"/>
        </w:rPr>
      </w:pPr>
      <w:bookmarkStart w:id="39" w:name="_Toc234944227"/>
      <w:r>
        <w:rPr>
          <w:rFonts w:ascii="맑은 고딕" w:eastAsia="맑은 고딕" w:hAnsi="맑은 고딕"/>
          <w:lang w:eastAsia="ko-KR"/>
        </w:rPr>
        <w:lastRenderedPageBreak/>
        <w:t>12. Tools Tab – Regex Tester &amp; Random Number Generator</w:t>
      </w:r>
      <w:bookmarkEnd w:id="39"/>
    </w:p>
    <w:p w14:paraId="0EAA0100" w14:textId="77777777" w:rsidR="00FE5B40" w:rsidRPr="00AB7C44" w:rsidRDefault="00FE5B40" w:rsidP="00FE5B40">
      <w:pPr>
        <w:pStyle w:val="32"/>
        <w:ind w:leftChars="100" w:left="200"/>
        <w:rPr>
          <w:rFonts w:ascii="맑은 고딕" w:eastAsia="맑은 고딕" w:hAnsi="맑은 고딕"/>
          <w:lang w:eastAsia="ko-KR"/>
        </w:rPr>
      </w:pPr>
      <w:bookmarkStart w:id="40" w:name="_Toc234944228"/>
      <w:r>
        <w:rPr>
          <w:rFonts w:ascii="맑은 고딕" w:eastAsia="맑은 고딕" w:hAnsi="맑은 고딕"/>
          <w:lang w:eastAsia="ko-KR"/>
        </w:rPr>
        <w:t>1. Description:</w:t>
      </w:r>
      <w:bookmarkEnd w:id="40"/>
    </w:p>
    <w:p w14:paraId="2AF51DD1" w14:textId="77777777" w:rsidR="0079107E" w:rsidRPr="00AB7C44" w:rsidRDefault="0079107E" w:rsidP="008234E2">
      <w:pPr>
        <w:pStyle w:val="ae"/>
        <w:numPr>
          <w:ilvl w:val="1"/>
          <w:numId w:val="41"/>
        </w:numPr>
        <w:spacing w:after="0"/>
        <w:rPr>
          <w:rFonts w:ascii="맑은 고딕" w:eastAsia="맑은 고딕" w:hAnsi="맑은 고딕"/>
          <w:lang w:eastAsia="ko-KR"/>
        </w:rPr>
      </w:pPr>
      <w:r>
        <w:rPr>
          <w:rFonts w:ascii="맑은 고딕" w:eastAsia="맑은 고딕" w:hAnsi="맑은 고딕"/>
          <w:lang w:eastAsia="ko-KR"/>
        </w:rPr>
        <w:t>The Regular Expression Tester checks whether a test string matches a regular expression pattern.</w:t>
      </w:r>
    </w:p>
    <w:p w14:paraId="188592FA" w14:textId="77777777" w:rsidR="0079107E" w:rsidRPr="00AB7C44" w:rsidRDefault="0079107E" w:rsidP="008234E2">
      <w:pPr>
        <w:pStyle w:val="ae"/>
        <w:numPr>
          <w:ilvl w:val="1"/>
          <w:numId w:val="41"/>
        </w:numPr>
        <w:spacing w:after="0"/>
        <w:rPr>
          <w:rFonts w:ascii="맑은 고딕" w:eastAsia="맑은 고딕" w:hAnsi="맑은 고딕"/>
          <w:lang w:eastAsia="ko-KR"/>
        </w:rPr>
      </w:pPr>
      <w:r>
        <w:rPr>
          <w:rFonts w:ascii="맑은 고딕" w:eastAsia="맑은 고딕" w:hAnsi="맑은 고딕"/>
          <w:lang w:eastAsia="ko-KR"/>
        </w:rPr>
        <w:t>The Random Number Generator creates one or more random integers within a given range.</w:t>
      </w:r>
    </w:p>
    <w:p w14:paraId="57642F33" w14:textId="77777777" w:rsidR="00FE5B40" w:rsidRPr="00AB7C44" w:rsidRDefault="00FE5B40" w:rsidP="00FE5B40">
      <w:pPr>
        <w:pStyle w:val="32"/>
        <w:ind w:leftChars="100" w:left="200"/>
        <w:rPr>
          <w:rFonts w:ascii="맑은 고딕" w:eastAsia="맑은 고딕" w:hAnsi="맑은 고딕"/>
          <w:lang w:eastAsia="ko-KR"/>
        </w:rPr>
      </w:pPr>
      <w:bookmarkStart w:id="41" w:name="_Toc234944229"/>
      <w:r>
        <w:rPr>
          <w:rFonts w:ascii="맑은 고딕" w:eastAsia="맑은 고딕" w:hAnsi="맑은 고딕"/>
          <w:lang w:eastAsia="ko-KR"/>
        </w:rPr>
        <w:t>2. Requirements</w:t>
      </w:r>
      <w:bookmarkEnd w:id="41"/>
    </w:p>
    <w:tbl>
      <w:tblPr>
        <w:tblStyle w:val="WSI-Table1"/>
        <w:tblW w:w="0" w:type="auto"/>
        <w:tblLook w:val="04A0" w:firstRow="1" w:lastRow="0" w:firstColumn="1" w:lastColumn="0" w:noHBand="0" w:noVBand="1"/>
      </w:tblPr>
      <w:tblGrid>
        <w:gridCol w:w="6227"/>
        <w:gridCol w:w="3388"/>
      </w:tblGrid>
      <w:tr w:rsidR="007B7DA6" w:rsidRPr="00AB7C44" w14:paraId="56F45FA7" w14:textId="77777777" w:rsidTr="00373279">
        <w:trPr>
          <w:cnfStyle w:val="100000000000" w:firstRow="1" w:lastRow="0" w:firstColumn="0" w:lastColumn="0" w:oddVBand="0" w:evenVBand="0" w:oddHBand="0" w:evenHBand="0" w:firstRowFirstColumn="0" w:firstRowLastColumn="0" w:lastRowFirstColumn="0" w:lastRowLastColumn="0"/>
        </w:trPr>
        <w:tc>
          <w:tcPr>
            <w:tcW w:w="6227" w:type="dxa"/>
          </w:tcPr>
          <w:p w14:paraId="3973A213" w14:textId="77777777" w:rsidR="007B7DA6" w:rsidRPr="00AB7C44" w:rsidRDefault="007B7DA6" w:rsidP="00373279">
            <w:pPr>
              <w:spacing w:after="80"/>
              <w:rPr>
                <w:rFonts w:ascii="맑은 고딕" w:eastAsia="맑은 고딕" w:hAnsi="맑은 고딕"/>
                <w:lang w:eastAsia="ko-KR"/>
              </w:rPr>
            </w:pPr>
            <w:r w:rsidRPr="00AB7C44">
              <w:rPr>
                <w:rFonts w:ascii="맑은 고딕" w:eastAsia="맑은 고딕" w:hAnsi="맑은 고딕" w:hint="eastAsia"/>
                <w:lang w:eastAsia="ko-KR"/>
              </w:rPr>
              <w:t>elements</w:t>
            </w:r>
          </w:p>
        </w:tc>
        <w:tc>
          <w:tcPr>
            <w:tcW w:w="3388" w:type="dxa"/>
            <w:vMerge w:val="restart"/>
            <w:shd w:val="clear" w:color="auto" w:fill="auto"/>
          </w:tcPr>
          <w:p w14:paraId="241D97FC"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8" name="014. Tools - Regex Te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7"/>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p w14:paraId="1E5C534C" w14:textId="77777777" w:rsidR="002965FA" w:rsidRDefault="002965FA">
            <w:pPr>
              <w:spacing w:after="160"/>
              <w:jc w:val="center"/>
              <w:rPr>
                <w:rFonts w:ascii="맑은 고딕" w:eastAsia="맑은 고딕" w:hAnsi="맑은 고딕"/>
                <w:lang w:eastAsia="ko-KR"/>
              </w:rPr>
            </w:pPr>
            <w:r w:rsidRPr="00CB17AB">
              <w:rPr>
                <w:rFonts w:ascii="맑은 고딕" w:eastAsia="맑은 고딕" w:hAnsi="맑은 고딕"/>
                <w:noProof/>
                <w:lang w:eastAsia="ko-KR"/>
              </w:rPr>
              <w:drawing>
                <wp:inline distT="0" distB="0" distL="0" distR="0" wp14:anchorId="0DB48A45" wp14:editId="5534BC7F">
                  <wp:extent cx="1188720" cy="2639997"/>
                  <wp:effectExtent l="0" t="0" r="0" b="0"/>
                  <wp:docPr id="5019" name="015. Tools - Random Number Generat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7266" name=""/>
                          <pic:cNvPicPr/>
                        </pic:nvPicPr>
                        <pic:blipFill rotWithShape="1">
                          <a:blip r:embed="rId28"/>
                          <a:stretch>
                            <a:fillRect/>
                          </a:stretch>
                        </pic:blipFill>
                        <pic:spPr bwMode="auto">
                          <a:xfrm>
                            <a:off x="0" y="0"/>
                            <a:ext cx="1188720" cy="2639997"/>
                          </a:xfrm>
                          <a:prstGeom prst="rect">
                            <a:avLst/>
                          </a:prstGeom>
                          <a:ln>
                            <a:noFill/>
                          </a:ln>
                          <a:extLst>
                            <a:ext uri="{53640926-AAD7-44D8-BBD7-CCE9431645EC}">
                              <a14:shadowObscured xmlns:a14="http://schemas.microsoft.com/office/drawing/2010/main"/>
                            </a:ext>
                          </a:extLst>
                        </pic:spPr>
                      </pic:pic>
                    </a:graphicData>
                  </a:graphic>
                </wp:inline>
              </w:drawing>
            </w:r>
          </w:p>
        </w:tc>
      </w:tr>
      <w:tr w:rsidR="007B7DA6" w:rsidRPr="00AB7C44" w14:paraId="63ED4F19" w14:textId="77777777" w:rsidTr="004B4224">
        <w:trPr>
          <w:trHeight w:val="3969"/>
        </w:trPr>
        <w:tc>
          <w:tcPr>
            <w:tcW w:w="6227" w:type="dxa"/>
          </w:tcPr>
          <w:p w14:paraId="780669B9"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[Regex Tester Card]</w:t>
            </w:r>
          </w:p>
          <w:p w14:paraId="2912D92B"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Pattern input (monospace, placeholder: “^[a-zA-Z0-9_]{6,16}$”)</w:t>
            </w:r>
          </w:p>
          <w:p w14:paraId="5321FCF1"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Test string text area (placeholder: “Enter text to test against the pattern...”)</w:t>
            </w:r>
          </w:p>
          <w:p w14:paraId="59F19DD7"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Button: “Test”</w:t>
            </w:r>
          </w:p>
          <w:p w14:paraId="2541175A"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Result box: “✓ Matched” / “✗ Not Matched” / “-”</w:t>
            </w:r>
          </w:p>
          <w:p w14:paraId="4D298DCB"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Legend: green dot = Matched, red dot = Not Matched</w:t>
            </w:r>
          </w:p>
          <w:p w14:paraId="4E318421"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Common patterns guide box (Email, URL, Phone)</w:t>
            </w:r>
          </w:p>
          <w:p w14:paraId="5CA6C898" w14:textId="77777777" w:rsidR="00EF685E" w:rsidRPr="00AB7C44" w:rsidRDefault="00EF685E" w:rsidP="00BC0BF9">
            <w:pPr>
              <w:rPr>
                <w:rFonts w:ascii="맑은 고딕" w:eastAsia="맑은 고딕" w:hAnsi="맑은 고딕"/>
                <w:lang w:eastAsia="ko-KR"/>
              </w:rPr>
            </w:pPr>
            <w:r>
              <w:rPr>
                <w:rFonts w:ascii="맑은 고딕" w:eastAsia="맑은 고딕" w:hAnsi="맑은 고딕"/>
                <w:lang w:eastAsia="ko-KR"/>
              </w:rPr>
              <w:t>[Random Number Generator Card]</w:t>
            </w:r>
          </w:p>
          <w:p w14:paraId="056A4A8F"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Number input: “Minimum” (default: 1)</w:t>
            </w:r>
          </w:p>
          <w:p w14:paraId="59BB1389"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Number input: “Maximum” (default: 100)</w:t>
            </w:r>
          </w:p>
          <w:p w14:paraId="78E94276"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Number input: “Quantity” (default: 1)</w:t>
            </w:r>
          </w:p>
          <w:p w14:paraId="27A7A4F3"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Button: “Generate”</w:t>
            </w:r>
          </w:p>
          <w:p w14:paraId="656FD052"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Result box</w:t>
            </w:r>
          </w:p>
          <w:p w14:paraId="0D97D606" w14:textId="77777777" w:rsidR="00EF685E" w:rsidRDefault="00EF685E" w:rsidP="008234E2">
            <w:pPr>
              <w:pStyle w:val="ae"/>
              <w:numPr>
                <w:ilvl w:val="0"/>
                <w:numId w:val="42"/>
              </w:numPr>
              <w:rPr>
                <w:rFonts w:ascii="맑은 고딕" w:eastAsia="맑은 고딕" w:hAnsi="맑은 고딕"/>
                <w:lang w:eastAsia="ko-KR"/>
              </w:rPr>
            </w:pPr>
            <w:r>
              <w:rPr>
                <w:rFonts w:ascii="맑은 고딕" w:eastAsia="맑은 고딕" w:hAnsi="맑은 고딕"/>
                <w:lang w:eastAsia="ko-KR"/>
              </w:rPr>
              <w:t>Example guide box</w:t>
            </w:r>
          </w:p>
        </w:tc>
        <w:tc>
          <w:tcPr>
            <w:tcW w:w="3388" w:type="dxa"/>
            <w:vMerge/>
            <w:shd w:val="clear" w:color="auto" w:fill="auto"/>
          </w:tcPr>
          <w:p w14:paraId="14FA5DCD" w14:textId="77777777" w:rsidR="007B7DA6" w:rsidRPr="00AB7C44" w:rsidRDefault="007B7DA6" w:rsidP="00373279">
            <w:pPr>
              <w:rPr>
                <w:rFonts w:ascii="맑은 고딕" w:eastAsia="맑은 고딕" w:hAnsi="맑은 고딕"/>
                <w:lang w:eastAsia="ko-KR"/>
              </w:rPr>
            </w:pPr>
          </w:p>
        </w:tc>
      </w:tr>
      <w:tr w:rsidR="007B7DA6" w:rsidRPr="00AB7C44" w14:paraId="227F731D" w14:textId="77777777" w:rsidTr="004B4224">
        <w:trPr>
          <w:trHeight w:val="20"/>
        </w:trPr>
        <w:tc>
          <w:tcPr>
            <w:tcW w:w="6227" w:type="dxa"/>
            <w:shd w:val="clear" w:color="auto" w:fill="003B5C"/>
          </w:tcPr>
          <w:p w14:paraId="220052D1" w14:textId="77777777" w:rsidR="007B7DA6" w:rsidRPr="00AB7C44" w:rsidRDefault="007B7DA6" w:rsidP="00373279">
            <w:pPr>
              <w:rPr>
                <w:rFonts w:ascii="맑은 고딕" w:eastAsia="맑은 고딕" w:hAnsi="맑은 고딕"/>
                <w:b/>
                <w:bCs/>
                <w:lang w:eastAsia="ko-KR"/>
              </w:rPr>
            </w:pPr>
            <w:r w:rsidRPr="00AB7C44">
              <w:rPr>
                <w:rFonts w:ascii="맑은 고딕" w:eastAsia="맑은 고딕" w:hAnsi="맑은 고딕"/>
                <w:b/>
                <w:bCs/>
                <w:color w:val="FFFFFF" w:themeColor="background1"/>
                <w:lang w:eastAsia="ko-KR"/>
              </w:rPr>
              <w:t>REQUIREMENTS</w:t>
            </w:r>
          </w:p>
        </w:tc>
        <w:tc>
          <w:tcPr>
            <w:tcW w:w="3388" w:type="dxa"/>
            <w:vMerge/>
            <w:shd w:val="clear" w:color="auto" w:fill="auto"/>
          </w:tcPr>
          <w:p w14:paraId="0175E283" w14:textId="77777777" w:rsidR="007B7DA6" w:rsidRPr="00AB7C44" w:rsidRDefault="007B7DA6" w:rsidP="00373279">
            <w:pPr>
              <w:rPr>
                <w:rFonts w:ascii="맑은 고딕" w:eastAsia="맑은 고딕" w:hAnsi="맑은 고딕"/>
                <w:lang w:eastAsia="ko-KR"/>
              </w:rPr>
            </w:pPr>
          </w:p>
        </w:tc>
      </w:tr>
      <w:tr w:rsidR="007B7DA6" w:rsidRPr="00AB7C44" w14:paraId="307FEC30" w14:textId="77777777" w:rsidTr="00373279">
        <w:tc>
          <w:tcPr>
            <w:tcW w:w="6227" w:type="dxa"/>
          </w:tcPr>
          <w:p w14:paraId="0E6FE9DE"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t>The Regex Tester performs a partial search: the result is Matched when the test string contains at least one match of the pattern. Default regular expression options are used (no flags).</w:t>
            </w:r>
          </w:p>
          <w:p w14:paraId="766BAFD1"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t>The result box must visually change according to the state: matched (green), not matched (red), default (neutral).</w:t>
            </w:r>
          </w:p>
          <w:p w14:paraId="1C44D608"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lastRenderedPageBreak/>
              <w:t>An invalid regular expression pattern must display an error notification banner.</w:t>
            </w:r>
          </w:p>
          <w:p w14:paraId="17D3BEC2"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t>If the pattern or the test string is empty, an error notification banner must be displayed.</w:t>
            </w:r>
          </w:p>
          <w:p w14:paraId="3149E7C0"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t>All generated random values must be independent integers within the inclusive range [Minimum, Maximum], and the number of values must equal Quantity. Negative minimum and maximum values are allowed, and duplicate values are allowed.</w:t>
            </w:r>
          </w:p>
          <w:p w14:paraId="7B4C9154"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t>If Minimum is not less than Maximum, an error notification banner must be displayed.</w:t>
            </w:r>
          </w:p>
          <w:p w14:paraId="437048E3"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t>If Quantity is not between 1 and 1000, an error notification banner must be displayed.</w:t>
            </w:r>
          </w:p>
          <w:p w14:paraId="45A91298" w14:textId="77777777" w:rsidR="00EF685E" w:rsidRDefault="00EF685E" w:rsidP="008234E2">
            <w:pPr>
              <w:pStyle w:val="ae"/>
              <w:numPr>
                <w:ilvl w:val="0"/>
                <w:numId w:val="43"/>
              </w:numPr>
              <w:rPr>
                <w:rFonts w:ascii="맑은 고딕" w:eastAsia="맑은 고딕" w:hAnsi="맑은 고딕"/>
                <w:lang w:eastAsia="ko-KR"/>
              </w:rPr>
            </w:pPr>
            <w:r>
              <w:rPr>
                <w:rFonts w:ascii="맑은 고딕" w:eastAsia="맑은 고딕" w:hAnsi="맑은 고딕"/>
                <w:lang w:eastAsia="ko-KR"/>
              </w:rPr>
              <w:t>Generated numbers must be displayed joined by a comma and a space (e.g., “42, 17, 89, 3, 56”).</w:t>
            </w:r>
          </w:p>
        </w:tc>
        <w:tc>
          <w:tcPr>
            <w:tcW w:w="3388" w:type="dxa"/>
            <w:vMerge/>
            <w:shd w:val="clear" w:color="auto" w:fill="auto"/>
          </w:tcPr>
          <w:p w14:paraId="023B1ACD" w14:textId="77777777" w:rsidR="007B7DA6" w:rsidRPr="00AB7C44" w:rsidRDefault="007B7DA6" w:rsidP="00373279">
            <w:pPr>
              <w:rPr>
                <w:rFonts w:ascii="맑은 고딕" w:eastAsia="맑은 고딕" w:hAnsi="맑은 고딕"/>
                <w:lang w:eastAsia="ko-KR"/>
              </w:rPr>
            </w:pPr>
          </w:p>
        </w:tc>
      </w:tr>
    </w:tbl>
    <w:p w14:paraId="3694AC61" w14:textId="77777777" w:rsidR="00001509" w:rsidRPr="00AB7C44" w:rsidRDefault="00453B91" w:rsidP="00001509">
      <w:pPr>
        <w:pStyle w:val="11"/>
        <w:pageBreakBefore/>
        <w:rPr>
          <w:rFonts w:eastAsia="맑은 고딕"/>
          <w:lang w:eastAsia="ko-KR"/>
        </w:rPr>
      </w:pPr>
      <w:bookmarkStart w:id="42" w:name="_Toc234944230"/>
      <w:r>
        <w:rPr>
          <w:lang w:eastAsia="ko-KR"/>
        </w:rPr>
        <w:lastRenderedPageBreak/>
        <w:t>Instructions to the Competitor</w:t>
      </w:r>
      <w:bookmarkEnd w:id="42"/>
    </w:p>
    <w:p w14:paraId="00A5E5E6" w14:textId="77777777" w:rsidR="0079107E" w:rsidRPr="00AB7C44" w:rsidRDefault="0079107E" w:rsidP="008234E2">
      <w:pPr>
        <w:pStyle w:val="ae"/>
        <w:numPr>
          <w:ilvl w:val="1"/>
          <w:numId w:val="44"/>
        </w:numPr>
        <w:spacing w:after="0"/>
        <w:rPr>
          <w:rFonts w:ascii="맑은 고딕" w:eastAsia="맑은 고딕" w:hAnsi="맑은 고딕"/>
          <w:lang w:eastAsia="ko-KR"/>
        </w:rPr>
      </w:pPr>
      <w:r>
        <w:rPr>
          <w:rFonts w:ascii="맑은 고딕" w:eastAsia="맑은 고딕" w:hAnsi="맑은 고딕"/>
          <w:lang w:eastAsia="ko-KR"/>
        </w:rPr>
        <w:t>Android: Competitors must build the final APK file and place it in the root directory of the source project. ※ Final file name: Module_A_{XX}.apk (where XX represents the competitor’s country code)</w:t>
      </w:r>
    </w:p>
    <w:p w14:paraId="7771682A" w14:textId="77777777" w:rsidR="0079107E" w:rsidRPr="00AB7C44" w:rsidRDefault="0079107E" w:rsidP="008234E2">
      <w:pPr>
        <w:pStyle w:val="ae"/>
        <w:numPr>
          <w:ilvl w:val="1"/>
          <w:numId w:val="44"/>
        </w:numPr>
        <w:spacing w:after="0"/>
        <w:rPr>
          <w:rFonts w:ascii="맑은 고딕" w:eastAsia="맑은 고딕" w:hAnsi="맑은 고딕"/>
          <w:lang w:eastAsia="ko-KR"/>
        </w:rPr>
      </w:pPr>
      <w:r>
        <w:rPr>
          <w:rFonts w:ascii="맑은 고딕" w:eastAsia="맑은 고딕" w:hAnsi="맑은 고딕"/>
          <w:lang w:eastAsia="ko-KR"/>
        </w:rPr>
        <w:t>iOS: Competitors must place the final .app bundle in the root directory of the source project. ※ Final file name: Module_A_{XX}.app (where XX represents the competitor’s country code)</w:t>
      </w:r>
    </w:p>
    <w:p w14:paraId="54B61BA1" w14:textId="77777777" w:rsidR="0079107E" w:rsidRPr="00AB7C44" w:rsidRDefault="0079107E" w:rsidP="008234E2">
      <w:pPr>
        <w:pStyle w:val="ae"/>
        <w:numPr>
          <w:ilvl w:val="1"/>
          <w:numId w:val="44"/>
        </w:numPr>
        <w:spacing w:after="0"/>
        <w:rPr>
          <w:rFonts w:ascii="맑은 고딕" w:eastAsia="맑은 고딕" w:hAnsi="맑은 고딕"/>
          <w:lang w:eastAsia="ko-KR"/>
        </w:rPr>
      </w:pPr>
      <w:r>
        <w:rPr>
          <w:rFonts w:ascii="맑은 고딕" w:eastAsia="맑은 고딕" w:hAnsi="맑은 고딕"/>
          <w:lang w:eastAsia="ko-KR"/>
        </w:rPr>
        <w:t>The project source directory must be pushed to the provided VCS (GitHub) repository. (Repository name: mod1_{XX} // XX is the country code)</w:t>
      </w:r>
    </w:p>
    <w:p w14:paraId="694EC4FB" w14:textId="77777777" w:rsidR="0079107E" w:rsidRPr="00AB7C44" w:rsidRDefault="0079107E" w:rsidP="008234E2">
      <w:pPr>
        <w:pStyle w:val="ae"/>
        <w:numPr>
          <w:ilvl w:val="1"/>
          <w:numId w:val="44"/>
        </w:numPr>
        <w:spacing w:after="0"/>
        <w:rPr>
          <w:rFonts w:ascii="맑은 고딕" w:eastAsia="맑은 고딕" w:hAnsi="맑은 고딕"/>
          <w:lang w:eastAsia="ko-KR"/>
        </w:rPr>
      </w:pPr>
      <w:r>
        <w:rPr>
          <w:rFonts w:ascii="맑은 고딕" w:eastAsia="맑은 고딕" w:hAnsi="맑은 고딕"/>
          <w:lang w:eastAsia="ko-KR"/>
        </w:rPr>
        <w:t>Only the materials submitted within the given competition time will be evaluated. (Submission must also be completed within the competition time)</w:t>
      </w:r>
    </w:p>
    <w:p w14:paraId="0DE7B4B1" w14:textId="77777777" w:rsidR="0079107E" w:rsidRPr="00AB7C44" w:rsidRDefault="0079107E" w:rsidP="008234E2">
      <w:pPr>
        <w:pStyle w:val="ae"/>
        <w:numPr>
          <w:ilvl w:val="1"/>
          <w:numId w:val="44"/>
        </w:numPr>
        <w:spacing w:after="0"/>
        <w:rPr>
          <w:rFonts w:ascii="맑은 고딕" w:eastAsia="맑은 고딕" w:hAnsi="맑은 고딕"/>
          <w:lang w:eastAsia="ko-KR"/>
        </w:rPr>
      </w:pPr>
      <w:r>
        <w:rPr>
          <w:rFonts w:ascii="맑은 고딕" w:eastAsia="맑은 고딕" w:hAnsi="맑은 고딕"/>
          <w:lang w:eastAsia="ko-KR"/>
        </w:rPr>
        <w:t>The Android APK will be evaluated on the specified Android emulator, and the iOS app bundle will be evaluated on the specified iOS Simulator. (Execution may be performed if necessary)</w:t>
      </w:r>
    </w:p>
    <w:sectPr w:rsidR="0079107E" w:rsidRPr="00AB7C44" w:rsidSect="00704894">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8B9C9" w14:textId="77777777" w:rsidR="008234E2" w:rsidRPr="00AB7C44" w:rsidRDefault="008234E2" w:rsidP="00313492">
      <w:r w:rsidRPr="00AB7C44">
        <w:separator/>
      </w:r>
    </w:p>
    <w:p w14:paraId="1F7C3787" w14:textId="77777777" w:rsidR="008234E2" w:rsidRPr="00AB7C44" w:rsidRDefault="008234E2" w:rsidP="00313492"/>
    <w:p w14:paraId="7B6AF1E8" w14:textId="77777777" w:rsidR="008234E2" w:rsidRPr="00AB7C44" w:rsidRDefault="008234E2"/>
    <w:p w14:paraId="50CF5681" w14:textId="77777777" w:rsidR="008234E2" w:rsidRPr="00AB7C44" w:rsidRDefault="008234E2"/>
    <w:p w14:paraId="3D366B34" w14:textId="77777777" w:rsidR="008234E2" w:rsidRPr="00AB7C44" w:rsidRDefault="008234E2" w:rsidP="00887C3D"/>
    <w:p w14:paraId="6BBB89A6" w14:textId="77777777" w:rsidR="008234E2" w:rsidRPr="00AB7C44" w:rsidRDefault="008234E2" w:rsidP="00887C3D"/>
  </w:endnote>
  <w:endnote w:type="continuationSeparator" w:id="0">
    <w:p w14:paraId="538FB722" w14:textId="77777777" w:rsidR="008234E2" w:rsidRPr="00AB7C44" w:rsidRDefault="008234E2" w:rsidP="00313492">
      <w:r w:rsidRPr="00AB7C44">
        <w:continuationSeparator/>
      </w:r>
    </w:p>
    <w:p w14:paraId="4B718624" w14:textId="77777777" w:rsidR="008234E2" w:rsidRPr="00AB7C44" w:rsidRDefault="008234E2" w:rsidP="00313492"/>
    <w:p w14:paraId="5D33F768" w14:textId="77777777" w:rsidR="008234E2" w:rsidRPr="00AB7C44" w:rsidRDefault="008234E2"/>
    <w:p w14:paraId="2DA732F0" w14:textId="77777777" w:rsidR="008234E2" w:rsidRPr="00AB7C44" w:rsidRDefault="008234E2"/>
    <w:p w14:paraId="0259F915" w14:textId="77777777" w:rsidR="008234E2" w:rsidRPr="00AB7C44" w:rsidRDefault="008234E2" w:rsidP="00887C3D"/>
    <w:p w14:paraId="50B55094" w14:textId="77777777" w:rsidR="008234E2" w:rsidRPr="00AB7C44" w:rsidRDefault="008234E2" w:rsidP="00887C3D"/>
  </w:endnote>
  <w:endnote w:type="continuationNotice" w:id="1">
    <w:p w14:paraId="13118C79" w14:textId="77777777" w:rsidR="008234E2" w:rsidRPr="00AB7C44" w:rsidRDefault="008234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Frutiger LT Com 55 Roman">
    <w:altName w:val="Calibri"/>
    <w:panose1 w:val="020B0503030504020204"/>
    <w:charset w:val="00"/>
    <w:family w:val="swiss"/>
    <w:notTrueType/>
    <w:pitch w:val="variable"/>
    <w:sig w:usb0="800000AF" w:usb1="5000204A" w:usb2="00000000" w:usb3="00000000" w:csb0="0000009B" w:csb1="00000000"/>
  </w:font>
  <w:font w:name="Frutiger LT Com 45 Light">
    <w:altName w:val="Calibri"/>
    <w:panose1 w:val="020B0303030504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sig w:usb0="00000000" w:usb1="00000000" w:usb2="00000009" w:usb3="00000000" w:csb0="000001FF" w:csb1="00000000"/>
  </w:font>
  <w:font w:name="Segoe UI">
    <w:panose1 w:val="020B0502040204020203"/>
    <w:charset w:val="00"/>
    <w:family w:val="swiss"/>
    <w:pitch w:val="variable"/>
    <w:sig w:usb0="E4002EFF" w:usb1="C000E47F" w:usb2="00000009" w:usb3="00000000" w:csb0="000001FF" w:csb1="00000000"/>
  </w:font>
  <w:font w:name="Inria Serif">
    <w:altName w:val="Calibri"/>
    <w:charset w:val="00"/>
    <w:family w:val="auto"/>
    <w:pitch w:val="default"/>
  </w:font>
  <w:font w:name="Times New Roman (Body CS)">
    <w:altName w:val="Times New Roman"/>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3D58" w14:textId="77777777" w:rsidR="00BD3F6E" w:rsidRDefault="00BD3F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39"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543"/>
    </w:tblGrid>
    <w:tr w:rsidR="00D2122D" w:rsidRPr="00AB7C44" w14:paraId="52586615" w14:textId="77777777" w:rsidTr="00C400E0">
      <w:trPr>
        <w:trHeight w:val="381"/>
      </w:trPr>
      <w:tc>
        <w:tcPr>
          <w:tcW w:w="3686" w:type="dxa"/>
          <w:tcBorders>
            <w:top w:val="single" w:sz="48" w:space="0" w:color="003B5C"/>
            <w:left w:val="nil"/>
            <w:bottom w:val="nil"/>
            <w:right w:val="nil"/>
          </w:tcBorders>
          <w:vAlign w:val="center"/>
          <w:hideMark/>
        </w:tcPr>
        <w:p w14:paraId="0709A9E9" w14:textId="77777777" w:rsidR="00453B91" w:rsidRPr="00AB7C44" w:rsidRDefault="00453B91" w:rsidP="00D2122D">
          <w:pPr>
            <w:tabs>
              <w:tab w:val="center" w:pos="4513"/>
              <w:tab w:val="right" w:pos="9026"/>
            </w:tabs>
            <w:spacing w:after="0"/>
            <w:rPr>
              <w:rFonts w:ascii="Frutiger LT Com 45 Light" w:hAnsi="Frutiger LT Com 45 Light"/>
              <w:sz w:val="14"/>
              <w:lang w:eastAsia="ko-KR"/>
            </w:rPr>
          </w:pPr>
          <w:r w:rsidRPr="00AB7C44">
            <w:rPr>
              <w:rFonts w:ascii="Frutiger LT Com 45 Light" w:hAnsi="Frutiger LT Com 45 Light"/>
              <w:sz w:val="14"/>
            </w:rPr>
            <w:t xml:space="preserve">Date: </w:t>
          </w:r>
          <w:r w:rsidR="00570198" w:rsidRPr="00AB7C44">
            <w:rPr>
              <w:rFonts w:ascii="Frutiger LT Com 45 Light" w:hAnsi="Frutiger LT Com 45 Light"/>
              <w:sz w:val="14"/>
            </w:rPr>
            <w:t>2</w:t>
          </w:r>
          <w:r w:rsidR="000A3C8C" w:rsidRPr="00AB7C44">
            <w:rPr>
              <w:rFonts w:ascii="Frutiger LT Com 45 Light" w:hAnsi="Frutiger LT Com 45 Light" w:hint="eastAsia"/>
              <w:sz w:val="14"/>
              <w:lang w:eastAsia="ko-KR"/>
            </w:rPr>
            <w:t>6</w:t>
          </w:r>
          <w:r w:rsidR="000A1B44" w:rsidRPr="00AB7C44">
            <w:rPr>
              <w:rFonts w:ascii="Frutiger LT Com 45 Light" w:hAnsi="Frutiger LT Com 45 Light"/>
              <w:sz w:val="14"/>
            </w:rPr>
            <w:t>.</w:t>
          </w:r>
          <w:r w:rsidR="000A3C8C" w:rsidRPr="00AB7C44">
            <w:rPr>
              <w:rFonts w:ascii="Frutiger LT Com 45 Light" w:hAnsi="Frutiger LT Com 45 Light" w:hint="eastAsia"/>
              <w:sz w:val="14"/>
              <w:lang w:eastAsia="ko-KR"/>
            </w:rPr>
            <w:t>0</w:t>
          </w:r>
          <w:r w:rsidR="00FC7B59">
            <w:rPr>
              <w:rFonts w:ascii="Frutiger LT Com 45 Light" w:hAnsi="Frutiger LT Com 45 Light" w:hint="eastAsia"/>
              <w:sz w:val="14"/>
              <w:lang w:eastAsia="ko-KR"/>
            </w:rPr>
            <w:t>7</w:t>
          </w:r>
          <w:r w:rsidR="000A1B44" w:rsidRPr="00AB7C44">
            <w:rPr>
              <w:rFonts w:ascii="Frutiger LT Com 45 Light" w:hAnsi="Frutiger LT Com 45 Light"/>
              <w:sz w:val="14"/>
            </w:rPr>
            <w:t>.</w:t>
          </w:r>
          <w:r w:rsidR="000A3C8C" w:rsidRPr="00AB7C44">
            <w:rPr>
              <w:rFonts w:ascii="Frutiger LT Com 45 Light" w:hAnsi="Frutiger LT Com 45 Light" w:hint="eastAsia"/>
              <w:sz w:val="14"/>
              <w:lang w:eastAsia="ko-KR"/>
            </w:rPr>
            <w:t>1</w:t>
          </w:r>
          <w:r w:rsidR="00FC7B59">
            <w:rPr>
              <w:rFonts w:ascii="Frutiger LT Com 45 Light" w:hAnsi="Frutiger LT Com 45 Light" w:hint="eastAsia"/>
              <w:sz w:val="14"/>
              <w:lang w:eastAsia="ko-KR"/>
            </w:rPr>
            <w:t>4</w:t>
          </w:r>
        </w:p>
        <w:p w14:paraId="18C81003" w14:textId="77777777" w:rsidR="00D2122D" w:rsidRPr="00CE6C81" w:rsidRDefault="00CE6C81" w:rsidP="00CE6C81">
          <w:pPr>
            <w:pStyle w:val="a7"/>
            <w:rPr>
              <w:lang w:eastAsia="ko-KR"/>
            </w:rPr>
          </w:pPr>
          <w:r w:rsidRPr="00CE6C81">
            <w:rPr>
              <w:rFonts w:ascii="Frutiger LT Com 45 Light" w:hAnsi="Frutiger LT Com 45 Light"/>
              <w:lang w:eastAsia="ko-KR"/>
            </w:rPr>
            <w:t>JP26JulyOFC</w:t>
          </w:r>
          <w:r w:rsidRPr="00AB7C44">
            <w:rPr>
              <w:rFonts w:ascii="Frutiger LT Com 45 Light" w:hAnsi="Frutiger LT Com 45 Light"/>
            </w:rPr>
            <w:t>_TP08_</w:t>
          </w:r>
          <w:r>
            <w:rPr>
              <w:rFonts w:ascii="Frutiger LT Com 45 Light" w:hAnsi="Frutiger LT Com 45 Light" w:hint="eastAsia"/>
              <w:lang w:eastAsia="ko-KR"/>
            </w:rPr>
            <w:t>Module_A(KR)</w:t>
          </w:r>
        </w:p>
      </w:tc>
      <w:tc>
        <w:tcPr>
          <w:tcW w:w="2410" w:type="dxa"/>
          <w:tcBorders>
            <w:top w:val="single" w:sz="48" w:space="0" w:color="003B5C"/>
            <w:left w:val="nil"/>
            <w:bottom w:val="nil"/>
            <w:right w:val="nil"/>
          </w:tcBorders>
          <w:vAlign w:val="center"/>
          <w:hideMark/>
        </w:tcPr>
        <w:p w14:paraId="4E1AF7B0" w14:textId="77777777" w:rsidR="00453B91" w:rsidRPr="00AB7C44" w:rsidRDefault="00D2122D" w:rsidP="00C44A2F">
          <w:pPr>
            <w:tabs>
              <w:tab w:val="center" w:pos="4513"/>
              <w:tab w:val="right" w:pos="9026"/>
            </w:tabs>
            <w:spacing w:after="0"/>
            <w:jc w:val="center"/>
            <w:rPr>
              <w:rFonts w:ascii="Frutiger LT Com 45 Light" w:hAnsi="Frutiger LT Com 45 Light"/>
              <w:sz w:val="14"/>
              <w:lang w:eastAsia="ko-KR"/>
            </w:rPr>
          </w:pPr>
          <w:r w:rsidRPr="00AB7C44">
            <w:rPr>
              <w:rFonts w:ascii="Frutiger LT Com 45 Light" w:hAnsi="Frutiger LT Com 45 Light"/>
              <w:sz w:val="14"/>
              <w:lang w:eastAsia="ko-KR"/>
            </w:rPr>
            <w:t xml:space="preserve">Version: </w:t>
          </w:r>
          <w:r w:rsidR="00453B91" w:rsidRPr="00AB7C44">
            <w:rPr>
              <w:rFonts w:ascii="Frutiger LT Com 45 Light" w:hAnsi="Frutiger LT Com 45 Light"/>
              <w:sz w:val="14"/>
              <w:lang w:eastAsia="ko-KR"/>
            </w:rPr>
            <w:t>1.1</w:t>
          </w:r>
          <w:r w:rsidR="00BE01BA" w:rsidRPr="00AB7C44">
            <w:rPr>
              <w:rFonts w:ascii="Frutiger LT Com 45 Light" w:hAnsi="Frutiger LT Com 45 Light"/>
              <w:sz w:val="14"/>
              <w:lang w:eastAsia="ko-KR"/>
            </w:rPr>
            <w:t xml:space="preserve">  </w:t>
          </w:r>
          <w:r w:rsidR="00453B91" w:rsidRPr="00AB7C44">
            <w:rPr>
              <w:rFonts w:ascii="Frutiger LT Com 45 Light" w:hAnsi="Frutiger LT Com 45 Light"/>
              <w:sz w:val="14"/>
              <w:lang w:eastAsia="ko-KR"/>
            </w:rPr>
            <w:t xml:space="preserve"> </w:t>
          </w:r>
        </w:p>
      </w:tc>
      <w:tc>
        <w:tcPr>
          <w:tcW w:w="3543" w:type="dxa"/>
          <w:tcBorders>
            <w:top w:val="single" w:sz="48" w:space="0" w:color="003B5C"/>
            <w:left w:val="nil"/>
            <w:bottom w:val="nil"/>
            <w:right w:val="nil"/>
          </w:tcBorders>
          <w:vAlign w:val="center"/>
          <w:hideMark/>
        </w:tcPr>
        <w:p w14:paraId="7B9D0868" w14:textId="77777777" w:rsidR="00D2122D" w:rsidRPr="00AB7C44" w:rsidRDefault="00D2122D" w:rsidP="00D2122D">
          <w:pPr>
            <w:tabs>
              <w:tab w:val="center" w:pos="4513"/>
              <w:tab w:val="right" w:pos="9026"/>
            </w:tabs>
            <w:spacing w:after="0"/>
            <w:jc w:val="right"/>
            <w:rPr>
              <w:rFonts w:ascii="Frutiger LT Com 45 Light" w:hAnsi="Frutiger LT Com 45 Light"/>
              <w:sz w:val="14"/>
            </w:rPr>
          </w:pPr>
          <w:r w:rsidRPr="00AB7C44">
            <w:rPr>
              <w:rFonts w:ascii="Frutiger LT Com 45 Light" w:hAnsi="Frutiger LT Com 45 Light"/>
              <w:sz w:val="14"/>
            </w:rPr>
            <w:fldChar w:fldCharType="begin"/>
          </w:r>
          <w:r w:rsidRPr="00AB7C44">
            <w:rPr>
              <w:rFonts w:ascii="Frutiger LT Com 45 Light" w:hAnsi="Frutiger LT Com 45 Light"/>
              <w:sz w:val="14"/>
            </w:rPr>
            <w:instrText xml:space="preserve"> PAGE   \* MERGEFORMAT </w:instrText>
          </w:r>
          <w:r w:rsidRPr="00AB7C44">
            <w:rPr>
              <w:rFonts w:ascii="Frutiger LT Com 45 Light" w:hAnsi="Frutiger LT Com 45 Light"/>
              <w:sz w:val="14"/>
            </w:rPr>
            <w:fldChar w:fldCharType="separate"/>
          </w:r>
          <w:r w:rsidRPr="00AB7C44">
            <w:rPr>
              <w:rFonts w:ascii="Frutiger LT Com 45 Light" w:hAnsi="Frutiger LT Com 45 Light"/>
              <w:sz w:val="14"/>
            </w:rPr>
            <w:t>2</w:t>
          </w:r>
          <w:r w:rsidRPr="00AB7C44">
            <w:rPr>
              <w:rFonts w:ascii="Frutiger LT Com 45 Light" w:hAnsi="Frutiger LT Com 45 Light"/>
              <w:sz w:val="14"/>
            </w:rPr>
            <w:fldChar w:fldCharType="end"/>
          </w:r>
          <w:r w:rsidRPr="00AB7C44">
            <w:rPr>
              <w:rFonts w:ascii="Frutiger LT Com 45 Light" w:hAnsi="Frutiger LT Com 45 Light"/>
              <w:sz w:val="14"/>
            </w:rPr>
            <w:t xml:space="preserve"> of </w:t>
          </w:r>
          <w:r w:rsidRPr="00AB7C44">
            <w:rPr>
              <w:rFonts w:ascii="Frutiger LT Com 45 Light" w:hAnsi="Frutiger LT Com 45 Light"/>
              <w:sz w:val="14"/>
            </w:rPr>
            <w:fldChar w:fldCharType="begin"/>
          </w:r>
          <w:r w:rsidRPr="00AB7C44">
            <w:rPr>
              <w:rFonts w:ascii="Frutiger LT Com 45 Light" w:hAnsi="Frutiger LT Com 45 Light"/>
              <w:sz w:val="14"/>
            </w:rPr>
            <w:instrText xml:space="preserve"> NUMPAGES   \* MERGEFORMAT </w:instrText>
          </w:r>
          <w:r w:rsidRPr="00AB7C44">
            <w:rPr>
              <w:rFonts w:ascii="Frutiger LT Com 45 Light" w:hAnsi="Frutiger LT Com 45 Light"/>
              <w:sz w:val="14"/>
            </w:rPr>
            <w:fldChar w:fldCharType="separate"/>
          </w:r>
          <w:r w:rsidRPr="00AB7C44">
            <w:rPr>
              <w:rFonts w:ascii="Frutiger LT Com 45 Light" w:hAnsi="Frutiger LT Com 45 Light"/>
              <w:sz w:val="14"/>
            </w:rPr>
            <w:t>2</w:t>
          </w:r>
          <w:r w:rsidRPr="00AB7C44">
            <w:rPr>
              <w:rFonts w:ascii="Frutiger LT Com 45 Light" w:hAnsi="Frutiger LT Com 45 Light"/>
              <w:sz w:val="14"/>
            </w:rPr>
            <w:fldChar w:fldCharType="end"/>
          </w:r>
        </w:p>
      </w:tc>
    </w:tr>
  </w:tbl>
  <w:p w14:paraId="2451077A" w14:textId="77777777" w:rsidR="002D07E2" w:rsidRPr="00AB7C44" w:rsidRDefault="002D07E2" w:rsidP="006A388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84825" w14:textId="77777777" w:rsidR="00AE528B" w:rsidRPr="00AB7C44" w:rsidRDefault="00CE6C81" w:rsidP="007575B9">
    <w:pPr>
      <w:pStyle w:val="a7"/>
      <w:rPr>
        <w:lang w:eastAsia="ko-KR"/>
      </w:rPr>
    </w:pPr>
    <w:r w:rsidRPr="00CE6C81">
      <w:rPr>
        <w:rFonts w:ascii="Frutiger LT Com 45 Light" w:hAnsi="Frutiger LT Com 45 Light"/>
        <w:lang w:eastAsia="ko-KR"/>
      </w:rPr>
      <w:t>JP26JulyOFC</w:t>
    </w:r>
    <w:r w:rsidR="00CB61C3" w:rsidRPr="00AB7C44">
      <w:rPr>
        <w:rFonts w:ascii="Frutiger LT Com 45 Light" w:hAnsi="Frutiger LT Com 45 Light"/>
      </w:rPr>
      <w:t>_TP08_</w:t>
    </w:r>
    <w:r>
      <w:rPr>
        <w:rFonts w:ascii="Frutiger LT Com 45 Light" w:hAnsi="Frutiger LT Com 45 Light" w:hint="eastAsia"/>
        <w:lang w:eastAsia="ko-KR"/>
      </w:rPr>
      <w:t>Module_A(KR)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FD27F" w14:textId="77777777" w:rsidR="008234E2" w:rsidRPr="00AB7C44" w:rsidRDefault="008234E2">
      <w:r w:rsidRPr="00AB7C44">
        <w:separator/>
      </w:r>
    </w:p>
    <w:p w14:paraId="26DB5231" w14:textId="77777777" w:rsidR="008234E2" w:rsidRPr="00AB7C44" w:rsidRDefault="008234E2"/>
    <w:p w14:paraId="46ECE59C" w14:textId="77777777" w:rsidR="008234E2" w:rsidRPr="00AB7C44" w:rsidRDefault="008234E2" w:rsidP="00887C3D"/>
    <w:p w14:paraId="09317A47" w14:textId="77777777" w:rsidR="008234E2" w:rsidRPr="00AB7C44" w:rsidRDefault="008234E2" w:rsidP="00887C3D"/>
  </w:footnote>
  <w:footnote w:type="continuationSeparator" w:id="0">
    <w:p w14:paraId="2BEE2A31" w14:textId="77777777" w:rsidR="008234E2" w:rsidRPr="00AB7C44" w:rsidRDefault="008234E2" w:rsidP="00313492">
      <w:r w:rsidRPr="00AB7C44">
        <w:continuationSeparator/>
      </w:r>
    </w:p>
    <w:p w14:paraId="6AD5651A" w14:textId="77777777" w:rsidR="008234E2" w:rsidRPr="00AB7C44" w:rsidRDefault="008234E2" w:rsidP="00313492"/>
    <w:p w14:paraId="17948558" w14:textId="77777777" w:rsidR="008234E2" w:rsidRPr="00AB7C44" w:rsidRDefault="008234E2"/>
    <w:p w14:paraId="37CC2DDA" w14:textId="77777777" w:rsidR="008234E2" w:rsidRPr="00AB7C44" w:rsidRDefault="008234E2"/>
    <w:p w14:paraId="2F07D678" w14:textId="77777777" w:rsidR="008234E2" w:rsidRPr="00AB7C44" w:rsidRDefault="008234E2" w:rsidP="00887C3D"/>
    <w:p w14:paraId="5ABB7E01" w14:textId="77777777" w:rsidR="008234E2" w:rsidRPr="00AB7C44" w:rsidRDefault="008234E2" w:rsidP="00887C3D"/>
  </w:footnote>
  <w:footnote w:type="continuationNotice" w:id="1">
    <w:p w14:paraId="071AF54D" w14:textId="77777777" w:rsidR="008234E2" w:rsidRPr="00AB7C44" w:rsidRDefault="008234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8899" w14:textId="77777777" w:rsidR="0010300E" w:rsidRPr="00AB7C44" w:rsidRDefault="0010300E">
    <w:pPr>
      <w:pStyle w:val="a6"/>
    </w:pPr>
    <w:r w:rsidRPr="00AB7C44">
      <w:rPr>
        <w:noProof/>
        <w:sz w:val="16"/>
        <w:szCs w:val="16"/>
      </w:rPr>
      <w:drawing>
        <wp:anchor distT="0" distB="0" distL="114300" distR="114300" simplePos="0" relativeHeight="251658241" behindDoc="1" locked="0" layoutInCell="1" allowOverlap="1" wp14:anchorId="431EA549" wp14:editId="43291DDE">
          <wp:simplePos x="0" y="0"/>
          <wp:positionH relativeFrom="margin">
            <wp:align>right</wp:align>
          </wp:positionH>
          <wp:positionV relativeFrom="page">
            <wp:posOffset>719455</wp:posOffset>
          </wp:positionV>
          <wp:extent cx="784800" cy="460800"/>
          <wp:effectExtent l="0" t="0" r="0" b="0"/>
          <wp:wrapNone/>
          <wp:docPr id="1345401555" name="그림 1345401555" descr="그래픽, 폰트, 그래픽 디자인, 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그래픽, 폰트, 그래픽 디자인, 텍스트이(가) 표시된 사진&#10;&#10;자동 생성된 설명"/>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A0D8" w14:textId="77777777" w:rsidR="004065AA" w:rsidRPr="00AB7C44" w:rsidRDefault="000955C9" w:rsidP="00EF6313">
    <w:pPr>
      <w:pStyle w:val="a6"/>
    </w:pPr>
    <w:r w:rsidRPr="00AB7C44">
      <w:rPr>
        <w:noProof/>
      </w:rPr>
      <w:drawing>
        <wp:anchor distT="0" distB="0" distL="114300" distR="114300" simplePos="0" relativeHeight="251658240" behindDoc="1" locked="0" layoutInCell="1" allowOverlap="1" wp14:anchorId="18E2DE0F" wp14:editId="7BBB6FB6">
          <wp:simplePos x="0" y="0"/>
          <wp:positionH relativeFrom="page">
            <wp:posOffset>0</wp:posOffset>
          </wp:positionH>
          <wp:positionV relativeFrom="page">
            <wp:posOffset>5632</wp:posOffset>
          </wp:positionV>
          <wp:extent cx="7545600" cy="10666800"/>
          <wp:effectExtent l="0" t="0" r="0" b="1270"/>
          <wp:wrapNone/>
          <wp:docPr id="1866276" name="그림 1866276" descr="스크린샷, 그래픽,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스크린샷, 그래픽, 그래픽 디자인, 디자인이(가) 표시된 사진&#10;&#10;자동 생성된 설명"/>
                  <pic:cNvPicPr/>
                </pic:nvPicPr>
                <pic:blipFill>
                  <a:blip r:embed="rId1">
                    <a:duotone>
                      <a:schemeClr val="bg2">
                        <a:shade val="45000"/>
                        <a:satMod val="135000"/>
                      </a:schemeClr>
                      <a:prstClr val="white"/>
                    </a:duotone>
                  </a:blip>
                  <a:stretch>
                    <a:fillRect/>
                  </a:stretch>
                </pic:blipFill>
                <pic:spPr>
                  <a:xfrm>
                    <a:off x="0" y="0"/>
                    <a:ext cx="7545600" cy="1066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15:restartNumberingAfterBreak="0">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3" w15:restartNumberingAfterBreak="0">
    <w:nsid w:val="1D24231B"/>
    <w:multiLevelType w:val="multilevel"/>
    <w:tmpl w:val="DD963F12"/>
    <w:numStyleLink w:val="ListBullets"/>
  </w:abstractNum>
  <w:abstractNum w:abstractNumId="4" w15:restartNumberingAfterBreak="0">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5" w15:restartNumberingAfterBreak="0">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6" w15:restartNumberingAfterBreak="0">
    <w:nsid w:val="42DC245C"/>
    <w:multiLevelType w:val="hybridMultilevel"/>
    <w:tmpl w:val="B6463A72"/>
    <w:lvl w:ilvl="0" w:tplc="FFFFFFFF">
      <w:start w:val="1"/>
      <w:numFmt w:val="decimal"/>
      <w:lvlText w:val="%1."/>
      <w:lvlJc w:val="left"/>
      <w:pPr>
        <w:ind w:left="284" w:hanging="284"/>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551979C2"/>
    <w:multiLevelType w:val="multilevel"/>
    <w:tmpl w:val="A6EC2F9E"/>
    <w:lvl w:ilvl="0">
      <w:start w:val="1"/>
      <w:numFmt w:val="decimal"/>
      <w:lvlText w:val="%1"/>
      <w:lvlJc w:val="left"/>
      <w:pPr>
        <w:ind w:left="360" w:hanging="360"/>
      </w:pPr>
      <w:rPr>
        <w:rFonts w:hint="default"/>
      </w:rPr>
    </w:lvl>
    <w:lvl w:ilvl="1">
      <w:start w:val="1"/>
      <w:numFmt w:val="decimal"/>
      <w:lvlText w:val="1.%2"/>
      <w:lvlJc w:val="left"/>
      <w:pPr>
        <w:ind w:left="840" w:hanging="440"/>
      </w:pPr>
      <w:rPr>
        <w:rFonts w:hint="eastAsia"/>
      </w:rPr>
    </w:lvl>
    <w:lvl w:ilvl="2">
      <w:start w:val="1"/>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8" w15:restartNumberingAfterBreak="0">
    <w:nsid w:val="68834741"/>
    <w:multiLevelType w:val="multilevel"/>
    <w:tmpl w:val="A1364540"/>
    <w:styleLink w:val="10"/>
    <w:lvl w:ilvl="0">
      <w:start w:val="1"/>
      <w:numFmt w:val="decimal"/>
      <w:lvlText w:val="%1."/>
      <w:lvlJc w:val="left"/>
      <w:pPr>
        <w:ind w:left="760" w:hanging="360"/>
      </w:pPr>
      <w:rPr>
        <w:rFonts w:ascii="맑은 고딕" w:eastAsia="맑은 고딕" w:hAnsi="맑은 고딕" w:cstheme="minorBidi"/>
      </w:r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7710DDA"/>
    <w:multiLevelType w:val="multilevel"/>
    <w:tmpl w:val="69961BB8"/>
    <w:styleLink w:val="22"/>
    <w:lvl w:ilvl="0">
      <w:start w:val="1"/>
      <w:numFmt w:val="decimal"/>
      <w:lvlText w:val="%1."/>
      <w:lvlJc w:val="left"/>
      <w:pPr>
        <w:ind w:left="284" w:hanging="284"/>
      </w:pPr>
      <w:rPr>
        <w:rFonts w:hint="eastAsia"/>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2034571025">
    <w:abstractNumId w:val="1"/>
  </w:num>
  <w:num w:numId="2" w16cid:durableId="148448573">
    <w:abstractNumId w:val="0"/>
  </w:num>
  <w:num w:numId="3" w16cid:durableId="1633053847">
    <w:abstractNumId w:val="5"/>
  </w:num>
  <w:num w:numId="4" w16cid:durableId="1027757176">
    <w:abstractNumId w:val="2"/>
  </w:num>
  <w:num w:numId="5" w16cid:durableId="1225946828">
    <w:abstractNumId w:val="9"/>
  </w:num>
  <w:num w:numId="6" w16cid:durableId="1178495670">
    <w:abstractNumId w:val="4"/>
  </w:num>
  <w:num w:numId="7" w16cid:durableId="1286620852">
    <w:abstractNumId w:val="8"/>
  </w:num>
  <w:num w:numId="8" w16cid:durableId="422071233">
    <w:abstractNumId w:val="10"/>
  </w:num>
  <w:num w:numId="9" w16cid:durableId="581723146">
    <w:abstractNumId w:val="3"/>
  </w:num>
  <w:num w:numId="10" w16cid:durableId="419064138">
    <w:abstractNumId w:val="7"/>
    <w:lvlOverride w:ilvl="0">
      <w:startOverride w:val="1"/>
    </w:lvlOverride>
    <w:lvlOverride w:ilvl="1">
      <w:startOverride w:val="1"/>
    </w:lvlOverride>
    <w:lvlOverride w:ilvl="2">
      <w:startOverride w:val="1"/>
    </w:lvlOverride>
  </w:num>
  <w:num w:numId="11" w16cid:durableId="2134712522">
    <w:abstractNumId w:val="7"/>
    <w:lvlOverride w:ilvl="0">
      <w:startOverride w:val="1"/>
    </w:lvlOverride>
    <w:lvlOverride w:ilvl="1">
      <w:startOverride w:val="1"/>
    </w:lvlOverride>
    <w:lvlOverride w:ilvl="2">
      <w:startOverride w:val="1"/>
    </w:lvlOverride>
  </w:num>
  <w:num w:numId="12" w16cid:durableId="623118567">
    <w:abstractNumId w:val="6"/>
    <w:lvlOverride w:ilvl="0">
      <w:startOverride w:val="1"/>
    </w:lvlOverride>
    <w:lvlOverride w:ilvl="1">
      <w:startOverride w:val="1"/>
    </w:lvlOverride>
    <w:lvlOverride w:ilvl="2">
      <w:startOverride w:val="1"/>
    </w:lvlOverride>
  </w:num>
  <w:num w:numId="13" w16cid:durableId="99492516">
    <w:abstractNumId w:val="6"/>
    <w:lvlOverride w:ilvl="0">
      <w:startOverride w:val="1"/>
    </w:lvlOverride>
    <w:lvlOverride w:ilvl="1">
      <w:startOverride w:val="1"/>
    </w:lvlOverride>
    <w:lvlOverride w:ilvl="2">
      <w:startOverride w:val="1"/>
    </w:lvlOverride>
  </w:num>
  <w:num w:numId="14" w16cid:durableId="351034584">
    <w:abstractNumId w:val="7"/>
    <w:lvlOverride w:ilvl="0">
      <w:startOverride w:val="1"/>
    </w:lvlOverride>
    <w:lvlOverride w:ilvl="1">
      <w:startOverride w:val="1"/>
    </w:lvlOverride>
    <w:lvlOverride w:ilvl="2">
      <w:startOverride w:val="1"/>
    </w:lvlOverride>
  </w:num>
  <w:num w:numId="15" w16cid:durableId="1262878794">
    <w:abstractNumId w:val="6"/>
    <w:lvlOverride w:ilvl="0">
      <w:startOverride w:val="1"/>
    </w:lvlOverride>
    <w:lvlOverride w:ilvl="1">
      <w:startOverride w:val="1"/>
    </w:lvlOverride>
    <w:lvlOverride w:ilvl="2">
      <w:startOverride w:val="1"/>
    </w:lvlOverride>
  </w:num>
  <w:num w:numId="16" w16cid:durableId="1361903650">
    <w:abstractNumId w:val="6"/>
    <w:lvlOverride w:ilvl="0">
      <w:startOverride w:val="1"/>
    </w:lvlOverride>
    <w:lvlOverride w:ilvl="1">
      <w:startOverride w:val="1"/>
    </w:lvlOverride>
    <w:lvlOverride w:ilvl="2">
      <w:startOverride w:val="1"/>
    </w:lvlOverride>
  </w:num>
  <w:num w:numId="17" w16cid:durableId="51542560">
    <w:abstractNumId w:val="7"/>
    <w:lvlOverride w:ilvl="0">
      <w:startOverride w:val="1"/>
    </w:lvlOverride>
    <w:lvlOverride w:ilvl="1">
      <w:startOverride w:val="1"/>
    </w:lvlOverride>
    <w:lvlOverride w:ilvl="2">
      <w:startOverride w:val="1"/>
    </w:lvlOverride>
  </w:num>
  <w:num w:numId="18" w16cid:durableId="385643689">
    <w:abstractNumId w:val="6"/>
    <w:lvlOverride w:ilvl="0">
      <w:startOverride w:val="1"/>
    </w:lvlOverride>
    <w:lvlOverride w:ilvl="1">
      <w:startOverride w:val="1"/>
    </w:lvlOverride>
    <w:lvlOverride w:ilvl="2">
      <w:startOverride w:val="1"/>
    </w:lvlOverride>
  </w:num>
  <w:num w:numId="19" w16cid:durableId="529732135">
    <w:abstractNumId w:val="6"/>
    <w:lvlOverride w:ilvl="0">
      <w:startOverride w:val="1"/>
    </w:lvlOverride>
    <w:lvlOverride w:ilvl="1">
      <w:startOverride w:val="1"/>
    </w:lvlOverride>
    <w:lvlOverride w:ilvl="2">
      <w:startOverride w:val="1"/>
    </w:lvlOverride>
  </w:num>
  <w:num w:numId="20" w16cid:durableId="269971070">
    <w:abstractNumId w:val="7"/>
    <w:lvlOverride w:ilvl="0">
      <w:startOverride w:val="1"/>
    </w:lvlOverride>
    <w:lvlOverride w:ilvl="1">
      <w:startOverride w:val="1"/>
    </w:lvlOverride>
    <w:lvlOverride w:ilvl="2">
      <w:startOverride w:val="1"/>
    </w:lvlOverride>
  </w:num>
  <w:num w:numId="21" w16cid:durableId="1851751058">
    <w:abstractNumId w:val="6"/>
    <w:lvlOverride w:ilvl="0">
      <w:startOverride w:val="1"/>
    </w:lvlOverride>
    <w:lvlOverride w:ilvl="1">
      <w:startOverride w:val="1"/>
    </w:lvlOverride>
    <w:lvlOverride w:ilvl="2">
      <w:startOverride w:val="1"/>
    </w:lvlOverride>
  </w:num>
  <w:num w:numId="22" w16cid:durableId="555698264">
    <w:abstractNumId w:val="6"/>
    <w:lvlOverride w:ilvl="0">
      <w:startOverride w:val="1"/>
    </w:lvlOverride>
    <w:lvlOverride w:ilvl="1">
      <w:startOverride w:val="1"/>
    </w:lvlOverride>
    <w:lvlOverride w:ilvl="2">
      <w:startOverride w:val="1"/>
    </w:lvlOverride>
  </w:num>
  <w:num w:numId="23" w16cid:durableId="824051194">
    <w:abstractNumId w:val="7"/>
    <w:lvlOverride w:ilvl="0">
      <w:startOverride w:val="1"/>
    </w:lvlOverride>
    <w:lvlOverride w:ilvl="1">
      <w:startOverride w:val="1"/>
    </w:lvlOverride>
    <w:lvlOverride w:ilvl="2">
      <w:startOverride w:val="1"/>
    </w:lvlOverride>
  </w:num>
  <w:num w:numId="24" w16cid:durableId="316955419">
    <w:abstractNumId w:val="6"/>
    <w:lvlOverride w:ilvl="0">
      <w:startOverride w:val="1"/>
    </w:lvlOverride>
    <w:lvlOverride w:ilvl="1">
      <w:startOverride w:val="1"/>
    </w:lvlOverride>
    <w:lvlOverride w:ilvl="2">
      <w:startOverride w:val="1"/>
    </w:lvlOverride>
  </w:num>
  <w:num w:numId="25" w16cid:durableId="513691884">
    <w:abstractNumId w:val="6"/>
    <w:lvlOverride w:ilvl="0">
      <w:startOverride w:val="1"/>
    </w:lvlOverride>
    <w:lvlOverride w:ilvl="1">
      <w:startOverride w:val="1"/>
    </w:lvlOverride>
    <w:lvlOverride w:ilvl="2">
      <w:startOverride w:val="1"/>
    </w:lvlOverride>
  </w:num>
  <w:num w:numId="26" w16cid:durableId="143814323">
    <w:abstractNumId w:val="7"/>
    <w:lvlOverride w:ilvl="0">
      <w:startOverride w:val="1"/>
    </w:lvlOverride>
    <w:lvlOverride w:ilvl="1">
      <w:startOverride w:val="1"/>
    </w:lvlOverride>
    <w:lvlOverride w:ilvl="2">
      <w:startOverride w:val="1"/>
    </w:lvlOverride>
  </w:num>
  <w:num w:numId="27" w16cid:durableId="75590802">
    <w:abstractNumId w:val="6"/>
    <w:lvlOverride w:ilvl="0">
      <w:startOverride w:val="1"/>
    </w:lvlOverride>
    <w:lvlOverride w:ilvl="1">
      <w:startOverride w:val="1"/>
    </w:lvlOverride>
    <w:lvlOverride w:ilvl="2">
      <w:startOverride w:val="1"/>
    </w:lvlOverride>
  </w:num>
  <w:num w:numId="28" w16cid:durableId="1456824914">
    <w:abstractNumId w:val="6"/>
    <w:lvlOverride w:ilvl="0">
      <w:startOverride w:val="1"/>
    </w:lvlOverride>
    <w:lvlOverride w:ilvl="1">
      <w:startOverride w:val="1"/>
    </w:lvlOverride>
    <w:lvlOverride w:ilvl="2">
      <w:startOverride w:val="1"/>
    </w:lvlOverride>
  </w:num>
  <w:num w:numId="29" w16cid:durableId="1887066044">
    <w:abstractNumId w:val="7"/>
    <w:lvlOverride w:ilvl="0">
      <w:startOverride w:val="1"/>
    </w:lvlOverride>
    <w:lvlOverride w:ilvl="1">
      <w:startOverride w:val="1"/>
    </w:lvlOverride>
    <w:lvlOverride w:ilvl="2">
      <w:startOverride w:val="1"/>
    </w:lvlOverride>
  </w:num>
  <w:num w:numId="30" w16cid:durableId="1376615722">
    <w:abstractNumId w:val="6"/>
    <w:lvlOverride w:ilvl="0">
      <w:startOverride w:val="1"/>
    </w:lvlOverride>
    <w:lvlOverride w:ilvl="1">
      <w:startOverride w:val="1"/>
    </w:lvlOverride>
    <w:lvlOverride w:ilvl="2">
      <w:startOverride w:val="1"/>
    </w:lvlOverride>
  </w:num>
  <w:num w:numId="31" w16cid:durableId="1209687871">
    <w:abstractNumId w:val="6"/>
    <w:lvlOverride w:ilvl="0">
      <w:startOverride w:val="1"/>
    </w:lvlOverride>
    <w:lvlOverride w:ilvl="1">
      <w:startOverride w:val="1"/>
    </w:lvlOverride>
    <w:lvlOverride w:ilvl="2">
      <w:startOverride w:val="1"/>
    </w:lvlOverride>
  </w:num>
  <w:num w:numId="32" w16cid:durableId="393159104">
    <w:abstractNumId w:val="7"/>
    <w:lvlOverride w:ilvl="0">
      <w:startOverride w:val="1"/>
    </w:lvlOverride>
    <w:lvlOverride w:ilvl="1">
      <w:startOverride w:val="1"/>
    </w:lvlOverride>
    <w:lvlOverride w:ilvl="2">
      <w:startOverride w:val="1"/>
    </w:lvlOverride>
  </w:num>
  <w:num w:numId="33" w16cid:durableId="85730182">
    <w:abstractNumId w:val="6"/>
    <w:lvlOverride w:ilvl="0">
      <w:startOverride w:val="1"/>
    </w:lvlOverride>
    <w:lvlOverride w:ilvl="1">
      <w:startOverride w:val="1"/>
    </w:lvlOverride>
    <w:lvlOverride w:ilvl="2">
      <w:startOverride w:val="1"/>
    </w:lvlOverride>
  </w:num>
  <w:num w:numId="34" w16cid:durableId="895510471">
    <w:abstractNumId w:val="6"/>
    <w:lvlOverride w:ilvl="0">
      <w:startOverride w:val="1"/>
    </w:lvlOverride>
    <w:lvlOverride w:ilvl="1">
      <w:startOverride w:val="1"/>
    </w:lvlOverride>
    <w:lvlOverride w:ilvl="2">
      <w:startOverride w:val="1"/>
    </w:lvlOverride>
  </w:num>
  <w:num w:numId="35" w16cid:durableId="1060246889">
    <w:abstractNumId w:val="7"/>
    <w:lvlOverride w:ilvl="0">
      <w:startOverride w:val="1"/>
    </w:lvlOverride>
    <w:lvlOverride w:ilvl="1">
      <w:startOverride w:val="1"/>
    </w:lvlOverride>
    <w:lvlOverride w:ilvl="2">
      <w:startOverride w:val="1"/>
    </w:lvlOverride>
  </w:num>
  <w:num w:numId="36" w16cid:durableId="1662076121">
    <w:abstractNumId w:val="6"/>
    <w:lvlOverride w:ilvl="0">
      <w:startOverride w:val="1"/>
    </w:lvlOverride>
    <w:lvlOverride w:ilvl="1">
      <w:startOverride w:val="1"/>
    </w:lvlOverride>
    <w:lvlOverride w:ilvl="2">
      <w:startOverride w:val="1"/>
    </w:lvlOverride>
  </w:num>
  <w:num w:numId="37" w16cid:durableId="1754815864">
    <w:abstractNumId w:val="6"/>
    <w:lvlOverride w:ilvl="0">
      <w:startOverride w:val="1"/>
    </w:lvlOverride>
    <w:lvlOverride w:ilvl="1">
      <w:startOverride w:val="1"/>
    </w:lvlOverride>
    <w:lvlOverride w:ilvl="2">
      <w:startOverride w:val="1"/>
    </w:lvlOverride>
  </w:num>
  <w:num w:numId="38" w16cid:durableId="1589851816">
    <w:abstractNumId w:val="7"/>
    <w:lvlOverride w:ilvl="0">
      <w:startOverride w:val="1"/>
    </w:lvlOverride>
    <w:lvlOverride w:ilvl="1">
      <w:startOverride w:val="1"/>
    </w:lvlOverride>
    <w:lvlOverride w:ilvl="2">
      <w:startOverride w:val="1"/>
    </w:lvlOverride>
  </w:num>
  <w:num w:numId="39" w16cid:durableId="484783110">
    <w:abstractNumId w:val="6"/>
    <w:lvlOverride w:ilvl="0">
      <w:startOverride w:val="1"/>
    </w:lvlOverride>
    <w:lvlOverride w:ilvl="1">
      <w:startOverride w:val="1"/>
    </w:lvlOverride>
    <w:lvlOverride w:ilvl="2">
      <w:startOverride w:val="1"/>
    </w:lvlOverride>
  </w:num>
  <w:num w:numId="40" w16cid:durableId="482040204">
    <w:abstractNumId w:val="6"/>
    <w:lvlOverride w:ilvl="0">
      <w:startOverride w:val="1"/>
    </w:lvlOverride>
    <w:lvlOverride w:ilvl="1">
      <w:startOverride w:val="1"/>
    </w:lvlOverride>
    <w:lvlOverride w:ilvl="2">
      <w:startOverride w:val="1"/>
    </w:lvlOverride>
  </w:num>
  <w:num w:numId="41" w16cid:durableId="1980724243">
    <w:abstractNumId w:val="7"/>
    <w:lvlOverride w:ilvl="0">
      <w:startOverride w:val="1"/>
    </w:lvlOverride>
    <w:lvlOverride w:ilvl="1">
      <w:startOverride w:val="1"/>
    </w:lvlOverride>
    <w:lvlOverride w:ilvl="2">
      <w:startOverride w:val="1"/>
    </w:lvlOverride>
  </w:num>
  <w:num w:numId="42" w16cid:durableId="166559479">
    <w:abstractNumId w:val="6"/>
    <w:lvlOverride w:ilvl="0">
      <w:startOverride w:val="1"/>
    </w:lvlOverride>
    <w:lvlOverride w:ilvl="1">
      <w:startOverride w:val="1"/>
    </w:lvlOverride>
    <w:lvlOverride w:ilvl="2">
      <w:startOverride w:val="1"/>
    </w:lvlOverride>
  </w:num>
  <w:num w:numId="43" w16cid:durableId="459342839">
    <w:abstractNumId w:val="6"/>
    <w:lvlOverride w:ilvl="0">
      <w:startOverride w:val="1"/>
    </w:lvlOverride>
    <w:lvlOverride w:ilvl="1">
      <w:startOverride w:val="1"/>
    </w:lvlOverride>
    <w:lvlOverride w:ilvl="2">
      <w:startOverride w:val="1"/>
    </w:lvlOverride>
  </w:num>
  <w:num w:numId="44" w16cid:durableId="464157381">
    <w:abstractNumId w:val="7"/>
    <w:lvlOverride w:ilvl="0">
      <w:startOverride w:val="1"/>
    </w:lvlOverride>
    <w:lvlOverride w:ilvl="1">
      <w:startOverride w:val="1"/>
    </w:lvlOverride>
    <w:lvlOverride w:ilvl="2">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1509"/>
    <w:rsid w:val="00001E52"/>
    <w:rsid w:val="00001FA4"/>
    <w:rsid w:val="00004078"/>
    <w:rsid w:val="000053E7"/>
    <w:rsid w:val="00005712"/>
    <w:rsid w:val="00005F53"/>
    <w:rsid w:val="00006EFF"/>
    <w:rsid w:val="0000710E"/>
    <w:rsid w:val="00011890"/>
    <w:rsid w:val="00011DD2"/>
    <w:rsid w:val="00012F02"/>
    <w:rsid w:val="0001430E"/>
    <w:rsid w:val="00014BAD"/>
    <w:rsid w:val="000159BB"/>
    <w:rsid w:val="00015A25"/>
    <w:rsid w:val="00017B01"/>
    <w:rsid w:val="00017D5E"/>
    <w:rsid w:val="000201CE"/>
    <w:rsid w:val="0002032B"/>
    <w:rsid w:val="00021530"/>
    <w:rsid w:val="00021F72"/>
    <w:rsid w:val="00022D06"/>
    <w:rsid w:val="0002365E"/>
    <w:rsid w:val="00023E40"/>
    <w:rsid w:val="000249CF"/>
    <w:rsid w:val="00024DE5"/>
    <w:rsid w:val="00026940"/>
    <w:rsid w:val="0002706C"/>
    <w:rsid w:val="00030056"/>
    <w:rsid w:val="00030A44"/>
    <w:rsid w:val="000315A6"/>
    <w:rsid w:val="0003174A"/>
    <w:rsid w:val="0003398B"/>
    <w:rsid w:val="0003412A"/>
    <w:rsid w:val="000345CA"/>
    <w:rsid w:val="0003526B"/>
    <w:rsid w:val="0003531C"/>
    <w:rsid w:val="00035EE2"/>
    <w:rsid w:val="00036A02"/>
    <w:rsid w:val="000372F8"/>
    <w:rsid w:val="00037A58"/>
    <w:rsid w:val="00041B65"/>
    <w:rsid w:val="00041C68"/>
    <w:rsid w:val="000425A6"/>
    <w:rsid w:val="000458CD"/>
    <w:rsid w:val="00045FB3"/>
    <w:rsid w:val="0004753F"/>
    <w:rsid w:val="000500E9"/>
    <w:rsid w:val="000500F2"/>
    <w:rsid w:val="0005070F"/>
    <w:rsid w:val="00050DCE"/>
    <w:rsid w:val="00051191"/>
    <w:rsid w:val="000517AA"/>
    <w:rsid w:val="00051F97"/>
    <w:rsid w:val="00052F6D"/>
    <w:rsid w:val="000539DB"/>
    <w:rsid w:val="000557FD"/>
    <w:rsid w:val="00057ABB"/>
    <w:rsid w:val="00057B12"/>
    <w:rsid w:val="00060692"/>
    <w:rsid w:val="0006085E"/>
    <w:rsid w:val="00061592"/>
    <w:rsid w:val="0006164E"/>
    <w:rsid w:val="00061BA4"/>
    <w:rsid w:val="000637E5"/>
    <w:rsid w:val="000640AA"/>
    <w:rsid w:val="0006459F"/>
    <w:rsid w:val="000654A9"/>
    <w:rsid w:val="0006622F"/>
    <w:rsid w:val="000672F4"/>
    <w:rsid w:val="00067B40"/>
    <w:rsid w:val="00067B63"/>
    <w:rsid w:val="00071501"/>
    <w:rsid w:val="000715BD"/>
    <w:rsid w:val="00071AA7"/>
    <w:rsid w:val="00072AFE"/>
    <w:rsid w:val="00073A77"/>
    <w:rsid w:val="00075639"/>
    <w:rsid w:val="0007569B"/>
    <w:rsid w:val="00076E96"/>
    <w:rsid w:val="00080460"/>
    <w:rsid w:val="0008161E"/>
    <w:rsid w:val="00081931"/>
    <w:rsid w:val="000828D7"/>
    <w:rsid w:val="00085704"/>
    <w:rsid w:val="00085992"/>
    <w:rsid w:val="00086496"/>
    <w:rsid w:val="00090E75"/>
    <w:rsid w:val="00091327"/>
    <w:rsid w:val="000927D7"/>
    <w:rsid w:val="0009298B"/>
    <w:rsid w:val="00092DE5"/>
    <w:rsid w:val="0009316F"/>
    <w:rsid w:val="0009346A"/>
    <w:rsid w:val="0009427F"/>
    <w:rsid w:val="000955C9"/>
    <w:rsid w:val="00095B42"/>
    <w:rsid w:val="00096CBD"/>
    <w:rsid w:val="000A03AB"/>
    <w:rsid w:val="000A0545"/>
    <w:rsid w:val="000A07D1"/>
    <w:rsid w:val="000A0806"/>
    <w:rsid w:val="000A08F2"/>
    <w:rsid w:val="000A1285"/>
    <w:rsid w:val="000A12FE"/>
    <w:rsid w:val="000A1478"/>
    <w:rsid w:val="000A1AA0"/>
    <w:rsid w:val="000A1B44"/>
    <w:rsid w:val="000A211A"/>
    <w:rsid w:val="000A2258"/>
    <w:rsid w:val="000A2FB0"/>
    <w:rsid w:val="000A3C8C"/>
    <w:rsid w:val="000A42F0"/>
    <w:rsid w:val="000A4CB8"/>
    <w:rsid w:val="000A5107"/>
    <w:rsid w:val="000A51D2"/>
    <w:rsid w:val="000A6BAE"/>
    <w:rsid w:val="000B0E9C"/>
    <w:rsid w:val="000B1ADB"/>
    <w:rsid w:val="000B2080"/>
    <w:rsid w:val="000B4BBB"/>
    <w:rsid w:val="000B584C"/>
    <w:rsid w:val="000B68E0"/>
    <w:rsid w:val="000B69FF"/>
    <w:rsid w:val="000B7194"/>
    <w:rsid w:val="000B730D"/>
    <w:rsid w:val="000C0245"/>
    <w:rsid w:val="000C0D7F"/>
    <w:rsid w:val="000C1E54"/>
    <w:rsid w:val="000C33D4"/>
    <w:rsid w:val="000C34FC"/>
    <w:rsid w:val="000C397A"/>
    <w:rsid w:val="000C3FCA"/>
    <w:rsid w:val="000C42DC"/>
    <w:rsid w:val="000C5069"/>
    <w:rsid w:val="000C515F"/>
    <w:rsid w:val="000C696A"/>
    <w:rsid w:val="000C7B48"/>
    <w:rsid w:val="000D0697"/>
    <w:rsid w:val="000D232B"/>
    <w:rsid w:val="000D2FD3"/>
    <w:rsid w:val="000D31D4"/>
    <w:rsid w:val="000D4E1A"/>
    <w:rsid w:val="000D5233"/>
    <w:rsid w:val="000D576D"/>
    <w:rsid w:val="000D69ED"/>
    <w:rsid w:val="000D72AA"/>
    <w:rsid w:val="000D7A68"/>
    <w:rsid w:val="000E04BD"/>
    <w:rsid w:val="000E0FCE"/>
    <w:rsid w:val="000E1319"/>
    <w:rsid w:val="000E1D0A"/>
    <w:rsid w:val="000E219D"/>
    <w:rsid w:val="000E2B3C"/>
    <w:rsid w:val="000E3A6F"/>
    <w:rsid w:val="000E410C"/>
    <w:rsid w:val="000E5039"/>
    <w:rsid w:val="000E67E2"/>
    <w:rsid w:val="000E75B9"/>
    <w:rsid w:val="000E787C"/>
    <w:rsid w:val="000E7F70"/>
    <w:rsid w:val="000F2660"/>
    <w:rsid w:val="000F4A5C"/>
    <w:rsid w:val="000F4DCD"/>
    <w:rsid w:val="000F78C9"/>
    <w:rsid w:val="000F7A13"/>
    <w:rsid w:val="001016FA"/>
    <w:rsid w:val="0010300E"/>
    <w:rsid w:val="00103C46"/>
    <w:rsid w:val="00104466"/>
    <w:rsid w:val="001047DB"/>
    <w:rsid w:val="00105340"/>
    <w:rsid w:val="00105876"/>
    <w:rsid w:val="001071B1"/>
    <w:rsid w:val="0010798E"/>
    <w:rsid w:val="00110250"/>
    <w:rsid w:val="00110328"/>
    <w:rsid w:val="00112BC3"/>
    <w:rsid w:val="00112F1B"/>
    <w:rsid w:val="00112FB1"/>
    <w:rsid w:val="001133CB"/>
    <w:rsid w:val="0011404D"/>
    <w:rsid w:val="00114732"/>
    <w:rsid w:val="00115E51"/>
    <w:rsid w:val="00115F3B"/>
    <w:rsid w:val="001166BB"/>
    <w:rsid w:val="001167A0"/>
    <w:rsid w:val="001172EF"/>
    <w:rsid w:val="00121A24"/>
    <w:rsid w:val="00124732"/>
    <w:rsid w:val="00124F32"/>
    <w:rsid w:val="0012553C"/>
    <w:rsid w:val="001255BF"/>
    <w:rsid w:val="001256CA"/>
    <w:rsid w:val="00126C55"/>
    <w:rsid w:val="00127C2C"/>
    <w:rsid w:val="00127E5D"/>
    <w:rsid w:val="00132193"/>
    <w:rsid w:val="00134117"/>
    <w:rsid w:val="00134366"/>
    <w:rsid w:val="00134547"/>
    <w:rsid w:val="00134FD8"/>
    <w:rsid w:val="00136ECA"/>
    <w:rsid w:val="00140610"/>
    <w:rsid w:val="00141F3D"/>
    <w:rsid w:val="00142823"/>
    <w:rsid w:val="00142F8E"/>
    <w:rsid w:val="001430C9"/>
    <w:rsid w:val="001437F3"/>
    <w:rsid w:val="00143BBA"/>
    <w:rsid w:val="001442BA"/>
    <w:rsid w:val="001467B4"/>
    <w:rsid w:val="00150A63"/>
    <w:rsid w:val="00150EB7"/>
    <w:rsid w:val="0015129C"/>
    <w:rsid w:val="00151F95"/>
    <w:rsid w:val="0015200C"/>
    <w:rsid w:val="00152CB7"/>
    <w:rsid w:val="00153034"/>
    <w:rsid w:val="001533C1"/>
    <w:rsid w:val="00154DB8"/>
    <w:rsid w:val="00155132"/>
    <w:rsid w:val="00156CA1"/>
    <w:rsid w:val="001571FB"/>
    <w:rsid w:val="00157E1B"/>
    <w:rsid w:val="001611AB"/>
    <w:rsid w:val="00163670"/>
    <w:rsid w:val="00163F6C"/>
    <w:rsid w:val="001655E0"/>
    <w:rsid w:val="001658E3"/>
    <w:rsid w:val="00165E38"/>
    <w:rsid w:val="00166125"/>
    <w:rsid w:val="001661F1"/>
    <w:rsid w:val="0017589F"/>
    <w:rsid w:val="00175EC0"/>
    <w:rsid w:val="0017697B"/>
    <w:rsid w:val="00176BC3"/>
    <w:rsid w:val="00176E8B"/>
    <w:rsid w:val="001777FF"/>
    <w:rsid w:val="00180378"/>
    <w:rsid w:val="001806BD"/>
    <w:rsid w:val="001816EE"/>
    <w:rsid w:val="00181754"/>
    <w:rsid w:val="00181B72"/>
    <w:rsid w:val="00183BCA"/>
    <w:rsid w:val="00186EB7"/>
    <w:rsid w:val="00190611"/>
    <w:rsid w:val="00190848"/>
    <w:rsid w:val="00192C2C"/>
    <w:rsid w:val="00192D2B"/>
    <w:rsid w:val="00194F5F"/>
    <w:rsid w:val="00194FFD"/>
    <w:rsid w:val="00195397"/>
    <w:rsid w:val="001958E1"/>
    <w:rsid w:val="001967B8"/>
    <w:rsid w:val="00196AB1"/>
    <w:rsid w:val="001976F4"/>
    <w:rsid w:val="001A410F"/>
    <w:rsid w:val="001A5170"/>
    <w:rsid w:val="001A545D"/>
    <w:rsid w:val="001A554B"/>
    <w:rsid w:val="001A6C0A"/>
    <w:rsid w:val="001A6D85"/>
    <w:rsid w:val="001A6DE8"/>
    <w:rsid w:val="001B02F0"/>
    <w:rsid w:val="001B13A0"/>
    <w:rsid w:val="001B1E68"/>
    <w:rsid w:val="001B21EB"/>
    <w:rsid w:val="001B246B"/>
    <w:rsid w:val="001B3055"/>
    <w:rsid w:val="001B37D9"/>
    <w:rsid w:val="001B39B8"/>
    <w:rsid w:val="001B3B4F"/>
    <w:rsid w:val="001B46E6"/>
    <w:rsid w:val="001B60D4"/>
    <w:rsid w:val="001B671B"/>
    <w:rsid w:val="001B7F4E"/>
    <w:rsid w:val="001B7F8C"/>
    <w:rsid w:val="001C1A6A"/>
    <w:rsid w:val="001C1CCB"/>
    <w:rsid w:val="001C218A"/>
    <w:rsid w:val="001C51DB"/>
    <w:rsid w:val="001C5228"/>
    <w:rsid w:val="001C5920"/>
    <w:rsid w:val="001C5F88"/>
    <w:rsid w:val="001C6192"/>
    <w:rsid w:val="001C673A"/>
    <w:rsid w:val="001C68BF"/>
    <w:rsid w:val="001C6B44"/>
    <w:rsid w:val="001C7017"/>
    <w:rsid w:val="001D102E"/>
    <w:rsid w:val="001D2620"/>
    <w:rsid w:val="001D3330"/>
    <w:rsid w:val="001D358D"/>
    <w:rsid w:val="001D3A00"/>
    <w:rsid w:val="001D4A53"/>
    <w:rsid w:val="001D507B"/>
    <w:rsid w:val="001D532E"/>
    <w:rsid w:val="001D5434"/>
    <w:rsid w:val="001D5933"/>
    <w:rsid w:val="001D5C96"/>
    <w:rsid w:val="001D723F"/>
    <w:rsid w:val="001D7479"/>
    <w:rsid w:val="001D79B6"/>
    <w:rsid w:val="001E04E9"/>
    <w:rsid w:val="001E1C88"/>
    <w:rsid w:val="001E3CD4"/>
    <w:rsid w:val="001E435F"/>
    <w:rsid w:val="001E4FDC"/>
    <w:rsid w:val="001E65E8"/>
    <w:rsid w:val="001E6979"/>
    <w:rsid w:val="001E6D65"/>
    <w:rsid w:val="001E705A"/>
    <w:rsid w:val="001E7D7C"/>
    <w:rsid w:val="001F1334"/>
    <w:rsid w:val="001F1487"/>
    <w:rsid w:val="001F2E22"/>
    <w:rsid w:val="001F31D5"/>
    <w:rsid w:val="001F466F"/>
    <w:rsid w:val="001F4A7A"/>
    <w:rsid w:val="001F4CDE"/>
    <w:rsid w:val="001F5DC1"/>
    <w:rsid w:val="0020020C"/>
    <w:rsid w:val="0020085C"/>
    <w:rsid w:val="00201F1B"/>
    <w:rsid w:val="00202825"/>
    <w:rsid w:val="0020381A"/>
    <w:rsid w:val="00203BBA"/>
    <w:rsid w:val="00204511"/>
    <w:rsid w:val="00204561"/>
    <w:rsid w:val="002046B4"/>
    <w:rsid w:val="00204BB9"/>
    <w:rsid w:val="00204CC8"/>
    <w:rsid w:val="002057EF"/>
    <w:rsid w:val="0020724A"/>
    <w:rsid w:val="0020735B"/>
    <w:rsid w:val="002074DE"/>
    <w:rsid w:val="002076E0"/>
    <w:rsid w:val="002079D1"/>
    <w:rsid w:val="00207EBE"/>
    <w:rsid w:val="00214892"/>
    <w:rsid w:val="00214898"/>
    <w:rsid w:val="00214D0D"/>
    <w:rsid w:val="00217912"/>
    <w:rsid w:val="00217F58"/>
    <w:rsid w:val="0022052A"/>
    <w:rsid w:val="002206DD"/>
    <w:rsid w:val="00221B7A"/>
    <w:rsid w:val="00221E3E"/>
    <w:rsid w:val="0022251C"/>
    <w:rsid w:val="00223852"/>
    <w:rsid w:val="00224A84"/>
    <w:rsid w:val="002300E2"/>
    <w:rsid w:val="0023059D"/>
    <w:rsid w:val="0023214E"/>
    <w:rsid w:val="00232433"/>
    <w:rsid w:val="002326F5"/>
    <w:rsid w:val="0023389B"/>
    <w:rsid w:val="00233ECE"/>
    <w:rsid w:val="00234509"/>
    <w:rsid w:val="0023681E"/>
    <w:rsid w:val="00240199"/>
    <w:rsid w:val="00241625"/>
    <w:rsid w:val="00241B9D"/>
    <w:rsid w:val="00241F2F"/>
    <w:rsid w:val="002443AA"/>
    <w:rsid w:val="00245096"/>
    <w:rsid w:val="00245A48"/>
    <w:rsid w:val="00250563"/>
    <w:rsid w:val="00250618"/>
    <w:rsid w:val="0025061A"/>
    <w:rsid w:val="002507CB"/>
    <w:rsid w:val="00252B08"/>
    <w:rsid w:val="00253067"/>
    <w:rsid w:val="002533C4"/>
    <w:rsid w:val="002546A0"/>
    <w:rsid w:val="00255F75"/>
    <w:rsid w:val="0025708F"/>
    <w:rsid w:val="00257313"/>
    <w:rsid w:val="00257F08"/>
    <w:rsid w:val="002622ED"/>
    <w:rsid w:val="002631CF"/>
    <w:rsid w:val="00263C64"/>
    <w:rsid w:val="00264215"/>
    <w:rsid w:val="0026461F"/>
    <w:rsid w:val="00264847"/>
    <w:rsid w:val="0026559F"/>
    <w:rsid w:val="002658A9"/>
    <w:rsid w:val="00266FD2"/>
    <w:rsid w:val="002677B0"/>
    <w:rsid w:val="00267ACE"/>
    <w:rsid w:val="00270999"/>
    <w:rsid w:val="00270C5C"/>
    <w:rsid w:val="00270E49"/>
    <w:rsid w:val="002710B0"/>
    <w:rsid w:val="00271388"/>
    <w:rsid w:val="002719C0"/>
    <w:rsid w:val="00272558"/>
    <w:rsid w:val="002727AF"/>
    <w:rsid w:val="00272BC2"/>
    <w:rsid w:val="00273E97"/>
    <w:rsid w:val="00274565"/>
    <w:rsid w:val="00274A5A"/>
    <w:rsid w:val="00274C93"/>
    <w:rsid w:val="002759F2"/>
    <w:rsid w:val="002773C2"/>
    <w:rsid w:val="00277F36"/>
    <w:rsid w:val="00281A8B"/>
    <w:rsid w:val="00282FB2"/>
    <w:rsid w:val="002832EA"/>
    <w:rsid w:val="00283C6C"/>
    <w:rsid w:val="00283D89"/>
    <w:rsid w:val="002846B1"/>
    <w:rsid w:val="002847A8"/>
    <w:rsid w:val="00284BCC"/>
    <w:rsid w:val="00286198"/>
    <w:rsid w:val="00286569"/>
    <w:rsid w:val="00286D32"/>
    <w:rsid w:val="00287FDD"/>
    <w:rsid w:val="00291F2D"/>
    <w:rsid w:val="002925CA"/>
    <w:rsid w:val="00292E9C"/>
    <w:rsid w:val="00293D32"/>
    <w:rsid w:val="00294309"/>
    <w:rsid w:val="00294DA2"/>
    <w:rsid w:val="002965FA"/>
    <w:rsid w:val="002A14D1"/>
    <w:rsid w:val="002A1666"/>
    <w:rsid w:val="002A1AD8"/>
    <w:rsid w:val="002A1B34"/>
    <w:rsid w:val="002A2F28"/>
    <w:rsid w:val="002A3016"/>
    <w:rsid w:val="002A3747"/>
    <w:rsid w:val="002A3A3A"/>
    <w:rsid w:val="002A413E"/>
    <w:rsid w:val="002A4380"/>
    <w:rsid w:val="002A58A8"/>
    <w:rsid w:val="002A7306"/>
    <w:rsid w:val="002B1320"/>
    <w:rsid w:val="002B1A6F"/>
    <w:rsid w:val="002B2BA4"/>
    <w:rsid w:val="002B2CBC"/>
    <w:rsid w:val="002B3521"/>
    <w:rsid w:val="002B35E3"/>
    <w:rsid w:val="002B58A8"/>
    <w:rsid w:val="002B5F91"/>
    <w:rsid w:val="002B663C"/>
    <w:rsid w:val="002B6C6A"/>
    <w:rsid w:val="002B7028"/>
    <w:rsid w:val="002C0B05"/>
    <w:rsid w:val="002C0DA6"/>
    <w:rsid w:val="002C2109"/>
    <w:rsid w:val="002C2F68"/>
    <w:rsid w:val="002C4104"/>
    <w:rsid w:val="002C4CA3"/>
    <w:rsid w:val="002C4EDF"/>
    <w:rsid w:val="002C6A56"/>
    <w:rsid w:val="002C77E9"/>
    <w:rsid w:val="002D0256"/>
    <w:rsid w:val="002D07E2"/>
    <w:rsid w:val="002D0B18"/>
    <w:rsid w:val="002D0FAC"/>
    <w:rsid w:val="002D13D8"/>
    <w:rsid w:val="002D3068"/>
    <w:rsid w:val="002D30E4"/>
    <w:rsid w:val="002D4A7A"/>
    <w:rsid w:val="002D7498"/>
    <w:rsid w:val="002E21A3"/>
    <w:rsid w:val="002E3748"/>
    <w:rsid w:val="002E44B5"/>
    <w:rsid w:val="002E473E"/>
    <w:rsid w:val="002E4B43"/>
    <w:rsid w:val="002E50A6"/>
    <w:rsid w:val="002E60E4"/>
    <w:rsid w:val="002F0AB7"/>
    <w:rsid w:val="002F1821"/>
    <w:rsid w:val="002F2571"/>
    <w:rsid w:val="002F3E39"/>
    <w:rsid w:val="002F4060"/>
    <w:rsid w:val="002F4D2E"/>
    <w:rsid w:val="002F6405"/>
    <w:rsid w:val="002F6E33"/>
    <w:rsid w:val="002F778C"/>
    <w:rsid w:val="002F7DD9"/>
    <w:rsid w:val="003033AC"/>
    <w:rsid w:val="003037FA"/>
    <w:rsid w:val="00304490"/>
    <w:rsid w:val="003045A4"/>
    <w:rsid w:val="00304CB3"/>
    <w:rsid w:val="00304D82"/>
    <w:rsid w:val="00304EFC"/>
    <w:rsid w:val="003065D5"/>
    <w:rsid w:val="00306651"/>
    <w:rsid w:val="003074E1"/>
    <w:rsid w:val="003076B0"/>
    <w:rsid w:val="0031044A"/>
    <w:rsid w:val="00310983"/>
    <w:rsid w:val="00312280"/>
    <w:rsid w:val="003133A3"/>
    <w:rsid w:val="00313492"/>
    <w:rsid w:val="003147E8"/>
    <w:rsid w:val="00314BF6"/>
    <w:rsid w:val="0031568C"/>
    <w:rsid w:val="0031571E"/>
    <w:rsid w:val="00316B6D"/>
    <w:rsid w:val="00316E16"/>
    <w:rsid w:val="00317F03"/>
    <w:rsid w:val="003204DE"/>
    <w:rsid w:val="003208AA"/>
    <w:rsid w:val="00321323"/>
    <w:rsid w:val="0032135D"/>
    <w:rsid w:val="0032265E"/>
    <w:rsid w:val="00323826"/>
    <w:rsid w:val="003275BE"/>
    <w:rsid w:val="00330AA2"/>
    <w:rsid w:val="003310C8"/>
    <w:rsid w:val="003311D2"/>
    <w:rsid w:val="003330BA"/>
    <w:rsid w:val="00334987"/>
    <w:rsid w:val="00336678"/>
    <w:rsid w:val="00336B1E"/>
    <w:rsid w:val="00336CBC"/>
    <w:rsid w:val="00340348"/>
    <w:rsid w:val="003406B7"/>
    <w:rsid w:val="00340E41"/>
    <w:rsid w:val="0034188B"/>
    <w:rsid w:val="00343336"/>
    <w:rsid w:val="003442DB"/>
    <w:rsid w:val="00345198"/>
    <w:rsid w:val="00345EE6"/>
    <w:rsid w:val="00346432"/>
    <w:rsid w:val="003511D3"/>
    <w:rsid w:val="00351978"/>
    <w:rsid w:val="0035515D"/>
    <w:rsid w:val="00355780"/>
    <w:rsid w:val="00356253"/>
    <w:rsid w:val="00356625"/>
    <w:rsid w:val="00357C1D"/>
    <w:rsid w:val="00357CB1"/>
    <w:rsid w:val="00357DFC"/>
    <w:rsid w:val="00357F70"/>
    <w:rsid w:val="00360124"/>
    <w:rsid w:val="00360923"/>
    <w:rsid w:val="0036196E"/>
    <w:rsid w:val="003623DF"/>
    <w:rsid w:val="0036449C"/>
    <w:rsid w:val="00365107"/>
    <w:rsid w:val="00365739"/>
    <w:rsid w:val="00366055"/>
    <w:rsid w:val="003708EA"/>
    <w:rsid w:val="00370C29"/>
    <w:rsid w:val="00372492"/>
    <w:rsid w:val="0037618E"/>
    <w:rsid w:val="00377A98"/>
    <w:rsid w:val="00377B76"/>
    <w:rsid w:val="0038099A"/>
    <w:rsid w:val="00382D07"/>
    <w:rsid w:val="00383205"/>
    <w:rsid w:val="0038355F"/>
    <w:rsid w:val="00384944"/>
    <w:rsid w:val="00384AA4"/>
    <w:rsid w:val="00385222"/>
    <w:rsid w:val="0038545A"/>
    <w:rsid w:val="00385A31"/>
    <w:rsid w:val="00385D0A"/>
    <w:rsid w:val="00385EAC"/>
    <w:rsid w:val="00390600"/>
    <w:rsid w:val="00390936"/>
    <w:rsid w:val="00391426"/>
    <w:rsid w:val="003920CC"/>
    <w:rsid w:val="003925F3"/>
    <w:rsid w:val="00394B38"/>
    <w:rsid w:val="00394BA3"/>
    <w:rsid w:val="003965CB"/>
    <w:rsid w:val="00396D2A"/>
    <w:rsid w:val="003971CA"/>
    <w:rsid w:val="003972F9"/>
    <w:rsid w:val="003A00F1"/>
    <w:rsid w:val="003A10E3"/>
    <w:rsid w:val="003A4B86"/>
    <w:rsid w:val="003A5453"/>
    <w:rsid w:val="003A5E81"/>
    <w:rsid w:val="003A62BD"/>
    <w:rsid w:val="003A655E"/>
    <w:rsid w:val="003B0222"/>
    <w:rsid w:val="003B0720"/>
    <w:rsid w:val="003B18A5"/>
    <w:rsid w:val="003B322D"/>
    <w:rsid w:val="003B3250"/>
    <w:rsid w:val="003B5686"/>
    <w:rsid w:val="003B5E50"/>
    <w:rsid w:val="003B61F7"/>
    <w:rsid w:val="003B6D44"/>
    <w:rsid w:val="003B6E42"/>
    <w:rsid w:val="003C08DF"/>
    <w:rsid w:val="003C1106"/>
    <w:rsid w:val="003C69B7"/>
    <w:rsid w:val="003C71BC"/>
    <w:rsid w:val="003C7416"/>
    <w:rsid w:val="003D0065"/>
    <w:rsid w:val="003D0827"/>
    <w:rsid w:val="003D0E90"/>
    <w:rsid w:val="003D1B96"/>
    <w:rsid w:val="003D23D8"/>
    <w:rsid w:val="003D4531"/>
    <w:rsid w:val="003D5288"/>
    <w:rsid w:val="003D5740"/>
    <w:rsid w:val="003D5CDA"/>
    <w:rsid w:val="003D6670"/>
    <w:rsid w:val="003D73B5"/>
    <w:rsid w:val="003D7DBD"/>
    <w:rsid w:val="003E0382"/>
    <w:rsid w:val="003E07FA"/>
    <w:rsid w:val="003E19B1"/>
    <w:rsid w:val="003E286A"/>
    <w:rsid w:val="003E2E8C"/>
    <w:rsid w:val="003E3194"/>
    <w:rsid w:val="003E365E"/>
    <w:rsid w:val="003E36C3"/>
    <w:rsid w:val="003E47A5"/>
    <w:rsid w:val="003E710E"/>
    <w:rsid w:val="003E73F8"/>
    <w:rsid w:val="003F00EE"/>
    <w:rsid w:val="003F02D9"/>
    <w:rsid w:val="003F0EC4"/>
    <w:rsid w:val="003F12F2"/>
    <w:rsid w:val="003F1B9C"/>
    <w:rsid w:val="003F2828"/>
    <w:rsid w:val="003F2837"/>
    <w:rsid w:val="003F5D1B"/>
    <w:rsid w:val="003F79CB"/>
    <w:rsid w:val="0040017D"/>
    <w:rsid w:val="004004C2"/>
    <w:rsid w:val="00400754"/>
    <w:rsid w:val="00400CCF"/>
    <w:rsid w:val="00401812"/>
    <w:rsid w:val="00403603"/>
    <w:rsid w:val="0040461D"/>
    <w:rsid w:val="00405CB0"/>
    <w:rsid w:val="004060DB"/>
    <w:rsid w:val="004065AA"/>
    <w:rsid w:val="0040746F"/>
    <w:rsid w:val="00407BD8"/>
    <w:rsid w:val="00410208"/>
    <w:rsid w:val="00410553"/>
    <w:rsid w:val="00413188"/>
    <w:rsid w:val="004131BB"/>
    <w:rsid w:val="00413F6C"/>
    <w:rsid w:val="00416701"/>
    <w:rsid w:val="00416BCD"/>
    <w:rsid w:val="00417C84"/>
    <w:rsid w:val="00420044"/>
    <w:rsid w:val="00421D95"/>
    <w:rsid w:val="0042318C"/>
    <w:rsid w:val="00423DD7"/>
    <w:rsid w:val="00425243"/>
    <w:rsid w:val="00425FFC"/>
    <w:rsid w:val="00426BDC"/>
    <w:rsid w:val="0043028D"/>
    <w:rsid w:val="0043081A"/>
    <w:rsid w:val="00432C15"/>
    <w:rsid w:val="00433201"/>
    <w:rsid w:val="004332B5"/>
    <w:rsid w:val="004337F9"/>
    <w:rsid w:val="00433853"/>
    <w:rsid w:val="00433D06"/>
    <w:rsid w:val="00434BA8"/>
    <w:rsid w:val="004352FF"/>
    <w:rsid w:val="00436DB6"/>
    <w:rsid w:val="004411C1"/>
    <w:rsid w:val="00442E06"/>
    <w:rsid w:val="00444D16"/>
    <w:rsid w:val="00445265"/>
    <w:rsid w:val="00447151"/>
    <w:rsid w:val="00447ACE"/>
    <w:rsid w:val="00450A74"/>
    <w:rsid w:val="004528E1"/>
    <w:rsid w:val="00452B32"/>
    <w:rsid w:val="00452D60"/>
    <w:rsid w:val="004534A1"/>
    <w:rsid w:val="00453B91"/>
    <w:rsid w:val="00455DF1"/>
    <w:rsid w:val="00456EBE"/>
    <w:rsid w:val="00457242"/>
    <w:rsid w:val="00457A95"/>
    <w:rsid w:val="00460130"/>
    <w:rsid w:val="004605CA"/>
    <w:rsid w:val="004605D7"/>
    <w:rsid w:val="00462CB3"/>
    <w:rsid w:val="00464B66"/>
    <w:rsid w:val="004673AE"/>
    <w:rsid w:val="00467ECB"/>
    <w:rsid w:val="004724F5"/>
    <w:rsid w:val="00472ACD"/>
    <w:rsid w:val="00472F2E"/>
    <w:rsid w:val="00475DE8"/>
    <w:rsid w:val="0047662C"/>
    <w:rsid w:val="00484153"/>
    <w:rsid w:val="004861EF"/>
    <w:rsid w:val="00487580"/>
    <w:rsid w:val="00490C06"/>
    <w:rsid w:val="00490CEE"/>
    <w:rsid w:val="0049255E"/>
    <w:rsid w:val="00492C8F"/>
    <w:rsid w:val="00493D8E"/>
    <w:rsid w:val="00493E1D"/>
    <w:rsid w:val="004945D7"/>
    <w:rsid w:val="00494AF4"/>
    <w:rsid w:val="00497C7F"/>
    <w:rsid w:val="00497FA0"/>
    <w:rsid w:val="004A0568"/>
    <w:rsid w:val="004A06D7"/>
    <w:rsid w:val="004A1505"/>
    <w:rsid w:val="004A186A"/>
    <w:rsid w:val="004A2005"/>
    <w:rsid w:val="004A2DFB"/>
    <w:rsid w:val="004A4487"/>
    <w:rsid w:val="004A4701"/>
    <w:rsid w:val="004A4CA7"/>
    <w:rsid w:val="004A5803"/>
    <w:rsid w:val="004A5A10"/>
    <w:rsid w:val="004A612F"/>
    <w:rsid w:val="004A7644"/>
    <w:rsid w:val="004B1543"/>
    <w:rsid w:val="004B23DD"/>
    <w:rsid w:val="004B2DE0"/>
    <w:rsid w:val="004B3E1E"/>
    <w:rsid w:val="004B41FD"/>
    <w:rsid w:val="004B4224"/>
    <w:rsid w:val="004B5023"/>
    <w:rsid w:val="004B53FA"/>
    <w:rsid w:val="004B5DD0"/>
    <w:rsid w:val="004B6102"/>
    <w:rsid w:val="004B6219"/>
    <w:rsid w:val="004B6A25"/>
    <w:rsid w:val="004B7B00"/>
    <w:rsid w:val="004C0ABA"/>
    <w:rsid w:val="004C13D9"/>
    <w:rsid w:val="004C268E"/>
    <w:rsid w:val="004C3AD0"/>
    <w:rsid w:val="004C4FBF"/>
    <w:rsid w:val="004C5421"/>
    <w:rsid w:val="004C5F38"/>
    <w:rsid w:val="004C71CB"/>
    <w:rsid w:val="004C77A7"/>
    <w:rsid w:val="004D3337"/>
    <w:rsid w:val="004D47C4"/>
    <w:rsid w:val="004D52C8"/>
    <w:rsid w:val="004D6682"/>
    <w:rsid w:val="004D6747"/>
    <w:rsid w:val="004D6894"/>
    <w:rsid w:val="004D6AA5"/>
    <w:rsid w:val="004D7F56"/>
    <w:rsid w:val="004E00B0"/>
    <w:rsid w:val="004E15A8"/>
    <w:rsid w:val="004E2113"/>
    <w:rsid w:val="004E34AD"/>
    <w:rsid w:val="004E5C32"/>
    <w:rsid w:val="004E6C25"/>
    <w:rsid w:val="004E6D90"/>
    <w:rsid w:val="004E7F24"/>
    <w:rsid w:val="004F1367"/>
    <w:rsid w:val="004F1B3F"/>
    <w:rsid w:val="004F4C40"/>
    <w:rsid w:val="004F5029"/>
    <w:rsid w:val="004F5DBA"/>
    <w:rsid w:val="004F6DBF"/>
    <w:rsid w:val="004F79C0"/>
    <w:rsid w:val="00500AEC"/>
    <w:rsid w:val="00500DC4"/>
    <w:rsid w:val="00500F16"/>
    <w:rsid w:val="00501F7E"/>
    <w:rsid w:val="005020B5"/>
    <w:rsid w:val="00503A6A"/>
    <w:rsid w:val="00504DBA"/>
    <w:rsid w:val="005052DB"/>
    <w:rsid w:val="005057FB"/>
    <w:rsid w:val="00506DD3"/>
    <w:rsid w:val="00510114"/>
    <w:rsid w:val="00510FCC"/>
    <w:rsid w:val="00511A23"/>
    <w:rsid w:val="00512176"/>
    <w:rsid w:val="00512293"/>
    <w:rsid w:val="00513E18"/>
    <w:rsid w:val="00514492"/>
    <w:rsid w:val="005161BE"/>
    <w:rsid w:val="0051661C"/>
    <w:rsid w:val="0051761D"/>
    <w:rsid w:val="00520D53"/>
    <w:rsid w:val="00521E56"/>
    <w:rsid w:val="0052440B"/>
    <w:rsid w:val="0052560F"/>
    <w:rsid w:val="00525BF8"/>
    <w:rsid w:val="00525C1F"/>
    <w:rsid w:val="00526BA5"/>
    <w:rsid w:val="005308CC"/>
    <w:rsid w:val="00532991"/>
    <w:rsid w:val="0053308C"/>
    <w:rsid w:val="005346E4"/>
    <w:rsid w:val="00534780"/>
    <w:rsid w:val="00534821"/>
    <w:rsid w:val="005359E3"/>
    <w:rsid w:val="00535CEA"/>
    <w:rsid w:val="00536ACE"/>
    <w:rsid w:val="005373AE"/>
    <w:rsid w:val="005421A7"/>
    <w:rsid w:val="005424AF"/>
    <w:rsid w:val="00542914"/>
    <w:rsid w:val="0054341E"/>
    <w:rsid w:val="005448B3"/>
    <w:rsid w:val="00544F8D"/>
    <w:rsid w:val="005450D6"/>
    <w:rsid w:val="00546B37"/>
    <w:rsid w:val="005472B3"/>
    <w:rsid w:val="005511F5"/>
    <w:rsid w:val="005529FC"/>
    <w:rsid w:val="00554441"/>
    <w:rsid w:val="005544F4"/>
    <w:rsid w:val="00554AA7"/>
    <w:rsid w:val="0055582E"/>
    <w:rsid w:val="005562FD"/>
    <w:rsid w:val="005600A1"/>
    <w:rsid w:val="00561A19"/>
    <w:rsid w:val="00563570"/>
    <w:rsid w:val="00563860"/>
    <w:rsid w:val="0056404E"/>
    <w:rsid w:val="0056462B"/>
    <w:rsid w:val="00565FD9"/>
    <w:rsid w:val="0056617F"/>
    <w:rsid w:val="0056638D"/>
    <w:rsid w:val="00566F49"/>
    <w:rsid w:val="0056748E"/>
    <w:rsid w:val="00567995"/>
    <w:rsid w:val="00567BF1"/>
    <w:rsid w:val="00567D63"/>
    <w:rsid w:val="00570198"/>
    <w:rsid w:val="00570AEC"/>
    <w:rsid w:val="00575F7A"/>
    <w:rsid w:val="005765A3"/>
    <w:rsid w:val="0057678B"/>
    <w:rsid w:val="00580192"/>
    <w:rsid w:val="0058050B"/>
    <w:rsid w:val="005813BF"/>
    <w:rsid w:val="0058151F"/>
    <w:rsid w:val="00581B3E"/>
    <w:rsid w:val="0058293D"/>
    <w:rsid w:val="00583E49"/>
    <w:rsid w:val="00584179"/>
    <w:rsid w:val="005860FA"/>
    <w:rsid w:val="005879F3"/>
    <w:rsid w:val="00591171"/>
    <w:rsid w:val="00591304"/>
    <w:rsid w:val="00591686"/>
    <w:rsid w:val="005917DB"/>
    <w:rsid w:val="00592A9F"/>
    <w:rsid w:val="005940AD"/>
    <w:rsid w:val="00594F02"/>
    <w:rsid w:val="00596256"/>
    <w:rsid w:val="00597B07"/>
    <w:rsid w:val="005A0149"/>
    <w:rsid w:val="005A0B06"/>
    <w:rsid w:val="005A0B24"/>
    <w:rsid w:val="005A145B"/>
    <w:rsid w:val="005A17E5"/>
    <w:rsid w:val="005A354E"/>
    <w:rsid w:val="005A529C"/>
    <w:rsid w:val="005B036F"/>
    <w:rsid w:val="005B0E8B"/>
    <w:rsid w:val="005B122D"/>
    <w:rsid w:val="005B1997"/>
    <w:rsid w:val="005B439C"/>
    <w:rsid w:val="005B55F6"/>
    <w:rsid w:val="005B5DE2"/>
    <w:rsid w:val="005B5EBE"/>
    <w:rsid w:val="005B6B97"/>
    <w:rsid w:val="005B6E49"/>
    <w:rsid w:val="005B6F79"/>
    <w:rsid w:val="005B7D76"/>
    <w:rsid w:val="005C0271"/>
    <w:rsid w:val="005C1F3D"/>
    <w:rsid w:val="005C2972"/>
    <w:rsid w:val="005C2CE1"/>
    <w:rsid w:val="005C2FEA"/>
    <w:rsid w:val="005C38C3"/>
    <w:rsid w:val="005C3912"/>
    <w:rsid w:val="005C3CF1"/>
    <w:rsid w:val="005C6E7E"/>
    <w:rsid w:val="005C77FF"/>
    <w:rsid w:val="005C7E6F"/>
    <w:rsid w:val="005D02FB"/>
    <w:rsid w:val="005D113D"/>
    <w:rsid w:val="005D1172"/>
    <w:rsid w:val="005D1340"/>
    <w:rsid w:val="005D1462"/>
    <w:rsid w:val="005D1DA7"/>
    <w:rsid w:val="005D3294"/>
    <w:rsid w:val="005D40DA"/>
    <w:rsid w:val="005D4F6E"/>
    <w:rsid w:val="005D5C13"/>
    <w:rsid w:val="005D6478"/>
    <w:rsid w:val="005D7579"/>
    <w:rsid w:val="005D7B25"/>
    <w:rsid w:val="005E05FD"/>
    <w:rsid w:val="005E19B9"/>
    <w:rsid w:val="005E28B8"/>
    <w:rsid w:val="005E3568"/>
    <w:rsid w:val="005E39EB"/>
    <w:rsid w:val="005E486C"/>
    <w:rsid w:val="005E4D1C"/>
    <w:rsid w:val="005E5664"/>
    <w:rsid w:val="005F01CC"/>
    <w:rsid w:val="005F1314"/>
    <w:rsid w:val="005F18E0"/>
    <w:rsid w:val="005F43F8"/>
    <w:rsid w:val="005F4CBB"/>
    <w:rsid w:val="005F5086"/>
    <w:rsid w:val="005F7AA0"/>
    <w:rsid w:val="006027E7"/>
    <w:rsid w:val="0060350A"/>
    <w:rsid w:val="0060367F"/>
    <w:rsid w:val="0060395D"/>
    <w:rsid w:val="00603C43"/>
    <w:rsid w:val="0060623D"/>
    <w:rsid w:val="00606470"/>
    <w:rsid w:val="00607929"/>
    <w:rsid w:val="00607AFC"/>
    <w:rsid w:val="00607DE1"/>
    <w:rsid w:val="00610D35"/>
    <w:rsid w:val="00611019"/>
    <w:rsid w:val="00611E8B"/>
    <w:rsid w:val="006121DD"/>
    <w:rsid w:val="006126C2"/>
    <w:rsid w:val="006133FE"/>
    <w:rsid w:val="006134F2"/>
    <w:rsid w:val="006144A2"/>
    <w:rsid w:val="006147BC"/>
    <w:rsid w:val="006156C7"/>
    <w:rsid w:val="00615DCD"/>
    <w:rsid w:val="00616D84"/>
    <w:rsid w:val="00620252"/>
    <w:rsid w:val="0062236B"/>
    <w:rsid w:val="00622F48"/>
    <w:rsid w:val="00623F26"/>
    <w:rsid w:val="0062412F"/>
    <w:rsid w:val="00624612"/>
    <w:rsid w:val="006249A6"/>
    <w:rsid w:val="00626612"/>
    <w:rsid w:val="00626F52"/>
    <w:rsid w:val="00627E3D"/>
    <w:rsid w:val="00631271"/>
    <w:rsid w:val="00631620"/>
    <w:rsid w:val="00631A84"/>
    <w:rsid w:val="006320CC"/>
    <w:rsid w:val="00632F03"/>
    <w:rsid w:val="006335B4"/>
    <w:rsid w:val="00633763"/>
    <w:rsid w:val="00633C56"/>
    <w:rsid w:val="00634612"/>
    <w:rsid w:val="00640A24"/>
    <w:rsid w:val="00641156"/>
    <w:rsid w:val="00643232"/>
    <w:rsid w:val="006435C9"/>
    <w:rsid w:val="0064433F"/>
    <w:rsid w:val="0064492A"/>
    <w:rsid w:val="00646BF5"/>
    <w:rsid w:val="00647F2C"/>
    <w:rsid w:val="00650BB3"/>
    <w:rsid w:val="00652A12"/>
    <w:rsid w:val="00656E24"/>
    <w:rsid w:val="006572B7"/>
    <w:rsid w:val="0066191C"/>
    <w:rsid w:val="00662EAB"/>
    <w:rsid w:val="006632BD"/>
    <w:rsid w:val="00664036"/>
    <w:rsid w:val="00665C1B"/>
    <w:rsid w:val="00666579"/>
    <w:rsid w:val="00666B26"/>
    <w:rsid w:val="00667F45"/>
    <w:rsid w:val="006701A6"/>
    <w:rsid w:val="00672763"/>
    <w:rsid w:val="00672B4E"/>
    <w:rsid w:val="0067352E"/>
    <w:rsid w:val="00673AA4"/>
    <w:rsid w:val="006757D8"/>
    <w:rsid w:val="00675A10"/>
    <w:rsid w:val="00675C5E"/>
    <w:rsid w:val="00676377"/>
    <w:rsid w:val="00676890"/>
    <w:rsid w:val="006805C1"/>
    <w:rsid w:val="006808E2"/>
    <w:rsid w:val="00680D27"/>
    <w:rsid w:val="00680F7F"/>
    <w:rsid w:val="00681735"/>
    <w:rsid w:val="0068222E"/>
    <w:rsid w:val="006822D2"/>
    <w:rsid w:val="00682395"/>
    <w:rsid w:val="00682966"/>
    <w:rsid w:val="00682C5F"/>
    <w:rsid w:val="00682D88"/>
    <w:rsid w:val="00683BC7"/>
    <w:rsid w:val="00684080"/>
    <w:rsid w:val="00685084"/>
    <w:rsid w:val="006850FD"/>
    <w:rsid w:val="00685770"/>
    <w:rsid w:val="0068636B"/>
    <w:rsid w:val="0068657F"/>
    <w:rsid w:val="00687C26"/>
    <w:rsid w:val="00690A96"/>
    <w:rsid w:val="00691254"/>
    <w:rsid w:val="00692D20"/>
    <w:rsid w:val="00693144"/>
    <w:rsid w:val="00695335"/>
    <w:rsid w:val="006968A0"/>
    <w:rsid w:val="00696B98"/>
    <w:rsid w:val="006A04AA"/>
    <w:rsid w:val="006A0BD1"/>
    <w:rsid w:val="006A11E8"/>
    <w:rsid w:val="006A22CD"/>
    <w:rsid w:val="006A2B46"/>
    <w:rsid w:val="006A388C"/>
    <w:rsid w:val="006A3CD6"/>
    <w:rsid w:val="006A3D7E"/>
    <w:rsid w:val="006A42F2"/>
    <w:rsid w:val="006A5FA9"/>
    <w:rsid w:val="006A6335"/>
    <w:rsid w:val="006A6637"/>
    <w:rsid w:val="006A6A0B"/>
    <w:rsid w:val="006B0368"/>
    <w:rsid w:val="006B1913"/>
    <w:rsid w:val="006B3AEF"/>
    <w:rsid w:val="006B5821"/>
    <w:rsid w:val="006B6BEC"/>
    <w:rsid w:val="006B6EDE"/>
    <w:rsid w:val="006B7C20"/>
    <w:rsid w:val="006C049B"/>
    <w:rsid w:val="006C054B"/>
    <w:rsid w:val="006C1824"/>
    <w:rsid w:val="006C37D8"/>
    <w:rsid w:val="006C42DE"/>
    <w:rsid w:val="006C6DCB"/>
    <w:rsid w:val="006C7604"/>
    <w:rsid w:val="006D06E2"/>
    <w:rsid w:val="006D0C24"/>
    <w:rsid w:val="006D26BE"/>
    <w:rsid w:val="006D5F56"/>
    <w:rsid w:val="006D7665"/>
    <w:rsid w:val="006E1526"/>
    <w:rsid w:val="006E1604"/>
    <w:rsid w:val="006E1911"/>
    <w:rsid w:val="006E1EA4"/>
    <w:rsid w:val="006E26EF"/>
    <w:rsid w:val="006E3181"/>
    <w:rsid w:val="006E3253"/>
    <w:rsid w:val="006E44EB"/>
    <w:rsid w:val="006E47AA"/>
    <w:rsid w:val="006E5326"/>
    <w:rsid w:val="006E5A6A"/>
    <w:rsid w:val="006E6145"/>
    <w:rsid w:val="006E743C"/>
    <w:rsid w:val="006E756F"/>
    <w:rsid w:val="006E7810"/>
    <w:rsid w:val="006E7C4C"/>
    <w:rsid w:val="006F1196"/>
    <w:rsid w:val="006F39EC"/>
    <w:rsid w:val="006F4072"/>
    <w:rsid w:val="006F4EC6"/>
    <w:rsid w:val="006F50AA"/>
    <w:rsid w:val="006F6E8D"/>
    <w:rsid w:val="006F73FB"/>
    <w:rsid w:val="0070024C"/>
    <w:rsid w:val="007004AE"/>
    <w:rsid w:val="007007FE"/>
    <w:rsid w:val="00701741"/>
    <w:rsid w:val="0070192F"/>
    <w:rsid w:val="00701DFE"/>
    <w:rsid w:val="007022AD"/>
    <w:rsid w:val="00702E6D"/>
    <w:rsid w:val="00703C74"/>
    <w:rsid w:val="00704894"/>
    <w:rsid w:val="0070505F"/>
    <w:rsid w:val="00705C98"/>
    <w:rsid w:val="007063C5"/>
    <w:rsid w:val="0071000A"/>
    <w:rsid w:val="00710133"/>
    <w:rsid w:val="00711160"/>
    <w:rsid w:val="0071116B"/>
    <w:rsid w:val="0071117F"/>
    <w:rsid w:val="00713BE6"/>
    <w:rsid w:val="00713DC5"/>
    <w:rsid w:val="00716CD4"/>
    <w:rsid w:val="007179A5"/>
    <w:rsid w:val="00717F78"/>
    <w:rsid w:val="0072031E"/>
    <w:rsid w:val="007219E7"/>
    <w:rsid w:val="00721BF9"/>
    <w:rsid w:val="007224C5"/>
    <w:rsid w:val="007233A3"/>
    <w:rsid w:val="007237FC"/>
    <w:rsid w:val="00723E49"/>
    <w:rsid w:val="007252BD"/>
    <w:rsid w:val="0072576B"/>
    <w:rsid w:val="00726DDB"/>
    <w:rsid w:val="007275E9"/>
    <w:rsid w:val="007334BC"/>
    <w:rsid w:val="00733668"/>
    <w:rsid w:val="00733A2A"/>
    <w:rsid w:val="00733BA1"/>
    <w:rsid w:val="0073408B"/>
    <w:rsid w:val="007350B8"/>
    <w:rsid w:val="00735A5D"/>
    <w:rsid w:val="00736434"/>
    <w:rsid w:val="00737721"/>
    <w:rsid w:val="00740FFC"/>
    <w:rsid w:val="007411B5"/>
    <w:rsid w:val="00741254"/>
    <w:rsid w:val="00741FA1"/>
    <w:rsid w:val="00742B49"/>
    <w:rsid w:val="00742C16"/>
    <w:rsid w:val="00744036"/>
    <w:rsid w:val="00745E1B"/>
    <w:rsid w:val="007530B0"/>
    <w:rsid w:val="00753446"/>
    <w:rsid w:val="007540A6"/>
    <w:rsid w:val="007556E8"/>
    <w:rsid w:val="00756944"/>
    <w:rsid w:val="007575B9"/>
    <w:rsid w:val="00760214"/>
    <w:rsid w:val="00761CFB"/>
    <w:rsid w:val="00762C32"/>
    <w:rsid w:val="00763BC0"/>
    <w:rsid w:val="00765C67"/>
    <w:rsid w:val="00766911"/>
    <w:rsid w:val="00766D9D"/>
    <w:rsid w:val="0076723D"/>
    <w:rsid w:val="00767862"/>
    <w:rsid w:val="00767B8D"/>
    <w:rsid w:val="0077228E"/>
    <w:rsid w:val="00772D4A"/>
    <w:rsid w:val="007752F1"/>
    <w:rsid w:val="00775874"/>
    <w:rsid w:val="00775A15"/>
    <w:rsid w:val="00777850"/>
    <w:rsid w:val="00780B71"/>
    <w:rsid w:val="0078163D"/>
    <w:rsid w:val="00781D52"/>
    <w:rsid w:val="00782FB5"/>
    <w:rsid w:val="00784B38"/>
    <w:rsid w:val="00785C5D"/>
    <w:rsid w:val="00786B69"/>
    <w:rsid w:val="00790EFE"/>
    <w:rsid w:val="0079107E"/>
    <w:rsid w:val="00792B91"/>
    <w:rsid w:val="007951AB"/>
    <w:rsid w:val="00795612"/>
    <w:rsid w:val="007975D6"/>
    <w:rsid w:val="00797E08"/>
    <w:rsid w:val="007A0A14"/>
    <w:rsid w:val="007A0B9A"/>
    <w:rsid w:val="007A27A8"/>
    <w:rsid w:val="007A3D0B"/>
    <w:rsid w:val="007A4C1D"/>
    <w:rsid w:val="007A5D08"/>
    <w:rsid w:val="007A7421"/>
    <w:rsid w:val="007B09AA"/>
    <w:rsid w:val="007B1667"/>
    <w:rsid w:val="007B4649"/>
    <w:rsid w:val="007B46C8"/>
    <w:rsid w:val="007B4DD4"/>
    <w:rsid w:val="007B5DEF"/>
    <w:rsid w:val="007B7975"/>
    <w:rsid w:val="007B7C04"/>
    <w:rsid w:val="007B7CA9"/>
    <w:rsid w:val="007B7DA6"/>
    <w:rsid w:val="007C00B0"/>
    <w:rsid w:val="007C079C"/>
    <w:rsid w:val="007C2370"/>
    <w:rsid w:val="007C27A8"/>
    <w:rsid w:val="007C2E3C"/>
    <w:rsid w:val="007C3E26"/>
    <w:rsid w:val="007C4BB2"/>
    <w:rsid w:val="007C5081"/>
    <w:rsid w:val="007C5E9A"/>
    <w:rsid w:val="007C5FDD"/>
    <w:rsid w:val="007C67AF"/>
    <w:rsid w:val="007D3351"/>
    <w:rsid w:val="007D448D"/>
    <w:rsid w:val="007D45FB"/>
    <w:rsid w:val="007D4AA6"/>
    <w:rsid w:val="007D4D15"/>
    <w:rsid w:val="007D5788"/>
    <w:rsid w:val="007D6395"/>
    <w:rsid w:val="007D6896"/>
    <w:rsid w:val="007E00DB"/>
    <w:rsid w:val="007E0BD2"/>
    <w:rsid w:val="007E2AB1"/>
    <w:rsid w:val="007E3BA6"/>
    <w:rsid w:val="007E3FB7"/>
    <w:rsid w:val="007E4F0F"/>
    <w:rsid w:val="007E5DFE"/>
    <w:rsid w:val="007E5F6D"/>
    <w:rsid w:val="007E70CF"/>
    <w:rsid w:val="007F0F46"/>
    <w:rsid w:val="007F212B"/>
    <w:rsid w:val="007F2BB5"/>
    <w:rsid w:val="007F4DB6"/>
    <w:rsid w:val="007F6193"/>
    <w:rsid w:val="007F6875"/>
    <w:rsid w:val="007F6980"/>
    <w:rsid w:val="007F6EFC"/>
    <w:rsid w:val="008021D0"/>
    <w:rsid w:val="00803223"/>
    <w:rsid w:val="00804E90"/>
    <w:rsid w:val="0080578D"/>
    <w:rsid w:val="00805A80"/>
    <w:rsid w:val="008079C7"/>
    <w:rsid w:val="00807CED"/>
    <w:rsid w:val="00810342"/>
    <w:rsid w:val="00811294"/>
    <w:rsid w:val="00811382"/>
    <w:rsid w:val="00811F50"/>
    <w:rsid w:val="008123B7"/>
    <w:rsid w:val="00817E95"/>
    <w:rsid w:val="00820026"/>
    <w:rsid w:val="008204C9"/>
    <w:rsid w:val="008213F8"/>
    <w:rsid w:val="00822EEC"/>
    <w:rsid w:val="008234E2"/>
    <w:rsid w:val="008249CB"/>
    <w:rsid w:val="008252B4"/>
    <w:rsid w:val="008258FE"/>
    <w:rsid w:val="00826A0C"/>
    <w:rsid w:val="00827243"/>
    <w:rsid w:val="0082771E"/>
    <w:rsid w:val="00827822"/>
    <w:rsid w:val="00827A4A"/>
    <w:rsid w:val="008301BF"/>
    <w:rsid w:val="00830C43"/>
    <w:rsid w:val="00832EC9"/>
    <w:rsid w:val="008346B3"/>
    <w:rsid w:val="0083503D"/>
    <w:rsid w:val="00835CE0"/>
    <w:rsid w:val="00835D3D"/>
    <w:rsid w:val="008362E2"/>
    <w:rsid w:val="00837C41"/>
    <w:rsid w:val="00837E51"/>
    <w:rsid w:val="00840836"/>
    <w:rsid w:val="0084093F"/>
    <w:rsid w:val="008411B5"/>
    <w:rsid w:val="008412E2"/>
    <w:rsid w:val="00841410"/>
    <w:rsid w:val="00841576"/>
    <w:rsid w:val="008419B6"/>
    <w:rsid w:val="008419C8"/>
    <w:rsid w:val="008420EF"/>
    <w:rsid w:val="008429C5"/>
    <w:rsid w:val="008437D3"/>
    <w:rsid w:val="0084402C"/>
    <w:rsid w:val="008464D4"/>
    <w:rsid w:val="00846AD4"/>
    <w:rsid w:val="008516F0"/>
    <w:rsid w:val="00852A01"/>
    <w:rsid w:val="0085328B"/>
    <w:rsid w:val="00853DEA"/>
    <w:rsid w:val="00854B43"/>
    <w:rsid w:val="00854E5D"/>
    <w:rsid w:val="00856F78"/>
    <w:rsid w:val="0085790D"/>
    <w:rsid w:val="008604BC"/>
    <w:rsid w:val="00860B7E"/>
    <w:rsid w:val="00860C67"/>
    <w:rsid w:val="00861273"/>
    <w:rsid w:val="0086131C"/>
    <w:rsid w:val="00861831"/>
    <w:rsid w:val="00863C9B"/>
    <w:rsid w:val="0086425C"/>
    <w:rsid w:val="00864C85"/>
    <w:rsid w:val="008650BE"/>
    <w:rsid w:val="00865B0B"/>
    <w:rsid w:val="008664B5"/>
    <w:rsid w:val="0086745C"/>
    <w:rsid w:val="00870BE9"/>
    <w:rsid w:val="008726B4"/>
    <w:rsid w:val="00872E1C"/>
    <w:rsid w:val="00875EF1"/>
    <w:rsid w:val="008766D2"/>
    <w:rsid w:val="00876BD7"/>
    <w:rsid w:val="00882CFC"/>
    <w:rsid w:val="008852F1"/>
    <w:rsid w:val="00885F43"/>
    <w:rsid w:val="008875F4"/>
    <w:rsid w:val="0088764C"/>
    <w:rsid w:val="00887C3D"/>
    <w:rsid w:val="00887CCB"/>
    <w:rsid w:val="00890A26"/>
    <w:rsid w:val="00890E10"/>
    <w:rsid w:val="00891005"/>
    <w:rsid w:val="00891288"/>
    <w:rsid w:val="00891F87"/>
    <w:rsid w:val="008927ED"/>
    <w:rsid w:val="00893EA3"/>
    <w:rsid w:val="00894284"/>
    <w:rsid w:val="00897637"/>
    <w:rsid w:val="00897C0B"/>
    <w:rsid w:val="008A0FB6"/>
    <w:rsid w:val="008A20DC"/>
    <w:rsid w:val="008A2F66"/>
    <w:rsid w:val="008A319A"/>
    <w:rsid w:val="008A3942"/>
    <w:rsid w:val="008A4D69"/>
    <w:rsid w:val="008A5746"/>
    <w:rsid w:val="008A6E6E"/>
    <w:rsid w:val="008A70A4"/>
    <w:rsid w:val="008B17C3"/>
    <w:rsid w:val="008B249E"/>
    <w:rsid w:val="008B41D8"/>
    <w:rsid w:val="008B5BE9"/>
    <w:rsid w:val="008B5DE4"/>
    <w:rsid w:val="008B6353"/>
    <w:rsid w:val="008B7289"/>
    <w:rsid w:val="008C0604"/>
    <w:rsid w:val="008C0D04"/>
    <w:rsid w:val="008C12A9"/>
    <w:rsid w:val="008C323F"/>
    <w:rsid w:val="008C37BA"/>
    <w:rsid w:val="008C4673"/>
    <w:rsid w:val="008C4CE1"/>
    <w:rsid w:val="008C63E1"/>
    <w:rsid w:val="008C650B"/>
    <w:rsid w:val="008C7FBE"/>
    <w:rsid w:val="008D10A4"/>
    <w:rsid w:val="008D1213"/>
    <w:rsid w:val="008D1FE4"/>
    <w:rsid w:val="008D3251"/>
    <w:rsid w:val="008D39D8"/>
    <w:rsid w:val="008D4BF9"/>
    <w:rsid w:val="008D55AF"/>
    <w:rsid w:val="008D66FB"/>
    <w:rsid w:val="008D68C7"/>
    <w:rsid w:val="008D7667"/>
    <w:rsid w:val="008E08EE"/>
    <w:rsid w:val="008E0E28"/>
    <w:rsid w:val="008E2964"/>
    <w:rsid w:val="008E2A91"/>
    <w:rsid w:val="008E3A91"/>
    <w:rsid w:val="008E4B98"/>
    <w:rsid w:val="008E65F9"/>
    <w:rsid w:val="008E6E68"/>
    <w:rsid w:val="008E7E19"/>
    <w:rsid w:val="008F0A58"/>
    <w:rsid w:val="008F1809"/>
    <w:rsid w:val="008F1EE5"/>
    <w:rsid w:val="008F25A3"/>
    <w:rsid w:val="008F2A81"/>
    <w:rsid w:val="008F48A6"/>
    <w:rsid w:val="008F568A"/>
    <w:rsid w:val="008F5CF8"/>
    <w:rsid w:val="008F673E"/>
    <w:rsid w:val="008F70C5"/>
    <w:rsid w:val="008F70D1"/>
    <w:rsid w:val="008F70D6"/>
    <w:rsid w:val="008F7F6D"/>
    <w:rsid w:val="00900530"/>
    <w:rsid w:val="00901732"/>
    <w:rsid w:val="00901EFD"/>
    <w:rsid w:val="00902EF8"/>
    <w:rsid w:val="00904580"/>
    <w:rsid w:val="00906B32"/>
    <w:rsid w:val="00906B44"/>
    <w:rsid w:val="00906D7D"/>
    <w:rsid w:val="009075F9"/>
    <w:rsid w:val="009116CA"/>
    <w:rsid w:val="009126FF"/>
    <w:rsid w:val="00912C3E"/>
    <w:rsid w:val="00913F28"/>
    <w:rsid w:val="009149CA"/>
    <w:rsid w:val="00914D1F"/>
    <w:rsid w:val="00916315"/>
    <w:rsid w:val="0091751E"/>
    <w:rsid w:val="00917964"/>
    <w:rsid w:val="00917BE8"/>
    <w:rsid w:val="00917EFE"/>
    <w:rsid w:val="00922C49"/>
    <w:rsid w:val="00923434"/>
    <w:rsid w:val="00923673"/>
    <w:rsid w:val="00923F65"/>
    <w:rsid w:val="00924476"/>
    <w:rsid w:val="009247E9"/>
    <w:rsid w:val="00925985"/>
    <w:rsid w:val="00926C56"/>
    <w:rsid w:val="00927DA4"/>
    <w:rsid w:val="00930541"/>
    <w:rsid w:val="00931A23"/>
    <w:rsid w:val="00934136"/>
    <w:rsid w:val="00934424"/>
    <w:rsid w:val="00934C58"/>
    <w:rsid w:val="009356C1"/>
    <w:rsid w:val="00935BCB"/>
    <w:rsid w:val="00937120"/>
    <w:rsid w:val="0094115C"/>
    <w:rsid w:val="00941BBC"/>
    <w:rsid w:val="00941F91"/>
    <w:rsid w:val="00942030"/>
    <w:rsid w:val="009447E4"/>
    <w:rsid w:val="00945AF3"/>
    <w:rsid w:val="0094611F"/>
    <w:rsid w:val="009465C2"/>
    <w:rsid w:val="00946D32"/>
    <w:rsid w:val="009510C4"/>
    <w:rsid w:val="00954022"/>
    <w:rsid w:val="009546F7"/>
    <w:rsid w:val="00954C69"/>
    <w:rsid w:val="00955CD1"/>
    <w:rsid w:val="009575F8"/>
    <w:rsid w:val="0095786C"/>
    <w:rsid w:val="00961B13"/>
    <w:rsid w:val="0096243A"/>
    <w:rsid w:val="009628C1"/>
    <w:rsid w:val="00963D61"/>
    <w:rsid w:val="00963F49"/>
    <w:rsid w:val="00964830"/>
    <w:rsid w:val="00964BD2"/>
    <w:rsid w:val="009652F0"/>
    <w:rsid w:val="00965648"/>
    <w:rsid w:val="00965DAD"/>
    <w:rsid w:val="00966317"/>
    <w:rsid w:val="00966CF2"/>
    <w:rsid w:val="00966D5E"/>
    <w:rsid w:val="00967303"/>
    <w:rsid w:val="00967DC8"/>
    <w:rsid w:val="00971FB6"/>
    <w:rsid w:val="009720BE"/>
    <w:rsid w:val="00972FB4"/>
    <w:rsid w:val="00973B6B"/>
    <w:rsid w:val="00974D23"/>
    <w:rsid w:val="00975DB6"/>
    <w:rsid w:val="009772AE"/>
    <w:rsid w:val="00977359"/>
    <w:rsid w:val="0098161D"/>
    <w:rsid w:val="00981674"/>
    <w:rsid w:val="0098297B"/>
    <w:rsid w:val="00982C05"/>
    <w:rsid w:val="00984A28"/>
    <w:rsid w:val="00984ABC"/>
    <w:rsid w:val="00984F32"/>
    <w:rsid w:val="009850EC"/>
    <w:rsid w:val="0098514F"/>
    <w:rsid w:val="009856AF"/>
    <w:rsid w:val="00985701"/>
    <w:rsid w:val="009868AA"/>
    <w:rsid w:val="00987812"/>
    <w:rsid w:val="00987A9F"/>
    <w:rsid w:val="0099100F"/>
    <w:rsid w:val="009917BF"/>
    <w:rsid w:val="00992296"/>
    <w:rsid w:val="00992E1F"/>
    <w:rsid w:val="009931F5"/>
    <w:rsid w:val="00993C60"/>
    <w:rsid w:val="00994015"/>
    <w:rsid w:val="009957FA"/>
    <w:rsid w:val="00996AE8"/>
    <w:rsid w:val="00997140"/>
    <w:rsid w:val="0099735E"/>
    <w:rsid w:val="00997381"/>
    <w:rsid w:val="00997B65"/>
    <w:rsid w:val="009A2301"/>
    <w:rsid w:val="009A2A9A"/>
    <w:rsid w:val="009A2B90"/>
    <w:rsid w:val="009A31EF"/>
    <w:rsid w:val="009A36EE"/>
    <w:rsid w:val="009A47D5"/>
    <w:rsid w:val="009A6362"/>
    <w:rsid w:val="009A7315"/>
    <w:rsid w:val="009B1E5A"/>
    <w:rsid w:val="009B204A"/>
    <w:rsid w:val="009B26E8"/>
    <w:rsid w:val="009B325F"/>
    <w:rsid w:val="009B3AD4"/>
    <w:rsid w:val="009B55BE"/>
    <w:rsid w:val="009B597C"/>
    <w:rsid w:val="009B59B9"/>
    <w:rsid w:val="009B6B31"/>
    <w:rsid w:val="009B6FEA"/>
    <w:rsid w:val="009B789E"/>
    <w:rsid w:val="009B7E76"/>
    <w:rsid w:val="009C17BB"/>
    <w:rsid w:val="009C2844"/>
    <w:rsid w:val="009C3170"/>
    <w:rsid w:val="009C387E"/>
    <w:rsid w:val="009C4E57"/>
    <w:rsid w:val="009C7A72"/>
    <w:rsid w:val="009C7B01"/>
    <w:rsid w:val="009D06C1"/>
    <w:rsid w:val="009D081C"/>
    <w:rsid w:val="009D1C65"/>
    <w:rsid w:val="009D4BE4"/>
    <w:rsid w:val="009D51DF"/>
    <w:rsid w:val="009D5343"/>
    <w:rsid w:val="009D71D9"/>
    <w:rsid w:val="009D767D"/>
    <w:rsid w:val="009E0955"/>
    <w:rsid w:val="009E3486"/>
    <w:rsid w:val="009E38FB"/>
    <w:rsid w:val="009E4258"/>
    <w:rsid w:val="009F00AE"/>
    <w:rsid w:val="009F00EB"/>
    <w:rsid w:val="009F0891"/>
    <w:rsid w:val="009F1352"/>
    <w:rsid w:val="009F16AE"/>
    <w:rsid w:val="009F2B7C"/>
    <w:rsid w:val="009F2BE9"/>
    <w:rsid w:val="009F3586"/>
    <w:rsid w:val="009F3B84"/>
    <w:rsid w:val="009F4527"/>
    <w:rsid w:val="009F5B38"/>
    <w:rsid w:val="009F5C3D"/>
    <w:rsid w:val="00A0074D"/>
    <w:rsid w:val="00A00BF0"/>
    <w:rsid w:val="00A01049"/>
    <w:rsid w:val="00A017A8"/>
    <w:rsid w:val="00A02C4C"/>
    <w:rsid w:val="00A02DE8"/>
    <w:rsid w:val="00A047E1"/>
    <w:rsid w:val="00A04B3E"/>
    <w:rsid w:val="00A05685"/>
    <w:rsid w:val="00A05B92"/>
    <w:rsid w:val="00A063EE"/>
    <w:rsid w:val="00A07901"/>
    <w:rsid w:val="00A1039B"/>
    <w:rsid w:val="00A11A55"/>
    <w:rsid w:val="00A11AD1"/>
    <w:rsid w:val="00A11FDE"/>
    <w:rsid w:val="00A132A8"/>
    <w:rsid w:val="00A132B5"/>
    <w:rsid w:val="00A13E0A"/>
    <w:rsid w:val="00A13FAD"/>
    <w:rsid w:val="00A15BBB"/>
    <w:rsid w:val="00A161D2"/>
    <w:rsid w:val="00A16D9E"/>
    <w:rsid w:val="00A17C2A"/>
    <w:rsid w:val="00A17EE7"/>
    <w:rsid w:val="00A2041E"/>
    <w:rsid w:val="00A20D80"/>
    <w:rsid w:val="00A20FB0"/>
    <w:rsid w:val="00A22067"/>
    <w:rsid w:val="00A23C37"/>
    <w:rsid w:val="00A2410B"/>
    <w:rsid w:val="00A24CAB"/>
    <w:rsid w:val="00A275CA"/>
    <w:rsid w:val="00A30FF8"/>
    <w:rsid w:val="00A3128D"/>
    <w:rsid w:val="00A31CBB"/>
    <w:rsid w:val="00A338A3"/>
    <w:rsid w:val="00A35852"/>
    <w:rsid w:val="00A3688C"/>
    <w:rsid w:val="00A37D8D"/>
    <w:rsid w:val="00A40C41"/>
    <w:rsid w:val="00A40D03"/>
    <w:rsid w:val="00A418C3"/>
    <w:rsid w:val="00A41C49"/>
    <w:rsid w:val="00A41CDB"/>
    <w:rsid w:val="00A41DA7"/>
    <w:rsid w:val="00A424FA"/>
    <w:rsid w:val="00A433A2"/>
    <w:rsid w:val="00A441A6"/>
    <w:rsid w:val="00A45D40"/>
    <w:rsid w:val="00A47F63"/>
    <w:rsid w:val="00A50B41"/>
    <w:rsid w:val="00A51AFD"/>
    <w:rsid w:val="00A52BFF"/>
    <w:rsid w:val="00A53166"/>
    <w:rsid w:val="00A537FA"/>
    <w:rsid w:val="00A53A1C"/>
    <w:rsid w:val="00A552DD"/>
    <w:rsid w:val="00A56E20"/>
    <w:rsid w:val="00A575EB"/>
    <w:rsid w:val="00A57E14"/>
    <w:rsid w:val="00A6055D"/>
    <w:rsid w:val="00A62250"/>
    <w:rsid w:val="00A63653"/>
    <w:rsid w:val="00A63788"/>
    <w:rsid w:val="00A64F71"/>
    <w:rsid w:val="00A65773"/>
    <w:rsid w:val="00A65C0C"/>
    <w:rsid w:val="00A6611D"/>
    <w:rsid w:val="00A663DC"/>
    <w:rsid w:val="00A663DF"/>
    <w:rsid w:val="00A67E92"/>
    <w:rsid w:val="00A67F9D"/>
    <w:rsid w:val="00A702CC"/>
    <w:rsid w:val="00A70DFF"/>
    <w:rsid w:val="00A71904"/>
    <w:rsid w:val="00A7195B"/>
    <w:rsid w:val="00A7314C"/>
    <w:rsid w:val="00A738FC"/>
    <w:rsid w:val="00A74DC3"/>
    <w:rsid w:val="00A75122"/>
    <w:rsid w:val="00A75BED"/>
    <w:rsid w:val="00A77E62"/>
    <w:rsid w:val="00A8085F"/>
    <w:rsid w:val="00A82039"/>
    <w:rsid w:val="00A82D5D"/>
    <w:rsid w:val="00A84133"/>
    <w:rsid w:val="00A85EB9"/>
    <w:rsid w:val="00A85F86"/>
    <w:rsid w:val="00A87314"/>
    <w:rsid w:val="00A904DD"/>
    <w:rsid w:val="00A908A6"/>
    <w:rsid w:val="00A92099"/>
    <w:rsid w:val="00A92944"/>
    <w:rsid w:val="00A947D9"/>
    <w:rsid w:val="00A94F3E"/>
    <w:rsid w:val="00A96AFC"/>
    <w:rsid w:val="00A96BC4"/>
    <w:rsid w:val="00AA0423"/>
    <w:rsid w:val="00AA0CC5"/>
    <w:rsid w:val="00AA3AFE"/>
    <w:rsid w:val="00AA415B"/>
    <w:rsid w:val="00AA610C"/>
    <w:rsid w:val="00AA6FF5"/>
    <w:rsid w:val="00AA77D0"/>
    <w:rsid w:val="00AA78F0"/>
    <w:rsid w:val="00AA7A4F"/>
    <w:rsid w:val="00AB0E91"/>
    <w:rsid w:val="00AB140F"/>
    <w:rsid w:val="00AB193C"/>
    <w:rsid w:val="00AB5EB2"/>
    <w:rsid w:val="00AB618F"/>
    <w:rsid w:val="00AB7C44"/>
    <w:rsid w:val="00AC0A1A"/>
    <w:rsid w:val="00AC0D9F"/>
    <w:rsid w:val="00AC0F28"/>
    <w:rsid w:val="00AC0FD3"/>
    <w:rsid w:val="00AC2C6F"/>
    <w:rsid w:val="00AC354C"/>
    <w:rsid w:val="00AC3721"/>
    <w:rsid w:val="00AC3965"/>
    <w:rsid w:val="00AC4249"/>
    <w:rsid w:val="00AC5A69"/>
    <w:rsid w:val="00AC60BA"/>
    <w:rsid w:val="00AC6513"/>
    <w:rsid w:val="00AD0CBD"/>
    <w:rsid w:val="00AD147C"/>
    <w:rsid w:val="00AD14D0"/>
    <w:rsid w:val="00AD2A5A"/>
    <w:rsid w:val="00AD2F9F"/>
    <w:rsid w:val="00AD4C22"/>
    <w:rsid w:val="00AD4C33"/>
    <w:rsid w:val="00AD512F"/>
    <w:rsid w:val="00AD60D6"/>
    <w:rsid w:val="00AD6464"/>
    <w:rsid w:val="00AD6B91"/>
    <w:rsid w:val="00AD7B70"/>
    <w:rsid w:val="00AE1A24"/>
    <w:rsid w:val="00AE1B2A"/>
    <w:rsid w:val="00AE25EA"/>
    <w:rsid w:val="00AE528B"/>
    <w:rsid w:val="00AE542C"/>
    <w:rsid w:val="00AE5CF6"/>
    <w:rsid w:val="00AE5D4A"/>
    <w:rsid w:val="00AE5E57"/>
    <w:rsid w:val="00AE6696"/>
    <w:rsid w:val="00AE7730"/>
    <w:rsid w:val="00AE784F"/>
    <w:rsid w:val="00AF04BA"/>
    <w:rsid w:val="00AF0C6C"/>
    <w:rsid w:val="00AF1579"/>
    <w:rsid w:val="00AF4FCC"/>
    <w:rsid w:val="00AF50D7"/>
    <w:rsid w:val="00AF615F"/>
    <w:rsid w:val="00AF772D"/>
    <w:rsid w:val="00B019EC"/>
    <w:rsid w:val="00B04695"/>
    <w:rsid w:val="00B04CB2"/>
    <w:rsid w:val="00B063D8"/>
    <w:rsid w:val="00B068C3"/>
    <w:rsid w:val="00B102E4"/>
    <w:rsid w:val="00B10532"/>
    <w:rsid w:val="00B11358"/>
    <w:rsid w:val="00B114CC"/>
    <w:rsid w:val="00B11B79"/>
    <w:rsid w:val="00B123AB"/>
    <w:rsid w:val="00B136E1"/>
    <w:rsid w:val="00B13B4B"/>
    <w:rsid w:val="00B13EDE"/>
    <w:rsid w:val="00B13FD3"/>
    <w:rsid w:val="00B14FCD"/>
    <w:rsid w:val="00B15979"/>
    <w:rsid w:val="00B15D10"/>
    <w:rsid w:val="00B16487"/>
    <w:rsid w:val="00B17930"/>
    <w:rsid w:val="00B201B1"/>
    <w:rsid w:val="00B204EE"/>
    <w:rsid w:val="00B20701"/>
    <w:rsid w:val="00B26352"/>
    <w:rsid w:val="00B27379"/>
    <w:rsid w:val="00B30E35"/>
    <w:rsid w:val="00B310A9"/>
    <w:rsid w:val="00B31E7E"/>
    <w:rsid w:val="00B336F4"/>
    <w:rsid w:val="00B3436B"/>
    <w:rsid w:val="00B34539"/>
    <w:rsid w:val="00B3597B"/>
    <w:rsid w:val="00B35C05"/>
    <w:rsid w:val="00B361A9"/>
    <w:rsid w:val="00B37521"/>
    <w:rsid w:val="00B379F7"/>
    <w:rsid w:val="00B37DDD"/>
    <w:rsid w:val="00B400EB"/>
    <w:rsid w:val="00B40AE0"/>
    <w:rsid w:val="00B40E8F"/>
    <w:rsid w:val="00B41C8B"/>
    <w:rsid w:val="00B41F76"/>
    <w:rsid w:val="00B44F7D"/>
    <w:rsid w:val="00B45F09"/>
    <w:rsid w:val="00B46B0F"/>
    <w:rsid w:val="00B50A92"/>
    <w:rsid w:val="00B51334"/>
    <w:rsid w:val="00B538F1"/>
    <w:rsid w:val="00B53A2F"/>
    <w:rsid w:val="00B54412"/>
    <w:rsid w:val="00B5462A"/>
    <w:rsid w:val="00B54826"/>
    <w:rsid w:val="00B56BFA"/>
    <w:rsid w:val="00B56C7F"/>
    <w:rsid w:val="00B60E07"/>
    <w:rsid w:val="00B626F6"/>
    <w:rsid w:val="00B62AC7"/>
    <w:rsid w:val="00B650C2"/>
    <w:rsid w:val="00B65DD1"/>
    <w:rsid w:val="00B7128B"/>
    <w:rsid w:val="00B7199D"/>
    <w:rsid w:val="00B71BEC"/>
    <w:rsid w:val="00B731BF"/>
    <w:rsid w:val="00B748EB"/>
    <w:rsid w:val="00B754FA"/>
    <w:rsid w:val="00B75655"/>
    <w:rsid w:val="00B757C0"/>
    <w:rsid w:val="00B75B3A"/>
    <w:rsid w:val="00B8017D"/>
    <w:rsid w:val="00B80371"/>
    <w:rsid w:val="00B8192E"/>
    <w:rsid w:val="00B81AFC"/>
    <w:rsid w:val="00B81B7C"/>
    <w:rsid w:val="00B82144"/>
    <w:rsid w:val="00B82428"/>
    <w:rsid w:val="00B8335C"/>
    <w:rsid w:val="00B85412"/>
    <w:rsid w:val="00B8542E"/>
    <w:rsid w:val="00B86932"/>
    <w:rsid w:val="00B86E85"/>
    <w:rsid w:val="00B87F3C"/>
    <w:rsid w:val="00B87F51"/>
    <w:rsid w:val="00B9088A"/>
    <w:rsid w:val="00B90B49"/>
    <w:rsid w:val="00B91D97"/>
    <w:rsid w:val="00B92845"/>
    <w:rsid w:val="00B93B23"/>
    <w:rsid w:val="00B944A0"/>
    <w:rsid w:val="00B94783"/>
    <w:rsid w:val="00B95A91"/>
    <w:rsid w:val="00B96676"/>
    <w:rsid w:val="00B9736F"/>
    <w:rsid w:val="00B97648"/>
    <w:rsid w:val="00BA0A06"/>
    <w:rsid w:val="00BA149E"/>
    <w:rsid w:val="00BA4980"/>
    <w:rsid w:val="00BA60A1"/>
    <w:rsid w:val="00BA79DE"/>
    <w:rsid w:val="00BB078C"/>
    <w:rsid w:val="00BB2F6A"/>
    <w:rsid w:val="00BB4845"/>
    <w:rsid w:val="00BB5479"/>
    <w:rsid w:val="00BB6B89"/>
    <w:rsid w:val="00BB71DC"/>
    <w:rsid w:val="00BB7D1E"/>
    <w:rsid w:val="00BC044B"/>
    <w:rsid w:val="00BC05A7"/>
    <w:rsid w:val="00BC0BF9"/>
    <w:rsid w:val="00BC0C85"/>
    <w:rsid w:val="00BC11F2"/>
    <w:rsid w:val="00BC2430"/>
    <w:rsid w:val="00BC278F"/>
    <w:rsid w:val="00BC2A07"/>
    <w:rsid w:val="00BC31B8"/>
    <w:rsid w:val="00BC47F9"/>
    <w:rsid w:val="00BC494D"/>
    <w:rsid w:val="00BC60FF"/>
    <w:rsid w:val="00BC619E"/>
    <w:rsid w:val="00BC64F8"/>
    <w:rsid w:val="00BC73DD"/>
    <w:rsid w:val="00BD10E6"/>
    <w:rsid w:val="00BD1FA7"/>
    <w:rsid w:val="00BD2F55"/>
    <w:rsid w:val="00BD30A9"/>
    <w:rsid w:val="00BD3CBC"/>
    <w:rsid w:val="00BD3F6E"/>
    <w:rsid w:val="00BD6AE8"/>
    <w:rsid w:val="00BD7C5A"/>
    <w:rsid w:val="00BE01BA"/>
    <w:rsid w:val="00BE0287"/>
    <w:rsid w:val="00BE25B8"/>
    <w:rsid w:val="00BE2788"/>
    <w:rsid w:val="00BE3BAD"/>
    <w:rsid w:val="00BE5154"/>
    <w:rsid w:val="00BF0470"/>
    <w:rsid w:val="00BF0E48"/>
    <w:rsid w:val="00BF1B4C"/>
    <w:rsid w:val="00BF219E"/>
    <w:rsid w:val="00BF296D"/>
    <w:rsid w:val="00BF445E"/>
    <w:rsid w:val="00BF4C5F"/>
    <w:rsid w:val="00BF5053"/>
    <w:rsid w:val="00BF70DA"/>
    <w:rsid w:val="00BF7536"/>
    <w:rsid w:val="00BF75DF"/>
    <w:rsid w:val="00C0166C"/>
    <w:rsid w:val="00C027DC"/>
    <w:rsid w:val="00C02EC6"/>
    <w:rsid w:val="00C03019"/>
    <w:rsid w:val="00C0343F"/>
    <w:rsid w:val="00C03550"/>
    <w:rsid w:val="00C04A3F"/>
    <w:rsid w:val="00C04EBD"/>
    <w:rsid w:val="00C05EA9"/>
    <w:rsid w:val="00C10FE1"/>
    <w:rsid w:val="00C11CD7"/>
    <w:rsid w:val="00C120D6"/>
    <w:rsid w:val="00C13115"/>
    <w:rsid w:val="00C1315D"/>
    <w:rsid w:val="00C13D31"/>
    <w:rsid w:val="00C14B75"/>
    <w:rsid w:val="00C15624"/>
    <w:rsid w:val="00C167B6"/>
    <w:rsid w:val="00C1694F"/>
    <w:rsid w:val="00C17F8F"/>
    <w:rsid w:val="00C267B6"/>
    <w:rsid w:val="00C30722"/>
    <w:rsid w:val="00C31947"/>
    <w:rsid w:val="00C33820"/>
    <w:rsid w:val="00C33DF9"/>
    <w:rsid w:val="00C347BF"/>
    <w:rsid w:val="00C34DE4"/>
    <w:rsid w:val="00C36611"/>
    <w:rsid w:val="00C37D50"/>
    <w:rsid w:val="00C400E0"/>
    <w:rsid w:val="00C4041E"/>
    <w:rsid w:val="00C41990"/>
    <w:rsid w:val="00C419C6"/>
    <w:rsid w:val="00C44A2F"/>
    <w:rsid w:val="00C44B87"/>
    <w:rsid w:val="00C45527"/>
    <w:rsid w:val="00C465CE"/>
    <w:rsid w:val="00C470A4"/>
    <w:rsid w:val="00C47278"/>
    <w:rsid w:val="00C47818"/>
    <w:rsid w:val="00C47DF9"/>
    <w:rsid w:val="00C513B1"/>
    <w:rsid w:val="00C514F9"/>
    <w:rsid w:val="00C53BC6"/>
    <w:rsid w:val="00C54137"/>
    <w:rsid w:val="00C54417"/>
    <w:rsid w:val="00C553A7"/>
    <w:rsid w:val="00C55E92"/>
    <w:rsid w:val="00C55F84"/>
    <w:rsid w:val="00C564F7"/>
    <w:rsid w:val="00C565B6"/>
    <w:rsid w:val="00C607DE"/>
    <w:rsid w:val="00C6245C"/>
    <w:rsid w:val="00C62A9F"/>
    <w:rsid w:val="00C64133"/>
    <w:rsid w:val="00C656C8"/>
    <w:rsid w:val="00C6633E"/>
    <w:rsid w:val="00C6644E"/>
    <w:rsid w:val="00C66892"/>
    <w:rsid w:val="00C7011A"/>
    <w:rsid w:val="00C7065F"/>
    <w:rsid w:val="00C729F7"/>
    <w:rsid w:val="00C742A3"/>
    <w:rsid w:val="00C74E20"/>
    <w:rsid w:val="00C75836"/>
    <w:rsid w:val="00C75D7A"/>
    <w:rsid w:val="00C76ED1"/>
    <w:rsid w:val="00C77247"/>
    <w:rsid w:val="00C77D08"/>
    <w:rsid w:val="00C802E6"/>
    <w:rsid w:val="00C81AAD"/>
    <w:rsid w:val="00C826FF"/>
    <w:rsid w:val="00C82A9A"/>
    <w:rsid w:val="00C82B0E"/>
    <w:rsid w:val="00C83777"/>
    <w:rsid w:val="00C8444E"/>
    <w:rsid w:val="00C84ADF"/>
    <w:rsid w:val="00C85046"/>
    <w:rsid w:val="00C86708"/>
    <w:rsid w:val="00C87709"/>
    <w:rsid w:val="00C87966"/>
    <w:rsid w:val="00C90E29"/>
    <w:rsid w:val="00C90F78"/>
    <w:rsid w:val="00C937E9"/>
    <w:rsid w:val="00C93EA5"/>
    <w:rsid w:val="00C93FAB"/>
    <w:rsid w:val="00C946EB"/>
    <w:rsid w:val="00C9528B"/>
    <w:rsid w:val="00C966D0"/>
    <w:rsid w:val="00CA0538"/>
    <w:rsid w:val="00CA2D77"/>
    <w:rsid w:val="00CA4071"/>
    <w:rsid w:val="00CA40B9"/>
    <w:rsid w:val="00CA5914"/>
    <w:rsid w:val="00CA653E"/>
    <w:rsid w:val="00CA6894"/>
    <w:rsid w:val="00CA7190"/>
    <w:rsid w:val="00CA7701"/>
    <w:rsid w:val="00CB10E3"/>
    <w:rsid w:val="00CB15B7"/>
    <w:rsid w:val="00CB16DD"/>
    <w:rsid w:val="00CB1799"/>
    <w:rsid w:val="00CB17AB"/>
    <w:rsid w:val="00CB1E69"/>
    <w:rsid w:val="00CB24BB"/>
    <w:rsid w:val="00CB3020"/>
    <w:rsid w:val="00CB3A07"/>
    <w:rsid w:val="00CB401E"/>
    <w:rsid w:val="00CB4B05"/>
    <w:rsid w:val="00CB5B02"/>
    <w:rsid w:val="00CB61C3"/>
    <w:rsid w:val="00CB7C72"/>
    <w:rsid w:val="00CB7CC7"/>
    <w:rsid w:val="00CC057B"/>
    <w:rsid w:val="00CC4FD9"/>
    <w:rsid w:val="00CC5190"/>
    <w:rsid w:val="00CC6588"/>
    <w:rsid w:val="00CC6C95"/>
    <w:rsid w:val="00CC7ECD"/>
    <w:rsid w:val="00CD05B9"/>
    <w:rsid w:val="00CD09D0"/>
    <w:rsid w:val="00CD0B66"/>
    <w:rsid w:val="00CD1457"/>
    <w:rsid w:val="00CD254B"/>
    <w:rsid w:val="00CD2BF8"/>
    <w:rsid w:val="00CD3200"/>
    <w:rsid w:val="00CD44B0"/>
    <w:rsid w:val="00CD44D8"/>
    <w:rsid w:val="00CD59C6"/>
    <w:rsid w:val="00CD5ACD"/>
    <w:rsid w:val="00CD60FA"/>
    <w:rsid w:val="00CD6805"/>
    <w:rsid w:val="00CD7BDF"/>
    <w:rsid w:val="00CD7C68"/>
    <w:rsid w:val="00CE09DA"/>
    <w:rsid w:val="00CE3528"/>
    <w:rsid w:val="00CE4FC3"/>
    <w:rsid w:val="00CE6B21"/>
    <w:rsid w:val="00CE6C81"/>
    <w:rsid w:val="00CF0E84"/>
    <w:rsid w:val="00CF322C"/>
    <w:rsid w:val="00CF471B"/>
    <w:rsid w:val="00CF5619"/>
    <w:rsid w:val="00CF5C24"/>
    <w:rsid w:val="00CF61F0"/>
    <w:rsid w:val="00CF6929"/>
    <w:rsid w:val="00D00248"/>
    <w:rsid w:val="00D0180C"/>
    <w:rsid w:val="00D01C0B"/>
    <w:rsid w:val="00D04318"/>
    <w:rsid w:val="00D048AF"/>
    <w:rsid w:val="00D04BE0"/>
    <w:rsid w:val="00D05D92"/>
    <w:rsid w:val="00D077F0"/>
    <w:rsid w:val="00D103CB"/>
    <w:rsid w:val="00D10A8B"/>
    <w:rsid w:val="00D11085"/>
    <w:rsid w:val="00D12E85"/>
    <w:rsid w:val="00D138DD"/>
    <w:rsid w:val="00D14D08"/>
    <w:rsid w:val="00D157CC"/>
    <w:rsid w:val="00D15955"/>
    <w:rsid w:val="00D15A5D"/>
    <w:rsid w:val="00D15EA1"/>
    <w:rsid w:val="00D2032A"/>
    <w:rsid w:val="00D20947"/>
    <w:rsid w:val="00D209DD"/>
    <w:rsid w:val="00D20BFA"/>
    <w:rsid w:val="00D20DC6"/>
    <w:rsid w:val="00D2122D"/>
    <w:rsid w:val="00D21588"/>
    <w:rsid w:val="00D21907"/>
    <w:rsid w:val="00D21D71"/>
    <w:rsid w:val="00D2291B"/>
    <w:rsid w:val="00D24303"/>
    <w:rsid w:val="00D248C2"/>
    <w:rsid w:val="00D24C22"/>
    <w:rsid w:val="00D25835"/>
    <w:rsid w:val="00D25CA4"/>
    <w:rsid w:val="00D27280"/>
    <w:rsid w:val="00D2753B"/>
    <w:rsid w:val="00D31E13"/>
    <w:rsid w:val="00D32608"/>
    <w:rsid w:val="00D333DE"/>
    <w:rsid w:val="00D3522F"/>
    <w:rsid w:val="00D37568"/>
    <w:rsid w:val="00D379D6"/>
    <w:rsid w:val="00D37E16"/>
    <w:rsid w:val="00D40D8E"/>
    <w:rsid w:val="00D422BB"/>
    <w:rsid w:val="00D424C0"/>
    <w:rsid w:val="00D43305"/>
    <w:rsid w:val="00D45133"/>
    <w:rsid w:val="00D46516"/>
    <w:rsid w:val="00D46FAF"/>
    <w:rsid w:val="00D508DA"/>
    <w:rsid w:val="00D516FE"/>
    <w:rsid w:val="00D520E5"/>
    <w:rsid w:val="00D52DAC"/>
    <w:rsid w:val="00D533CC"/>
    <w:rsid w:val="00D53674"/>
    <w:rsid w:val="00D53AA9"/>
    <w:rsid w:val="00D57E01"/>
    <w:rsid w:val="00D6093B"/>
    <w:rsid w:val="00D62EED"/>
    <w:rsid w:val="00D63A91"/>
    <w:rsid w:val="00D640C0"/>
    <w:rsid w:val="00D6457B"/>
    <w:rsid w:val="00D64957"/>
    <w:rsid w:val="00D64B6B"/>
    <w:rsid w:val="00D65267"/>
    <w:rsid w:val="00D652B6"/>
    <w:rsid w:val="00D6604A"/>
    <w:rsid w:val="00D70E4D"/>
    <w:rsid w:val="00D71078"/>
    <w:rsid w:val="00D719CE"/>
    <w:rsid w:val="00D727A1"/>
    <w:rsid w:val="00D72CC2"/>
    <w:rsid w:val="00D73CD1"/>
    <w:rsid w:val="00D76578"/>
    <w:rsid w:val="00D76865"/>
    <w:rsid w:val="00D77D61"/>
    <w:rsid w:val="00D80B3B"/>
    <w:rsid w:val="00D83F0C"/>
    <w:rsid w:val="00D84489"/>
    <w:rsid w:val="00D85501"/>
    <w:rsid w:val="00D85BBD"/>
    <w:rsid w:val="00D86033"/>
    <w:rsid w:val="00D8641D"/>
    <w:rsid w:val="00D871F7"/>
    <w:rsid w:val="00D90CE7"/>
    <w:rsid w:val="00D91219"/>
    <w:rsid w:val="00D93D9E"/>
    <w:rsid w:val="00D95A6B"/>
    <w:rsid w:val="00D9606C"/>
    <w:rsid w:val="00D9621F"/>
    <w:rsid w:val="00D963B1"/>
    <w:rsid w:val="00D96ED8"/>
    <w:rsid w:val="00DA0FE1"/>
    <w:rsid w:val="00DA101A"/>
    <w:rsid w:val="00DA2FBC"/>
    <w:rsid w:val="00DA3364"/>
    <w:rsid w:val="00DA35B6"/>
    <w:rsid w:val="00DA3970"/>
    <w:rsid w:val="00DA3E17"/>
    <w:rsid w:val="00DA3E2C"/>
    <w:rsid w:val="00DA3F51"/>
    <w:rsid w:val="00DA4049"/>
    <w:rsid w:val="00DA4059"/>
    <w:rsid w:val="00DA5852"/>
    <w:rsid w:val="00DA66D3"/>
    <w:rsid w:val="00DA680D"/>
    <w:rsid w:val="00DA68E9"/>
    <w:rsid w:val="00DA6BDB"/>
    <w:rsid w:val="00DA6DD6"/>
    <w:rsid w:val="00DB0663"/>
    <w:rsid w:val="00DB1156"/>
    <w:rsid w:val="00DB1C17"/>
    <w:rsid w:val="00DB270D"/>
    <w:rsid w:val="00DB2A47"/>
    <w:rsid w:val="00DB2BC2"/>
    <w:rsid w:val="00DB3FCF"/>
    <w:rsid w:val="00DB6068"/>
    <w:rsid w:val="00DB73F6"/>
    <w:rsid w:val="00DC0202"/>
    <w:rsid w:val="00DC073C"/>
    <w:rsid w:val="00DC1478"/>
    <w:rsid w:val="00DC310C"/>
    <w:rsid w:val="00DC3212"/>
    <w:rsid w:val="00DC55AD"/>
    <w:rsid w:val="00DC5A14"/>
    <w:rsid w:val="00DC7404"/>
    <w:rsid w:val="00DD0505"/>
    <w:rsid w:val="00DD12C0"/>
    <w:rsid w:val="00DD1F49"/>
    <w:rsid w:val="00DD2751"/>
    <w:rsid w:val="00DD2C74"/>
    <w:rsid w:val="00DD2E63"/>
    <w:rsid w:val="00DD3F77"/>
    <w:rsid w:val="00DD73F2"/>
    <w:rsid w:val="00DD7CEF"/>
    <w:rsid w:val="00DE08E8"/>
    <w:rsid w:val="00DE1241"/>
    <w:rsid w:val="00DE1B5A"/>
    <w:rsid w:val="00DE38EE"/>
    <w:rsid w:val="00DE4128"/>
    <w:rsid w:val="00DE471B"/>
    <w:rsid w:val="00DE5D97"/>
    <w:rsid w:val="00DE6159"/>
    <w:rsid w:val="00DE72E3"/>
    <w:rsid w:val="00DE7C84"/>
    <w:rsid w:val="00DF0BB3"/>
    <w:rsid w:val="00DF1487"/>
    <w:rsid w:val="00DF14D1"/>
    <w:rsid w:val="00DF25B9"/>
    <w:rsid w:val="00DF26F8"/>
    <w:rsid w:val="00DF28F1"/>
    <w:rsid w:val="00DF3DED"/>
    <w:rsid w:val="00DF5C5A"/>
    <w:rsid w:val="00DF6BAA"/>
    <w:rsid w:val="00DF6BCD"/>
    <w:rsid w:val="00E00870"/>
    <w:rsid w:val="00E01A4E"/>
    <w:rsid w:val="00E01C62"/>
    <w:rsid w:val="00E020CC"/>
    <w:rsid w:val="00E02D70"/>
    <w:rsid w:val="00E02DDE"/>
    <w:rsid w:val="00E02F28"/>
    <w:rsid w:val="00E036D0"/>
    <w:rsid w:val="00E039C5"/>
    <w:rsid w:val="00E05E28"/>
    <w:rsid w:val="00E05F2B"/>
    <w:rsid w:val="00E05FFC"/>
    <w:rsid w:val="00E068EE"/>
    <w:rsid w:val="00E071E1"/>
    <w:rsid w:val="00E1011D"/>
    <w:rsid w:val="00E121CC"/>
    <w:rsid w:val="00E13E6F"/>
    <w:rsid w:val="00E14C4E"/>
    <w:rsid w:val="00E14DFB"/>
    <w:rsid w:val="00E164CE"/>
    <w:rsid w:val="00E17197"/>
    <w:rsid w:val="00E17916"/>
    <w:rsid w:val="00E203ED"/>
    <w:rsid w:val="00E2161E"/>
    <w:rsid w:val="00E233B8"/>
    <w:rsid w:val="00E236F0"/>
    <w:rsid w:val="00E23DE9"/>
    <w:rsid w:val="00E24332"/>
    <w:rsid w:val="00E2523C"/>
    <w:rsid w:val="00E2601E"/>
    <w:rsid w:val="00E30059"/>
    <w:rsid w:val="00E3010A"/>
    <w:rsid w:val="00E32FA2"/>
    <w:rsid w:val="00E355A4"/>
    <w:rsid w:val="00E364D7"/>
    <w:rsid w:val="00E37D43"/>
    <w:rsid w:val="00E4021B"/>
    <w:rsid w:val="00E41161"/>
    <w:rsid w:val="00E411A7"/>
    <w:rsid w:val="00E42311"/>
    <w:rsid w:val="00E4251A"/>
    <w:rsid w:val="00E44DEC"/>
    <w:rsid w:val="00E457E4"/>
    <w:rsid w:val="00E463B0"/>
    <w:rsid w:val="00E50230"/>
    <w:rsid w:val="00E5060C"/>
    <w:rsid w:val="00E506A1"/>
    <w:rsid w:val="00E51B21"/>
    <w:rsid w:val="00E540E8"/>
    <w:rsid w:val="00E54372"/>
    <w:rsid w:val="00E54957"/>
    <w:rsid w:val="00E60B35"/>
    <w:rsid w:val="00E6228F"/>
    <w:rsid w:val="00E624F4"/>
    <w:rsid w:val="00E628AE"/>
    <w:rsid w:val="00E63A08"/>
    <w:rsid w:val="00E64369"/>
    <w:rsid w:val="00E64373"/>
    <w:rsid w:val="00E6471E"/>
    <w:rsid w:val="00E65663"/>
    <w:rsid w:val="00E65A56"/>
    <w:rsid w:val="00E677BE"/>
    <w:rsid w:val="00E70382"/>
    <w:rsid w:val="00E73376"/>
    <w:rsid w:val="00E7352C"/>
    <w:rsid w:val="00E74197"/>
    <w:rsid w:val="00E7424D"/>
    <w:rsid w:val="00E74380"/>
    <w:rsid w:val="00E75E8D"/>
    <w:rsid w:val="00E803EC"/>
    <w:rsid w:val="00E80F98"/>
    <w:rsid w:val="00E8163D"/>
    <w:rsid w:val="00E816EC"/>
    <w:rsid w:val="00E83704"/>
    <w:rsid w:val="00E871CA"/>
    <w:rsid w:val="00E92B13"/>
    <w:rsid w:val="00E93C3E"/>
    <w:rsid w:val="00E93D3E"/>
    <w:rsid w:val="00E93E37"/>
    <w:rsid w:val="00E940D5"/>
    <w:rsid w:val="00E94485"/>
    <w:rsid w:val="00E944A6"/>
    <w:rsid w:val="00E94E7D"/>
    <w:rsid w:val="00E95588"/>
    <w:rsid w:val="00E95979"/>
    <w:rsid w:val="00E968E1"/>
    <w:rsid w:val="00EA019B"/>
    <w:rsid w:val="00EA09C4"/>
    <w:rsid w:val="00EA0B79"/>
    <w:rsid w:val="00EA115E"/>
    <w:rsid w:val="00EA167C"/>
    <w:rsid w:val="00EA1F11"/>
    <w:rsid w:val="00EA20C6"/>
    <w:rsid w:val="00EA26D9"/>
    <w:rsid w:val="00EA2881"/>
    <w:rsid w:val="00EA2D7C"/>
    <w:rsid w:val="00EA4340"/>
    <w:rsid w:val="00EA6327"/>
    <w:rsid w:val="00EA7313"/>
    <w:rsid w:val="00EA7811"/>
    <w:rsid w:val="00EA7E83"/>
    <w:rsid w:val="00EB3E9C"/>
    <w:rsid w:val="00EB5216"/>
    <w:rsid w:val="00EB70A5"/>
    <w:rsid w:val="00EB751F"/>
    <w:rsid w:val="00EB755B"/>
    <w:rsid w:val="00EB7B3A"/>
    <w:rsid w:val="00EC0758"/>
    <w:rsid w:val="00EC1D33"/>
    <w:rsid w:val="00EC1DED"/>
    <w:rsid w:val="00EC2BA6"/>
    <w:rsid w:val="00EC50A7"/>
    <w:rsid w:val="00EC598D"/>
    <w:rsid w:val="00EC60E5"/>
    <w:rsid w:val="00EC74D9"/>
    <w:rsid w:val="00EC774D"/>
    <w:rsid w:val="00EC7C13"/>
    <w:rsid w:val="00ED01D8"/>
    <w:rsid w:val="00ED0D44"/>
    <w:rsid w:val="00ED1475"/>
    <w:rsid w:val="00ED14D7"/>
    <w:rsid w:val="00ED15C9"/>
    <w:rsid w:val="00ED2B17"/>
    <w:rsid w:val="00ED4F34"/>
    <w:rsid w:val="00ED5117"/>
    <w:rsid w:val="00ED5DAD"/>
    <w:rsid w:val="00ED61C5"/>
    <w:rsid w:val="00ED6F41"/>
    <w:rsid w:val="00ED7A80"/>
    <w:rsid w:val="00EE014E"/>
    <w:rsid w:val="00EE0F30"/>
    <w:rsid w:val="00EE0F91"/>
    <w:rsid w:val="00EE151E"/>
    <w:rsid w:val="00EE3058"/>
    <w:rsid w:val="00EE3913"/>
    <w:rsid w:val="00EE603E"/>
    <w:rsid w:val="00EE7C64"/>
    <w:rsid w:val="00EF0F98"/>
    <w:rsid w:val="00EF2B75"/>
    <w:rsid w:val="00EF2D38"/>
    <w:rsid w:val="00EF3C65"/>
    <w:rsid w:val="00EF4112"/>
    <w:rsid w:val="00EF5652"/>
    <w:rsid w:val="00EF6313"/>
    <w:rsid w:val="00EF685E"/>
    <w:rsid w:val="00EF6E85"/>
    <w:rsid w:val="00EF7E23"/>
    <w:rsid w:val="00F0109D"/>
    <w:rsid w:val="00F01508"/>
    <w:rsid w:val="00F02DB5"/>
    <w:rsid w:val="00F04EF8"/>
    <w:rsid w:val="00F05630"/>
    <w:rsid w:val="00F0663F"/>
    <w:rsid w:val="00F06802"/>
    <w:rsid w:val="00F06918"/>
    <w:rsid w:val="00F06D02"/>
    <w:rsid w:val="00F06D5E"/>
    <w:rsid w:val="00F0777F"/>
    <w:rsid w:val="00F10D44"/>
    <w:rsid w:val="00F11B33"/>
    <w:rsid w:val="00F12D08"/>
    <w:rsid w:val="00F13C90"/>
    <w:rsid w:val="00F1485E"/>
    <w:rsid w:val="00F15D9A"/>
    <w:rsid w:val="00F168A2"/>
    <w:rsid w:val="00F17FB0"/>
    <w:rsid w:val="00F203AD"/>
    <w:rsid w:val="00F20CF7"/>
    <w:rsid w:val="00F2150E"/>
    <w:rsid w:val="00F21654"/>
    <w:rsid w:val="00F21CDC"/>
    <w:rsid w:val="00F21F3E"/>
    <w:rsid w:val="00F24524"/>
    <w:rsid w:val="00F24617"/>
    <w:rsid w:val="00F246D4"/>
    <w:rsid w:val="00F2476C"/>
    <w:rsid w:val="00F252A4"/>
    <w:rsid w:val="00F26F29"/>
    <w:rsid w:val="00F27B87"/>
    <w:rsid w:val="00F331C5"/>
    <w:rsid w:val="00F33B16"/>
    <w:rsid w:val="00F33D94"/>
    <w:rsid w:val="00F35685"/>
    <w:rsid w:val="00F357BA"/>
    <w:rsid w:val="00F357F1"/>
    <w:rsid w:val="00F4251E"/>
    <w:rsid w:val="00F430E9"/>
    <w:rsid w:val="00F439B7"/>
    <w:rsid w:val="00F448D7"/>
    <w:rsid w:val="00F4540E"/>
    <w:rsid w:val="00F45E02"/>
    <w:rsid w:val="00F50707"/>
    <w:rsid w:val="00F50BE0"/>
    <w:rsid w:val="00F51694"/>
    <w:rsid w:val="00F51816"/>
    <w:rsid w:val="00F518ED"/>
    <w:rsid w:val="00F529AA"/>
    <w:rsid w:val="00F52D28"/>
    <w:rsid w:val="00F530B9"/>
    <w:rsid w:val="00F5368B"/>
    <w:rsid w:val="00F53845"/>
    <w:rsid w:val="00F53B37"/>
    <w:rsid w:val="00F53D2F"/>
    <w:rsid w:val="00F5470E"/>
    <w:rsid w:val="00F552F3"/>
    <w:rsid w:val="00F56D6C"/>
    <w:rsid w:val="00F5739E"/>
    <w:rsid w:val="00F60821"/>
    <w:rsid w:val="00F60FBD"/>
    <w:rsid w:val="00F61E57"/>
    <w:rsid w:val="00F62E6B"/>
    <w:rsid w:val="00F643F0"/>
    <w:rsid w:val="00F64A11"/>
    <w:rsid w:val="00F67899"/>
    <w:rsid w:val="00F67C41"/>
    <w:rsid w:val="00F70023"/>
    <w:rsid w:val="00F7121F"/>
    <w:rsid w:val="00F71594"/>
    <w:rsid w:val="00F71B80"/>
    <w:rsid w:val="00F71E9F"/>
    <w:rsid w:val="00F71FAB"/>
    <w:rsid w:val="00F72525"/>
    <w:rsid w:val="00F729AF"/>
    <w:rsid w:val="00F7351C"/>
    <w:rsid w:val="00F7447B"/>
    <w:rsid w:val="00F7572C"/>
    <w:rsid w:val="00F7646A"/>
    <w:rsid w:val="00F76A4B"/>
    <w:rsid w:val="00F76D87"/>
    <w:rsid w:val="00F77204"/>
    <w:rsid w:val="00F775A7"/>
    <w:rsid w:val="00F77F1A"/>
    <w:rsid w:val="00F80312"/>
    <w:rsid w:val="00F80BBE"/>
    <w:rsid w:val="00F80D14"/>
    <w:rsid w:val="00F81D03"/>
    <w:rsid w:val="00F83431"/>
    <w:rsid w:val="00F85031"/>
    <w:rsid w:val="00F86385"/>
    <w:rsid w:val="00F86E47"/>
    <w:rsid w:val="00F87323"/>
    <w:rsid w:val="00F87A3A"/>
    <w:rsid w:val="00F90064"/>
    <w:rsid w:val="00F90C57"/>
    <w:rsid w:val="00F934C2"/>
    <w:rsid w:val="00F93F66"/>
    <w:rsid w:val="00F9606A"/>
    <w:rsid w:val="00F968E3"/>
    <w:rsid w:val="00F972B1"/>
    <w:rsid w:val="00F97393"/>
    <w:rsid w:val="00FA0688"/>
    <w:rsid w:val="00FA3749"/>
    <w:rsid w:val="00FA43BA"/>
    <w:rsid w:val="00FA448E"/>
    <w:rsid w:val="00FA4906"/>
    <w:rsid w:val="00FA4A35"/>
    <w:rsid w:val="00FA5720"/>
    <w:rsid w:val="00FA6E4E"/>
    <w:rsid w:val="00FB14E3"/>
    <w:rsid w:val="00FB1BDE"/>
    <w:rsid w:val="00FB1CC3"/>
    <w:rsid w:val="00FB2430"/>
    <w:rsid w:val="00FB40A6"/>
    <w:rsid w:val="00FB43E6"/>
    <w:rsid w:val="00FB48BB"/>
    <w:rsid w:val="00FB76AE"/>
    <w:rsid w:val="00FC010B"/>
    <w:rsid w:val="00FC049F"/>
    <w:rsid w:val="00FC09AA"/>
    <w:rsid w:val="00FC12B0"/>
    <w:rsid w:val="00FC2C02"/>
    <w:rsid w:val="00FC2F7E"/>
    <w:rsid w:val="00FC3C47"/>
    <w:rsid w:val="00FC5DE1"/>
    <w:rsid w:val="00FC5FF7"/>
    <w:rsid w:val="00FC7B59"/>
    <w:rsid w:val="00FD06A4"/>
    <w:rsid w:val="00FD0974"/>
    <w:rsid w:val="00FD0CC1"/>
    <w:rsid w:val="00FD15F5"/>
    <w:rsid w:val="00FD3795"/>
    <w:rsid w:val="00FD3BA8"/>
    <w:rsid w:val="00FD4071"/>
    <w:rsid w:val="00FD4340"/>
    <w:rsid w:val="00FD4EB6"/>
    <w:rsid w:val="00FD518C"/>
    <w:rsid w:val="00FD5B09"/>
    <w:rsid w:val="00FD5C53"/>
    <w:rsid w:val="00FD70E7"/>
    <w:rsid w:val="00FE0844"/>
    <w:rsid w:val="00FE11E1"/>
    <w:rsid w:val="00FE19EB"/>
    <w:rsid w:val="00FE1EFE"/>
    <w:rsid w:val="00FE2F36"/>
    <w:rsid w:val="00FE3A4C"/>
    <w:rsid w:val="00FE3B9F"/>
    <w:rsid w:val="00FE416D"/>
    <w:rsid w:val="00FE488B"/>
    <w:rsid w:val="00FE4E04"/>
    <w:rsid w:val="00FE53B5"/>
    <w:rsid w:val="00FE5B40"/>
    <w:rsid w:val="00FF0695"/>
    <w:rsid w:val="00FF18F5"/>
    <w:rsid w:val="00FF1E60"/>
    <w:rsid w:val="00FF2939"/>
    <w:rsid w:val="00FF3A89"/>
    <w:rsid w:val="00FF47CF"/>
    <w:rsid w:val="00FF47FB"/>
    <w:rsid w:val="00FF4AFF"/>
    <w:rsid w:val="00FF5376"/>
    <w:rsid w:val="00FF53B0"/>
    <w:rsid w:val="00FF54E6"/>
    <w:rsid w:val="00FF55B2"/>
    <w:rsid w:val="00FF6B14"/>
    <w:rsid w:val="00FF7FE1"/>
    <w:rsid w:val="09A9E086"/>
    <w:rsid w:val="2C4C8026"/>
    <w:rsid w:val="4272C6E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E9E97DA"/>
  <w15:docId w15:val="{CF0F990F-BF51-445D-843C-C3E05D36B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바탕"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C2C6F"/>
    <w:pPr>
      <w:spacing w:after="120"/>
    </w:pPr>
    <w:rPr>
      <w:rFonts w:ascii="Frutiger LT Com 55 Roman" w:hAnsi="Frutiger LT Com 55 Roman"/>
      <w:sz w:val="20"/>
      <w:lang w:val="en-US"/>
    </w:rPr>
  </w:style>
  <w:style w:type="paragraph" w:styleId="11">
    <w:name w:val="heading 1"/>
    <w:basedOn w:val="a1"/>
    <w:next w:val="a1"/>
    <w:link w:val="1Char"/>
    <w:uiPriority w:val="9"/>
    <w:qFormat/>
    <w:rsid w:val="00887C3D"/>
    <w:pPr>
      <w:keepNext/>
      <w:keepLines/>
      <w:spacing w:before="400" w:line="240" w:lineRule="auto"/>
      <w:outlineLvl w:val="0"/>
    </w:pPr>
    <w:rPr>
      <w:rFonts w:ascii="Frutiger LT Com 45 Light" w:eastAsiaTheme="majorEastAsia" w:hAnsi="Frutiger LT Com 45 Light" w:cstheme="majorBidi"/>
      <w:b/>
      <w:color w:val="003764"/>
      <w:sz w:val="40"/>
      <w:szCs w:val="32"/>
    </w:rPr>
  </w:style>
  <w:style w:type="paragraph" w:styleId="23">
    <w:name w:val="heading 2"/>
    <w:basedOn w:val="a1"/>
    <w:next w:val="a1"/>
    <w:link w:val="2Char"/>
    <w:uiPriority w:val="9"/>
    <w:unhideWhenUsed/>
    <w:qFormat/>
    <w:rsid w:val="00887C3D"/>
    <w:pPr>
      <w:keepNext/>
      <w:keepLines/>
      <w:spacing w:before="320" w:after="60" w:line="240" w:lineRule="auto"/>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Char"/>
    <w:uiPriority w:val="9"/>
    <w:unhideWhenUsed/>
    <w:qFormat/>
    <w:rsid w:val="00887C3D"/>
    <w:pPr>
      <w:keepNext/>
      <w:keepLines/>
      <w:spacing w:before="200" w:after="60" w:line="240" w:lineRule="auto"/>
      <w:outlineLvl w:val="2"/>
    </w:pPr>
    <w:rPr>
      <w:rFonts w:ascii="Frutiger LT Com 45 Light" w:eastAsiaTheme="majorEastAsia" w:hAnsi="Frutiger LT Com 45 Light" w:cstheme="majorBidi"/>
      <w:b/>
      <w:color w:val="003764"/>
      <w:sz w:val="22"/>
      <w:szCs w:val="24"/>
    </w:rPr>
  </w:style>
  <w:style w:type="paragraph" w:styleId="41">
    <w:name w:val="heading 4"/>
    <w:basedOn w:val="32"/>
    <w:next w:val="a1"/>
    <w:link w:val="4Char"/>
    <w:uiPriority w:val="9"/>
    <w:unhideWhenUsed/>
    <w:rsid w:val="00006EFF"/>
    <w:pPr>
      <w:outlineLvl w:val="3"/>
    </w:pPr>
  </w:style>
  <w:style w:type="paragraph" w:styleId="51">
    <w:name w:val="heading 5"/>
    <w:basedOn w:val="41"/>
    <w:next w:val="a1"/>
    <w:link w:val="5Char"/>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lang w:val="en-AU"/>
    </w:rPr>
  </w:style>
  <w:style w:type="character" w:customStyle="1" w:styleId="Char">
    <w:name w:val="제목 Char"/>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Char">
    <w:name w:val="제목 1 Char"/>
    <w:basedOn w:val="a2"/>
    <w:link w:val="11"/>
    <w:uiPriority w:val="9"/>
    <w:rsid w:val="00887C3D"/>
    <w:rPr>
      <w:rFonts w:ascii="Frutiger LT Com 45 Light" w:eastAsiaTheme="majorEastAsia" w:hAnsi="Frutiger LT Com 45 Light" w:cstheme="majorBidi"/>
      <w:b/>
      <w:color w:val="003764"/>
      <w:sz w:val="40"/>
      <w:szCs w:val="32"/>
      <w:lang w:val="en-US"/>
    </w:rPr>
  </w:style>
  <w:style w:type="paragraph" w:styleId="a6">
    <w:name w:val="header"/>
    <w:basedOn w:val="a1"/>
    <w:link w:val="Char0"/>
    <w:uiPriority w:val="99"/>
    <w:unhideWhenUsed/>
    <w:rsid w:val="00A77E62"/>
    <w:pPr>
      <w:tabs>
        <w:tab w:val="center" w:pos="4513"/>
        <w:tab w:val="right" w:pos="9026"/>
      </w:tabs>
      <w:spacing w:after="0" w:line="240" w:lineRule="auto"/>
    </w:pPr>
  </w:style>
  <w:style w:type="character" w:customStyle="1" w:styleId="Char0">
    <w:name w:val="머리글 Char"/>
    <w:basedOn w:val="a2"/>
    <w:link w:val="a6"/>
    <w:uiPriority w:val="99"/>
    <w:rsid w:val="00A77E62"/>
  </w:style>
  <w:style w:type="paragraph" w:styleId="a7">
    <w:name w:val="footer"/>
    <w:basedOn w:val="a1"/>
    <w:link w:val="Char1"/>
    <w:uiPriority w:val="99"/>
    <w:unhideWhenUsed/>
    <w:rsid w:val="006A388C"/>
    <w:pPr>
      <w:tabs>
        <w:tab w:val="center" w:pos="4513"/>
        <w:tab w:val="right" w:pos="9026"/>
      </w:tabs>
      <w:spacing w:after="0" w:line="240" w:lineRule="auto"/>
    </w:pPr>
    <w:rPr>
      <w:sz w:val="14"/>
    </w:rPr>
  </w:style>
  <w:style w:type="character" w:customStyle="1" w:styleId="Char1">
    <w:name w:val="바닥글 Char"/>
    <w:basedOn w:val="a2"/>
    <w:link w:val="a7"/>
    <w:uiPriority w:val="99"/>
    <w:rsid w:val="006A388C"/>
    <w:rPr>
      <w:rFonts w:ascii="Frutiger LT Com 45 Light" w:hAnsi="Frutiger LT Com 45 Light"/>
      <w:sz w:val="14"/>
    </w:rPr>
  </w:style>
  <w:style w:type="character" w:customStyle="1" w:styleId="2Char">
    <w:name w:val="제목 2 Char"/>
    <w:basedOn w:val="a2"/>
    <w:link w:val="23"/>
    <w:uiPriority w:val="9"/>
    <w:rsid w:val="00887C3D"/>
    <w:rPr>
      <w:rFonts w:ascii="Frutiger LT Com 45 Light" w:eastAsiaTheme="majorEastAsia" w:hAnsi="Frutiger LT Com 45 Light" w:cstheme="majorBidi"/>
      <w:b/>
      <w:color w:val="003764"/>
      <w:sz w:val="32"/>
      <w:szCs w:val="26"/>
      <w:lang w:val="en-US"/>
    </w:rPr>
  </w:style>
  <w:style w:type="character" w:customStyle="1" w:styleId="3Char">
    <w:name w:val="제목 3 Char"/>
    <w:basedOn w:val="a2"/>
    <w:link w:val="32"/>
    <w:uiPriority w:val="9"/>
    <w:rsid w:val="00887C3D"/>
    <w:rPr>
      <w:rFonts w:ascii="Frutiger LT Com 45 Light" w:eastAsiaTheme="majorEastAsia" w:hAnsi="Frutiger LT Com 45 Light" w:cstheme="majorBidi"/>
      <w:b/>
      <w:color w:val="003764"/>
      <w:szCs w:val="24"/>
      <w:lang w:val="en-US"/>
    </w:rPr>
  </w:style>
  <w:style w:type="table" w:styleId="a8">
    <w:name w:val="Table Grid"/>
    <w:basedOn w:val="a3"/>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1"/>
    <w:link w:val="Char2"/>
    <w:uiPriority w:val="99"/>
    <w:semiHidden/>
    <w:unhideWhenUsed/>
    <w:rsid w:val="00462CB3"/>
    <w:pPr>
      <w:spacing w:after="0" w:line="240" w:lineRule="auto"/>
    </w:pPr>
    <w:rPr>
      <w:rFonts w:ascii="Segoe UI" w:hAnsi="Segoe UI" w:cs="Segoe UI"/>
      <w:sz w:val="18"/>
      <w:szCs w:val="18"/>
    </w:rPr>
  </w:style>
  <w:style w:type="character" w:customStyle="1" w:styleId="Char2">
    <w:name w:val="풍선 도움말 텍스트 Char"/>
    <w:basedOn w:val="a2"/>
    <w:link w:val="a9"/>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Times New Roman (Body CS)" w:hAnsi="Times New Roman (Body CS)"/>
        <w:b/>
        <w:i w:val="0"/>
        <w:caps w:val="0"/>
        <w:smallCaps w:val="0"/>
        <w:color w:val="FFFFFF" w:themeColor="background1"/>
        <w:sz w:val="20"/>
      </w:rPr>
    </w:tblStylePr>
  </w:style>
  <w:style w:type="numbering" w:customStyle="1" w:styleId="ListNumbers">
    <w:name w:val="ListNumbers"/>
    <w:uiPriority w:val="99"/>
    <w:rsid w:val="00EF6E85"/>
    <w:pPr>
      <w:numPr>
        <w:numId w:val="4"/>
      </w:numPr>
    </w:pPr>
  </w:style>
  <w:style w:type="paragraph" w:styleId="4">
    <w:name w:val="List Number 4"/>
    <w:basedOn w:val="a1"/>
    <w:uiPriority w:val="99"/>
    <w:semiHidden/>
    <w:unhideWhenUsed/>
    <w:rsid w:val="00D04BE0"/>
    <w:pPr>
      <w:numPr>
        <w:numId w:val="1"/>
      </w:numPr>
      <w:contextualSpacing/>
    </w:pPr>
  </w:style>
  <w:style w:type="character" w:styleId="aa">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3"/>
      </w:numPr>
    </w:pPr>
  </w:style>
  <w:style w:type="paragraph" w:styleId="a">
    <w:name w:val="List Number"/>
    <w:basedOn w:val="a1"/>
    <w:uiPriority w:val="99"/>
    <w:unhideWhenUsed/>
    <w:qFormat/>
    <w:rsid w:val="00D04BE0"/>
    <w:pPr>
      <w:numPr>
        <w:numId w:val="4"/>
      </w:numPr>
      <w:contextualSpacing/>
    </w:pPr>
  </w:style>
  <w:style w:type="paragraph" w:styleId="a0">
    <w:name w:val="List Bullet"/>
    <w:basedOn w:val="a1"/>
    <w:uiPriority w:val="99"/>
    <w:unhideWhenUsed/>
    <w:qFormat/>
    <w:rsid w:val="008429C5"/>
    <w:pPr>
      <w:numPr>
        <w:numId w:val="9"/>
      </w:numPr>
      <w:contextualSpacing/>
    </w:pPr>
  </w:style>
  <w:style w:type="paragraph" w:styleId="21">
    <w:name w:val="List Bullet 2"/>
    <w:basedOn w:val="a1"/>
    <w:uiPriority w:val="99"/>
    <w:unhideWhenUsed/>
    <w:rsid w:val="00192D2B"/>
    <w:pPr>
      <w:numPr>
        <w:ilvl w:val="1"/>
        <w:numId w:val="9"/>
      </w:numPr>
      <w:contextualSpacing/>
    </w:pPr>
  </w:style>
  <w:style w:type="paragraph" w:styleId="31">
    <w:name w:val="List Bullet 3"/>
    <w:basedOn w:val="a1"/>
    <w:uiPriority w:val="99"/>
    <w:unhideWhenUsed/>
    <w:rsid w:val="00192D2B"/>
    <w:pPr>
      <w:numPr>
        <w:ilvl w:val="2"/>
        <w:numId w:val="9"/>
      </w:numPr>
      <w:contextualSpacing/>
    </w:pPr>
  </w:style>
  <w:style w:type="paragraph" w:styleId="40">
    <w:name w:val="List Bullet 4"/>
    <w:basedOn w:val="a1"/>
    <w:uiPriority w:val="99"/>
    <w:unhideWhenUsed/>
    <w:rsid w:val="008429C5"/>
    <w:pPr>
      <w:numPr>
        <w:ilvl w:val="3"/>
        <w:numId w:val="9"/>
      </w:numPr>
      <w:contextualSpacing/>
    </w:pPr>
  </w:style>
  <w:style w:type="paragraph" w:styleId="50">
    <w:name w:val="List Bullet 5"/>
    <w:basedOn w:val="a1"/>
    <w:uiPriority w:val="99"/>
    <w:unhideWhenUsed/>
    <w:rsid w:val="008429C5"/>
    <w:pPr>
      <w:numPr>
        <w:ilvl w:val="4"/>
        <w:numId w:val="9"/>
      </w:numPr>
      <w:contextualSpacing/>
    </w:pPr>
  </w:style>
  <w:style w:type="paragraph" w:styleId="2">
    <w:name w:val="List Number 2"/>
    <w:basedOn w:val="a1"/>
    <w:uiPriority w:val="99"/>
    <w:unhideWhenUsed/>
    <w:rsid w:val="00D04BE0"/>
    <w:pPr>
      <w:numPr>
        <w:ilvl w:val="1"/>
        <w:numId w:val="4"/>
      </w:numPr>
      <w:contextualSpacing/>
    </w:pPr>
  </w:style>
  <w:style w:type="paragraph" w:styleId="3">
    <w:name w:val="List Number 3"/>
    <w:basedOn w:val="a1"/>
    <w:uiPriority w:val="99"/>
    <w:unhideWhenUsed/>
    <w:rsid w:val="00D04BE0"/>
    <w:pPr>
      <w:numPr>
        <w:ilvl w:val="2"/>
        <w:numId w:val="4"/>
      </w:numPr>
      <w:contextualSpacing/>
    </w:pPr>
  </w:style>
  <w:style w:type="paragraph" w:styleId="5">
    <w:name w:val="List Number 5"/>
    <w:basedOn w:val="a1"/>
    <w:uiPriority w:val="99"/>
    <w:semiHidden/>
    <w:unhideWhenUsed/>
    <w:rsid w:val="00D04BE0"/>
    <w:pPr>
      <w:numPr>
        <w:numId w:val="2"/>
      </w:numPr>
      <w:contextualSpacing/>
    </w:pPr>
  </w:style>
  <w:style w:type="paragraph" w:styleId="ab">
    <w:name w:val="footnote text"/>
    <w:basedOn w:val="a1"/>
    <w:link w:val="Char3"/>
    <w:uiPriority w:val="99"/>
    <w:semiHidden/>
    <w:unhideWhenUsed/>
    <w:rsid w:val="0003526B"/>
    <w:pPr>
      <w:spacing w:line="240" w:lineRule="auto"/>
      <w:contextualSpacing/>
    </w:pPr>
    <w:rPr>
      <w:sz w:val="16"/>
      <w:szCs w:val="20"/>
    </w:rPr>
  </w:style>
  <w:style w:type="character" w:customStyle="1" w:styleId="Char3">
    <w:name w:val="각주 텍스트 Char"/>
    <w:basedOn w:val="a2"/>
    <w:link w:val="ab"/>
    <w:uiPriority w:val="99"/>
    <w:semiHidden/>
    <w:rsid w:val="0003526B"/>
    <w:rPr>
      <w:rFonts w:ascii="Frutiger LT Com 45 Light" w:hAnsi="Frutiger LT Com 45 Light"/>
      <w:sz w:val="16"/>
      <w:szCs w:val="20"/>
    </w:rPr>
  </w:style>
  <w:style w:type="character" w:styleId="ac">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6"/>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6"/>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6"/>
      </w:numPr>
      <w:spacing w:before="40" w:after="0"/>
      <w:contextualSpacing/>
    </w:pPr>
    <w:rPr>
      <w:i/>
      <w:sz w:val="18"/>
    </w:rPr>
  </w:style>
  <w:style w:type="numbering" w:customStyle="1" w:styleId="TOC">
    <w:name w:val="TOC"/>
    <w:uiPriority w:val="99"/>
    <w:rsid w:val="00264847"/>
    <w:pPr>
      <w:numPr>
        <w:numId w:val="5"/>
      </w:numPr>
    </w:pPr>
  </w:style>
  <w:style w:type="character" w:customStyle="1" w:styleId="4Char">
    <w:name w:val="제목 4 Char"/>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Char">
    <w:name w:val="제목 5 Char"/>
    <w:basedOn w:val="a2"/>
    <w:link w:val="51"/>
    <w:uiPriority w:val="9"/>
    <w:rsid w:val="00006EFF"/>
    <w:rPr>
      <w:rFonts w:ascii="Frutiger LT Com 45 Light" w:eastAsiaTheme="majorEastAsia" w:hAnsi="Frutiger LT Com 45 Light" w:cstheme="majorBidi"/>
      <w:b/>
      <w:caps/>
      <w:color w:val="000000" w:themeColor="text1"/>
      <w:szCs w:val="24"/>
    </w:rPr>
  </w:style>
  <w:style w:type="table" w:styleId="42">
    <w:name w:val="Plain Table 4"/>
    <w:basedOn w:val="a3"/>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4">
    <w:name w:val="Plain Table 2"/>
    <w:basedOn w:val="a3"/>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d">
    <w:name w:val="Grid Table Light"/>
    <w:basedOn w:val="a3"/>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2">
    <w:name w:val="Plain Table 1"/>
    <w:basedOn w:val="a3"/>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3">
    <w:name w:val="Plain Table 3"/>
    <w:basedOn w:val="a3"/>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3">
    <w:name w:val="Grid Table 1 Light"/>
    <w:basedOn w:val="a3"/>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2">
    <w:name w:val="Grid Table 1 Light Accent 2"/>
    <w:basedOn w:val="a3"/>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1-3">
    <w:name w:val="Grid Table 1 Light Accent 3"/>
    <w:basedOn w:val="a3"/>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4">
    <w:name w:val="Grid Table 1 Light Accent 4"/>
    <w:basedOn w:val="a3"/>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e">
    <w:name w:val="List Paragraph"/>
    <w:basedOn w:val="a1"/>
    <w:uiPriority w:val="34"/>
    <w:rsid w:val="00782FB5"/>
    <w:pPr>
      <w:ind w:left="720"/>
      <w:contextualSpacing/>
    </w:pPr>
  </w:style>
  <w:style w:type="paragraph" w:styleId="af">
    <w:name w:val="Subtitle"/>
    <w:basedOn w:val="a1"/>
    <w:next w:val="a1"/>
    <w:link w:val="Char4"/>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lang w:val="en-AU"/>
    </w:rPr>
  </w:style>
  <w:style w:type="character" w:customStyle="1" w:styleId="Char4">
    <w:name w:val="부제 Char"/>
    <w:basedOn w:val="a2"/>
    <w:link w:val="af"/>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Times New Roman (Body CS)" w:hAnsi="Times New Roman (Body CS)"/>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8"/>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Times New Roman (Body CS)" w:hAnsi="Times New Roman (Body CS)"/>
        <w:b/>
        <w:i w:val="0"/>
        <w:caps/>
        <w:smallCaps w:val="0"/>
        <w:color w:val="FFFFFF" w:themeColor="background1"/>
        <w:sz w:val="20"/>
      </w:rPr>
      <w:tblPr/>
      <w:tcPr>
        <w:shd w:val="clear" w:color="auto" w:fill="97D700"/>
      </w:tcPr>
    </w:tblStylePr>
  </w:style>
  <w:style w:type="paragraph" w:styleId="af0">
    <w:name w:val="caption"/>
    <w:basedOn w:val="a1"/>
    <w:next w:val="a1"/>
    <w:uiPriority w:val="35"/>
    <w:unhideWhenUsed/>
    <w:qFormat/>
    <w:rsid w:val="0035515D"/>
    <w:rPr>
      <w:rFonts w:eastAsia="MS Gothic"/>
      <w:b/>
      <w:bCs/>
      <w:szCs w:val="20"/>
    </w:rPr>
  </w:style>
  <w:style w:type="numbering" w:customStyle="1" w:styleId="10">
    <w:name w:val="현재 목록1"/>
    <w:uiPriority w:val="99"/>
    <w:rsid w:val="00420044"/>
    <w:pPr>
      <w:numPr>
        <w:numId w:val="7"/>
      </w:numPr>
    </w:pPr>
  </w:style>
  <w:style w:type="paragraph" w:styleId="TOC0">
    <w:name w:val="TOC Heading"/>
    <w:basedOn w:val="11"/>
    <w:next w:val="a1"/>
    <w:uiPriority w:val="39"/>
    <w:unhideWhenUsed/>
    <w:qFormat/>
    <w:rsid w:val="007D4AA6"/>
    <w:pPr>
      <w:spacing w:before="240" w:after="0" w:line="259" w:lineRule="auto"/>
      <w:outlineLvl w:val="9"/>
    </w:pPr>
    <w:rPr>
      <w:rFonts w:asciiTheme="majorHAnsi" w:hAnsiTheme="majorHAnsi"/>
      <w:b w:val="0"/>
      <w:color w:val="2E74B5" w:themeColor="accent1" w:themeShade="BF"/>
      <w:sz w:val="32"/>
      <w:lang w:eastAsia="ko-KR"/>
    </w:rPr>
  </w:style>
  <w:style w:type="numbering" w:customStyle="1" w:styleId="22">
    <w:name w:val="현재 목록2"/>
    <w:uiPriority w:val="99"/>
    <w:rsid w:val="006A6637"/>
    <w:pPr>
      <w:numPr>
        <w:numId w:val="8"/>
      </w:numPr>
    </w:pPr>
  </w:style>
  <w:style w:type="table" w:customStyle="1" w:styleId="NormalTable0">
    <w:name w:val="Normal Table0"/>
    <w:uiPriority w:val="2"/>
    <w:semiHidden/>
    <w:unhideWhenUsed/>
    <w:qFormat/>
    <w:rsid w:val="0009316F"/>
    <w:pPr>
      <w:widowControl w:val="0"/>
      <w:autoSpaceDE w:val="0"/>
      <w:autoSpaceDN w:val="0"/>
      <w:spacing w:after="0" w:line="240" w:lineRule="auto"/>
    </w:pPr>
    <w:rPr>
      <w:rFonts w:eastAsiaTheme="minorEastAsia"/>
      <w:lang w:val="en-US"/>
    </w:rPr>
    <w:tblPr>
      <w:tblInd w:w="0" w:type="dxa"/>
      <w:tblCellMar>
        <w:top w:w="0" w:type="dxa"/>
        <w:left w:w="0" w:type="dxa"/>
        <w:bottom w:w="0" w:type="dxa"/>
        <w:right w:w="0" w:type="dxa"/>
      </w:tblCellMar>
    </w:tblPr>
  </w:style>
  <w:style w:type="paragraph" w:customStyle="1" w:styleId="TableParagraph">
    <w:name w:val="Table Paragraph"/>
    <w:basedOn w:val="a1"/>
    <w:uiPriority w:val="1"/>
    <w:qFormat/>
    <w:rsid w:val="0009316F"/>
    <w:pPr>
      <w:widowControl w:val="0"/>
      <w:autoSpaceDE w:val="0"/>
      <w:autoSpaceDN w:val="0"/>
      <w:spacing w:before="1" w:after="0" w:line="240" w:lineRule="auto"/>
      <w:ind w:left="483"/>
    </w:pP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494570">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19932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A8168-6481-467B-88D2-71864656C1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5420</TotalTime>
  <Pages>27</Pages>
  <Words>4078</Words>
  <Characters>23250</Characters>
  <Application>Microsoft Office Word</Application>
  <DocSecurity>0</DocSecurity>
  <Lines>193</Lines>
  <Paragraphs>54</Paragraphs>
  <ScaleCrop>false</ScaleCrop>
  <Company/>
  <LinksUpToDate>false</LinksUpToDate>
  <CharactersWithSpaces>27274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JP26JulyOFC_TP08_Module_A(KR)</dc:title>
  <dc:subject>Mobile Applications Development - Test Project Module A (Phone)</dc:subject>
  <dc:creator>WorldSkills Korea (KR)</dc:creator>
  <cp:keywords/>
  <dc:description/>
  <cp:lastModifiedBy>성민 이</cp:lastModifiedBy>
  <cp:revision>1219</cp:revision>
  <cp:lastPrinted>2026-04-14T11:06:00Z</cp:lastPrinted>
  <dcterms:created xsi:type="dcterms:W3CDTF">2023-11-15T16:37:00Z</dcterms:created>
  <dcterms:modified xsi:type="dcterms:W3CDTF">2026-07-14T08:56:00Z</dcterms:modified>
</cp:coreProperties>
</file>